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50220">
      <w:pPr>
        <w:pStyle w:val="40"/>
      </w:pPr>
      <w:r>
        <w:t>尚硅谷嵌入式项目之boomPI</w:t>
      </w:r>
    </w:p>
    <w:p w14:paraId="080CEF4B">
      <w:pPr>
        <w:pStyle w:val="41"/>
      </w:pPr>
      <w:r>
        <w:t>（作者：boomPI教学组）</w:t>
      </w:r>
    </w:p>
    <w:p w14:paraId="7276133D">
      <w:pPr>
        <w:pStyle w:val="43"/>
      </w:pPr>
      <w:r>
        <w:t>版本：V3.2.0</w:t>
      </w:r>
    </w:p>
    <w:p w14:paraId="6C2A2D0F">
      <w:pPr>
        <w:pStyle w:val="43"/>
      </w:pPr>
    </w:p>
    <w:p w14:paraId="1D85D3C5">
      <w:pPr>
        <w:pStyle w:val="45"/>
      </w:pPr>
      <w:bookmarkStart w:id="0" w:name="_Toc13292"/>
      <w:r>
        <w:t>目录</w:t>
      </w:r>
      <w:bookmarkEnd w:id="0"/>
    </w:p>
    <w:p w14:paraId="5536E9F1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_Toc13292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1 章 </w:t>
      </w:r>
      <w:r>
        <w:t>目录</w:t>
      </w:r>
      <w:r>
        <w:tab/>
      </w:r>
      <w:r>
        <w:fldChar w:fldCharType="begin"/>
      </w:r>
      <w:r>
        <w:instrText xml:space="preserve"> PAGEREF _Toc13292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2761C26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_Toc12386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2 章 </w:t>
      </w:r>
      <w:r>
        <w:t>前言</w:t>
      </w:r>
      <w:r>
        <w:tab/>
      </w:r>
      <w:r>
        <w:fldChar w:fldCharType="begin"/>
      </w:r>
      <w:r>
        <w:instrText xml:space="preserve"> PAGEREF _Toc12386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E3161CA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_Toc20643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3 章 </w:t>
      </w:r>
      <w:r>
        <w:t>第一篇  操作系统深度篇</w:t>
      </w:r>
      <w:r>
        <w:tab/>
      </w:r>
      <w:r>
        <w:fldChar w:fldCharType="begin"/>
      </w:r>
      <w:r>
        <w:instrText xml:space="preserve"> PAGEREF _Toc20643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0A04D6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_Toc15458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 </w:t>
      </w:r>
      <w:r>
        <w:t>第1章  操作系统到底是什么：权限、抽象与隔离</w:t>
      </w:r>
      <w:r>
        <w:tab/>
      </w:r>
      <w:r>
        <w:fldChar w:fldCharType="begin"/>
      </w:r>
      <w:r>
        <w:instrText xml:space="preserve"> PAGEREF _Toc15458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BBB386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_Toc11086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3.2 </w:t>
      </w:r>
      <w:r>
        <w:t>第2章  Linux设计理念与内核子系统</w:t>
      </w:r>
      <w:r>
        <w:tab/>
      </w:r>
      <w:r>
        <w:fldChar w:fldCharType="begin"/>
      </w:r>
      <w:r>
        <w:instrText xml:space="preserve"> PAGEREF _Toc11086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12FC3C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_Toc16638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3.3 </w:t>
      </w:r>
      <w:r>
        <w:t>第3章  第一次上电：从硬件到软件的完整旅程</w:t>
      </w:r>
      <w:r>
        <w:tab/>
      </w:r>
      <w:r>
        <w:fldChar w:fldCharType="begin"/>
      </w:r>
      <w:r>
        <w:instrText xml:space="preserve"> PAGEREF _Toc16638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3180E5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_Toc11717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3.4 </w:t>
      </w:r>
      <w:r>
        <w:t>第4章  进程：task_struct源码解析</w:t>
      </w:r>
      <w:r>
        <w:tab/>
      </w:r>
      <w:r>
        <w:fldChar w:fldCharType="begin"/>
      </w:r>
      <w:r>
        <w:instrText xml:space="preserve"> PAGEREF _Toc11717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0C0881C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_Toc7775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3.5 </w:t>
      </w:r>
      <w:r>
        <w:t>第5章  线程与调度：clone源码与CFS</w:t>
      </w:r>
      <w:r>
        <w:tab/>
      </w:r>
      <w:r>
        <w:fldChar w:fldCharType="begin"/>
      </w:r>
      <w:r>
        <w:instrText xml:space="preserve"> PAGEREF _Toc7775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7B53388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_Toc9841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3.6 </w:t>
      </w:r>
      <w:r>
        <w:t>第6章  存储布局：bootfs、rootfs、分区与挂载</w:t>
      </w:r>
      <w:r>
        <w:tab/>
      </w:r>
      <w:r>
        <w:fldChar w:fldCharType="begin"/>
      </w:r>
      <w:r>
        <w:instrText xml:space="preserve"> PAGEREF _Toc9841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31BEF23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_Toc17547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3.7 </w:t>
      </w:r>
      <w:r>
        <w:t>第7章  用户、权限与文件权限</w:t>
      </w:r>
      <w:r>
        <w:tab/>
      </w:r>
      <w:r>
        <w:fldChar w:fldCharType="begin"/>
      </w:r>
      <w:r>
        <w:instrText xml:space="preserve"> PAGEREF _Toc17547 \h </w:instrText>
      </w:r>
      <w:r>
        <w:fldChar w:fldCharType="separate"/>
      </w:r>
      <w:r>
        <w:t>38</w:t>
      </w:r>
      <w:r>
        <w:fldChar w:fldCharType="end"/>
      </w:r>
      <w:r>
        <w:fldChar w:fldCharType="end"/>
      </w:r>
    </w:p>
    <w:p w14:paraId="37E6B80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_Toc15231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3.8 </w:t>
      </w:r>
      <w:r>
        <w:t>第8章  设备树深入与U-Boot调试</w:t>
      </w:r>
      <w:r>
        <w:tab/>
      </w:r>
      <w:r>
        <w:fldChar w:fldCharType="begin"/>
      </w:r>
      <w:r>
        <w:instrText xml:space="preserve"> PAGEREF _Toc15231 \h </w:instrText>
      </w:r>
      <w:r>
        <w:fldChar w:fldCharType="separate"/>
      </w:r>
      <w:r>
        <w:t>41</w:t>
      </w:r>
      <w:r>
        <w:fldChar w:fldCharType="end"/>
      </w:r>
      <w:r>
        <w:fldChar w:fldCharType="end"/>
      </w:r>
    </w:p>
    <w:p w14:paraId="5FF5390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_Toc17995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3.9 </w:t>
      </w:r>
      <w:r>
        <w:t>第9章  内核裁剪：Kconfig与配置体系</w:t>
      </w:r>
      <w:r>
        <w:tab/>
      </w:r>
      <w:r>
        <w:fldChar w:fldCharType="begin"/>
      </w:r>
      <w:r>
        <w:instrText xml:space="preserve"> PAGEREF _Toc17995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2BD7711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_Toc27803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3.10 </w:t>
      </w:r>
      <w:r>
        <w:t>第10章  BSP与厂商SDK：幸狐/Rockchip提供什么</w:t>
      </w:r>
      <w:r>
        <w:tab/>
      </w:r>
      <w:r>
        <w:fldChar w:fldCharType="begin"/>
      </w:r>
      <w:r>
        <w:instrText xml:space="preserve"> PAGEREF _Toc27803 \h </w:instrText>
      </w:r>
      <w:r>
        <w:fldChar w:fldCharType="separate"/>
      </w:r>
      <w:r>
        <w:t>49</w:t>
      </w:r>
      <w:r>
        <w:fldChar w:fldCharType="end"/>
      </w:r>
      <w:r>
        <w:fldChar w:fldCharType="end"/>
      </w:r>
    </w:p>
    <w:p w14:paraId="7380389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_Toc9346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3.11 </w:t>
      </w:r>
      <w:r>
        <w:t>第11章  NPU：RV1106能做什么、不能做什么</w:t>
      </w:r>
      <w:r>
        <w:tab/>
      </w:r>
      <w:r>
        <w:fldChar w:fldCharType="begin"/>
      </w:r>
      <w:r>
        <w:instrText xml:space="preserve"> PAGEREF _Toc9346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0C5A450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_Toc16247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3.12 </w:t>
      </w:r>
      <w:r>
        <w:t>第12章  文件描述符与系统调用</w:t>
      </w:r>
      <w:r>
        <w:tab/>
      </w:r>
      <w:r>
        <w:fldChar w:fldCharType="begin"/>
      </w:r>
      <w:r>
        <w:instrText xml:space="preserve"> PAGEREF _Toc16247 \h </w:instrText>
      </w:r>
      <w:r>
        <w:fldChar w:fldCharType="separate"/>
      </w:r>
      <w:r>
        <w:t>56</w:t>
      </w:r>
      <w:r>
        <w:fldChar w:fldCharType="end"/>
      </w:r>
      <w:r>
        <w:fldChar w:fldCharType="end"/>
      </w:r>
    </w:p>
    <w:p w14:paraId="28399B1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_Toc7434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3.13 </w:t>
      </w:r>
      <w:r>
        <w:t>第13章  fork、exec、wait与信号：进程实战</w:t>
      </w:r>
      <w:r>
        <w:tab/>
      </w:r>
      <w:r>
        <w:fldChar w:fldCharType="begin"/>
      </w:r>
      <w:r>
        <w:instrText xml:space="preserve"> PAGEREF _Toc7434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3E3A12E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_Toc21938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3.14 </w:t>
      </w:r>
      <w:r>
        <w:t>第14章  Shell、环境变量、管道与进程编排</w:t>
      </w:r>
      <w:r>
        <w:tab/>
      </w:r>
      <w:r>
        <w:fldChar w:fldCharType="begin"/>
      </w:r>
      <w:r>
        <w:instrText xml:space="preserve"> PAGEREF _Toc21938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67681F3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_Toc24963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3.15 </w:t>
      </w:r>
      <w:r>
        <w:t>第15章  编译、链接、交叉编译与CMake</w:t>
      </w:r>
      <w:r>
        <w:tab/>
      </w:r>
      <w:r>
        <w:fldChar w:fldCharType="begin"/>
      </w:r>
      <w:r>
        <w:instrText xml:space="preserve"> PAGEREF _Toc24963 \h </w:instrText>
      </w:r>
      <w:r>
        <w:fldChar w:fldCharType="separate"/>
      </w:r>
      <w:r>
        <w:t>67</w:t>
      </w:r>
      <w:r>
        <w:fldChar w:fldCharType="end"/>
      </w:r>
      <w:r>
        <w:fldChar w:fldCharType="end"/>
      </w:r>
    </w:p>
    <w:p w14:paraId="26B7C7D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_Toc24287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3.16 </w:t>
      </w:r>
      <w:r>
        <w:t>第16章  动态库与ABI：为什么"同样是C++"会不兼容</w:t>
      </w:r>
      <w:r>
        <w:tab/>
      </w:r>
      <w:r>
        <w:fldChar w:fldCharType="begin"/>
      </w:r>
      <w:r>
        <w:instrText xml:space="preserve"> PAGEREF _Toc24287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 w14:paraId="62DB276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_Toc32205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3.17 </w:t>
      </w:r>
      <w:r>
        <w:t>第17章  调试工具箱：strace、gdb、ps、top、日志</w:t>
      </w:r>
      <w:r>
        <w:tab/>
      </w:r>
      <w:r>
        <w:fldChar w:fldCharType="begin"/>
      </w:r>
      <w:r>
        <w:instrText xml:space="preserve"> PAGEREF _Toc32205 \h </w:instrText>
      </w:r>
      <w:r>
        <w:fldChar w:fldCharType="separate"/>
      </w:r>
      <w:r>
        <w:t>74</w:t>
      </w:r>
      <w:r>
        <w:fldChar w:fldCharType="end"/>
      </w:r>
      <w:r>
        <w:fldChar w:fldCharType="end"/>
      </w:r>
    </w:p>
    <w:p w14:paraId="5CCEC4D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_Toc12207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3.18 </w:t>
      </w:r>
      <w:r>
        <w:t>源码检查点1  第一篇验收：main.cpp与WriteAll</w:t>
      </w:r>
      <w:r>
        <w:tab/>
      </w:r>
      <w:r>
        <w:fldChar w:fldCharType="begin"/>
      </w:r>
      <w:r>
        <w:instrText xml:space="preserve"> PAGEREF _Toc12207 \h </w:instrText>
      </w:r>
      <w:r>
        <w:fldChar w:fldCharType="separate"/>
      </w:r>
      <w:r>
        <w:t>77</w:t>
      </w:r>
      <w:r>
        <w:fldChar w:fldCharType="end"/>
      </w:r>
      <w:r>
        <w:fldChar w:fldCharType="end"/>
      </w:r>
    </w:p>
    <w:p w14:paraId="744A3709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_Toc13046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4 章 </w:t>
      </w:r>
      <w:r>
        <w:t>第二篇  现代C++深度篇</w:t>
      </w:r>
      <w:r>
        <w:tab/>
      </w:r>
      <w:r>
        <w:fldChar w:fldCharType="begin"/>
      </w:r>
      <w:r>
        <w:instrText xml:space="preserve"> PAGEREF _Toc13046 \h </w:instrText>
      </w:r>
      <w:r>
        <w:fldChar w:fldCharType="separate"/>
      </w:r>
      <w:r>
        <w:t>79</w:t>
      </w:r>
      <w:r>
        <w:fldChar w:fldCharType="end"/>
      </w:r>
      <w:r>
        <w:fldChar w:fldCharType="end"/>
      </w:r>
    </w:p>
    <w:p w14:paraId="5C27F94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_Toc20370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4.1 </w:t>
      </w:r>
      <w:r>
        <w:t>第18章  对象与内存布局：C++对象到底是什么</w:t>
      </w:r>
      <w:r>
        <w:tab/>
      </w:r>
      <w:r>
        <w:fldChar w:fldCharType="begin"/>
      </w:r>
      <w:r>
        <w:instrText xml:space="preserve"> PAGEREF _Toc20370 \h </w:instrText>
      </w:r>
      <w:r>
        <w:fldChar w:fldCharType="separate"/>
      </w:r>
      <w:r>
        <w:t>80</w:t>
      </w:r>
      <w:r>
        <w:fldChar w:fldCharType="end"/>
      </w:r>
      <w:r>
        <w:fldChar w:fldCharType="end"/>
      </w:r>
    </w:p>
    <w:p w14:paraId="3F0D899D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_Toc29404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4.2 </w:t>
      </w:r>
      <w:r>
        <w:t>第19章  对象生命周期与RAII：谁创建、谁释放、何时</w:t>
      </w:r>
      <w:r>
        <w:tab/>
      </w:r>
      <w:r>
        <w:fldChar w:fldCharType="begin"/>
      </w:r>
      <w:r>
        <w:instrText xml:space="preserve"> PAGEREF _Toc29404 \h </w:instrText>
      </w:r>
      <w:r>
        <w:fldChar w:fldCharType="separate"/>
      </w:r>
      <w:r>
        <w:t>83</w:t>
      </w:r>
      <w:r>
        <w:fldChar w:fldCharType="end"/>
      </w:r>
      <w:r>
        <w:fldChar w:fldCharType="end"/>
      </w:r>
    </w:p>
    <w:p w14:paraId="3E87EFE3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_Toc6223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4.3 </w:t>
      </w:r>
      <w:r>
        <w:t>第20章  值语义、引用、移动：std::move到底搬了什么</w:t>
      </w:r>
      <w:r>
        <w:tab/>
      </w:r>
      <w:r>
        <w:fldChar w:fldCharType="begin"/>
      </w:r>
      <w:r>
        <w:instrText xml:space="preserve"> PAGEREF _Toc6223 \h </w:instrText>
      </w:r>
      <w:r>
        <w:fldChar w:fldCharType="separate"/>
      </w:r>
      <w:r>
        <w:t>86</w:t>
      </w:r>
      <w:r>
        <w:fldChar w:fldCharType="end"/>
      </w:r>
      <w:r>
        <w:fldChar w:fldCharType="end"/>
      </w:r>
    </w:p>
    <w:p w14:paraId="55FF882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_Toc18926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4.4 </w:t>
      </w:r>
      <w:r>
        <w:t>第21章  容器与固定容量：为什么实时路径禁止vector</w:t>
      </w:r>
      <w:r>
        <w:tab/>
      </w:r>
      <w:r>
        <w:fldChar w:fldCharType="begin"/>
      </w:r>
      <w:r>
        <w:instrText xml:space="preserve"> PAGEREF _Toc18926 \h </w:instrText>
      </w:r>
      <w:r>
        <w:fldChar w:fldCharType="separate"/>
      </w:r>
      <w:r>
        <w:t>89</w:t>
      </w:r>
      <w:r>
        <w:fldChar w:fldCharType="end"/>
      </w:r>
      <w:r>
        <w:fldChar w:fldCharType="end"/>
      </w:r>
    </w:p>
    <w:p w14:paraId="4563195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_Toc8031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4.5 </w:t>
      </w:r>
      <w:r>
        <w:t>第22章  错误模型：为什么用枚举结果而不是异常</w:t>
      </w:r>
      <w:r>
        <w:tab/>
      </w:r>
      <w:r>
        <w:fldChar w:fldCharType="begin"/>
      </w:r>
      <w:r>
        <w:instrText xml:space="preserve"> PAGEREF _Toc8031 \h </w:instrText>
      </w:r>
      <w:r>
        <w:fldChar w:fldCharType="separate"/>
      </w:r>
      <w:r>
        <w:t>92</w:t>
      </w:r>
      <w:r>
        <w:fldChar w:fldCharType="end"/>
      </w:r>
      <w:r>
        <w:fldChar w:fldCharType="end"/>
      </w:r>
    </w:p>
    <w:p w14:paraId="07ACFCE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_Toc12180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4.6 </w:t>
      </w:r>
      <w:r>
        <w:t>第23章  const、线程安全与API设计</w:t>
      </w:r>
      <w:r>
        <w:tab/>
      </w:r>
      <w:r>
        <w:fldChar w:fldCharType="begin"/>
      </w:r>
      <w:r>
        <w:instrText xml:space="preserve"> PAGEREF _Toc12180 \h </w:instrText>
      </w:r>
      <w:r>
        <w:fldChar w:fldCharType="separate"/>
      </w:r>
      <w:r>
        <w:t>95</w:t>
      </w:r>
      <w:r>
        <w:fldChar w:fldCharType="end"/>
      </w:r>
      <w:r>
        <w:fldChar w:fldCharType="end"/>
      </w:r>
    </w:p>
    <w:p w14:paraId="019CCDB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_Toc7947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4.7 </w:t>
      </w:r>
      <w:r>
        <w:t>源码检查点2  第二篇验收：camera worker与Close</w:t>
      </w:r>
      <w:r>
        <w:tab/>
      </w:r>
      <w:r>
        <w:fldChar w:fldCharType="begin"/>
      </w:r>
      <w:r>
        <w:instrText xml:space="preserve"> PAGEREF _Toc7947 \h </w:instrText>
      </w:r>
      <w:r>
        <w:fldChar w:fldCharType="separate"/>
      </w:r>
      <w:r>
        <w:t>98</w:t>
      </w:r>
      <w:r>
        <w:fldChar w:fldCharType="end"/>
      </w:r>
      <w:r>
        <w:fldChar w:fldCharType="end"/>
      </w:r>
    </w:p>
    <w:p w14:paraId="3955F5E4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_Toc15186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5 章 </w:t>
      </w:r>
      <w:r>
        <w:t>第三篇  并发与实时深度篇</w:t>
      </w:r>
      <w:r>
        <w:tab/>
      </w:r>
      <w:r>
        <w:fldChar w:fldCharType="begin"/>
      </w:r>
      <w:r>
        <w:instrText xml:space="preserve"> PAGEREF _Toc15186 \h </w:instrText>
      </w:r>
      <w:r>
        <w:fldChar w:fldCharType="separate"/>
      </w:r>
      <w:r>
        <w:t>100</w:t>
      </w:r>
      <w:r>
        <w:fldChar w:fldCharType="end"/>
      </w:r>
      <w:r>
        <w:fldChar w:fldCharType="end"/>
      </w:r>
    </w:p>
    <w:p w14:paraId="3744EBD4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_Toc1444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5.1 </w:t>
      </w:r>
      <w:r>
        <w:t>第24章  互斥与数据竞争：mutex为什么必须存在</w:t>
      </w:r>
      <w:r>
        <w:tab/>
      </w:r>
      <w:r>
        <w:fldChar w:fldCharType="begin"/>
      </w:r>
      <w:r>
        <w:instrText xml:space="preserve"> PAGEREF _Toc1444 \h </w:instrText>
      </w:r>
      <w:r>
        <w:fldChar w:fldCharType="separate"/>
      </w:r>
      <w:r>
        <w:t>101</w:t>
      </w:r>
      <w:r>
        <w:fldChar w:fldCharType="end"/>
      </w:r>
      <w:r>
        <w:fldChar w:fldCharType="end"/>
      </w:r>
    </w:p>
    <w:p w14:paraId="1ADE864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_Toc27563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5.2 </w:t>
      </w:r>
      <w:r>
        <w:t>第25章  条件变量：等待、唤醒与lost wakeup</w:t>
      </w:r>
      <w:r>
        <w:tab/>
      </w:r>
      <w:r>
        <w:fldChar w:fldCharType="begin"/>
      </w:r>
      <w:r>
        <w:instrText xml:space="preserve"> PAGEREF _Toc27563 \h </w:instrText>
      </w:r>
      <w:r>
        <w:fldChar w:fldCharType="separate"/>
      </w:r>
      <w:r>
        <w:t>104</w:t>
      </w:r>
      <w:r>
        <w:fldChar w:fldCharType="end"/>
      </w:r>
      <w:r>
        <w:fldChar w:fldCharType="end"/>
      </w:r>
    </w:p>
    <w:p w14:paraId="61AE300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_Toc17227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5.3 </w:t>
      </w:r>
      <w:r>
        <w:t>第26章  atomic与内存序：release/acquire的直觉</w:t>
      </w:r>
      <w:r>
        <w:tab/>
      </w:r>
      <w:r>
        <w:fldChar w:fldCharType="begin"/>
      </w:r>
      <w:r>
        <w:instrText xml:space="preserve"> PAGEREF _Toc17227 \h </w:instrText>
      </w:r>
      <w:r>
        <w:fldChar w:fldCharType="separate"/>
      </w:r>
      <w:r>
        <w:t>107</w:t>
      </w:r>
      <w:r>
        <w:fldChar w:fldCharType="end"/>
      </w:r>
      <w:r>
        <w:fldChar w:fldCharType="end"/>
      </w:r>
    </w:p>
    <w:p w14:paraId="475F41D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_Toc21822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5.4 </w:t>
      </w:r>
      <w:r>
        <w:t>第27章  生产者-消费者与有界队列工程</w:t>
      </w:r>
      <w:r>
        <w:tab/>
      </w:r>
      <w:r>
        <w:fldChar w:fldCharType="begin"/>
      </w:r>
      <w:r>
        <w:instrText xml:space="preserve"> PAGEREF _Toc21822 \h </w:instrText>
      </w:r>
      <w:r>
        <w:fldChar w:fldCharType="separate"/>
      </w:r>
      <w:r>
        <w:t>110</w:t>
      </w:r>
      <w:r>
        <w:fldChar w:fldCharType="end"/>
      </w:r>
      <w:r>
        <w:fldChar w:fldCharType="end"/>
      </w:r>
    </w:p>
    <w:p w14:paraId="3CCAE02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_Toc29471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5.5 </w:t>
      </w:r>
      <w:r>
        <w:t>第28章  实时性：deadline、背压与单核约束</w:t>
      </w:r>
      <w:r>
        <w:tab/>
      </w:r>
      <w:r>
        <w:fldChar w:fldCharType="begin"/>
      </w:r>
      <w:r>
        <w:instrText xml:space="preserve"> PAGEREF _Toc29471 \h </w:instrText>
      </w:r>
      <w:r>
        <w:fldChar w:fldCharType="separate"/>
      </w:r>
      <w:r>
        <w:t>113</w:t>
      </w:r>
      <w:r>
        <w:fldChar w:fldCharType="end"/>
      </w:r>
      <w:r>
        <w:fldChar w:fldCharType="end"/>
      </w:r>
    </w:p>
    <w:p w14:paraId="3F96AB50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_Toc956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5.6 </w:t>
      </w:r>
      <w:r>
        <w:t>源码检查点3  第三篇验收：AudioEngine的并发心脏</w:t>
      </w:r>
      <w:r>
        <w:tab/>
      </w:r>
      <w:r>
        <w:fldChar w:fldCharType="begin"/>
      </w:r>
      <w:r>
        <w:instrText xml:space="preserve"> PAGEREF _Toc956 \h </w:instrText>
      </w:r>
      <w:r>
        <w:fldChar w:fldCharType="separate"/>
      </w:r>
      <w:r>
        <w:t>116</w:t>
      </w:r>
      <w:r>
        <w:fldChar w:fldCharType="end"/>
      </w:r>
      <w:r>
        <w:fldChar w:fldCharType="end"/>
      </w:r>
    </w:p>
    <w:p w14:paraId="2E614BCF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_Toc8919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6 章 </w:t>
      </w:r>
      <w:r>
        <w:t>第四篇  网络与协议深度篇</w:t>
      </w:r>
      <w:r>
        <w:tab/>
      </w:r>
      <w:r>
        <w:fldChar w:fldCharType="begin"/>
      </w:r>
      <w:r>
        <w:instrText xml:space="preserve"> PAGEREF _Toc8919 \h </w:instrText>
      </w:r>
      <w:r>
        <w:fldChar w:fldCharType="separate"/>
      </w:r>
      <w:r>
        <w:t>118</w:t>
      </w:r>
      <w:r>
        <w:fldChar w:fldCharType="end"/>
      </w:r>
      <w:r>
        <w:fldChar w:fldCharType="end"/>
      </w:r>
    </w:p>
    <w:p w14:paraId="7FB8E072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_Toc25511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6.1 </w:t>
      </w:r>
      <w:r>
        <w:t>第29章  TCP与socket：可靠字节流的真相</w:t>
      </w:r>
      <w:r>
        <w:tab/>
      </w:r>
      <w:r>
        <w:fldChar w:fldCharType="begin"/>
      </w:r>
      <w:r>
        <w:instrText xml:space="preserve"> PAGEREF _Toc25511 \h </w:instrText>
      </w:r>
      <w:r>
        <w:fldChar w:fldCharType="separate"/>
      </w:r>
      <w:r>
        <w:t>119</w:t>
      </w:r>
      <w:r>
        <w:fldChar w:fldCharType="end"/>
      </w:r>
      <w:r>
        <w:fldChar w:fldCharType="end"/>
      </w:r>
    </w:p>
    <w:p w14:paraId="353A16D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_Toc21506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6.2 </w:t>
      </w:r>
      <w:r>
        <w:t>第30章  TLS与SPKI固定：信任从哪来</w:t>
      </w:r>
      <w:r>
        <w:tab/>
      </w:r>
      <w:r>
        <w:fldChar w:fldCharType="begin"/>
      </w:r>
      <w:r>
        <w:instrText xml:space="preserve"> PAGEREF _Toc21506 \h </w:instrText>
      </w:r>
      <w:r>
        <w:fldChar w:fldCharType="separate"/>
      </w:r>
      <w:r>
        <w:t>122</w:t>
      </w:r>
      <w:r>
        <w:fldChar w:fldCharType="end"/>
      </w:r>
      <w:r>
        <w:fldChar w:fldCharType="end"/>
      </w:r>
    </w:p>
    <w:p w14:paraId="78A42F6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_Toc767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6.3 </w:t>
      </w:r>
      <w:r>
        <w:t>第31章  WebSocket：在TCP上的消息层</w:t>
      </w:r>
      <w:r>
        <w:tab/>
      </w:r>
      <w:r>
        <w:fldChar w:fldCharType="begin"/>
      </w:r>
      <w:r>
        <w:instrText xml:space="preserve"> PAGEREF _Toc767 \h </w:instrText>
      </w:r>
      <w:r>
        <w:fldChar w:fldCharType="separate"/>
      </w:r>
      <w:r>
        <w:t>126</w:t>
      </w:r>
      <w:r>
        <w:fldChar w:fldCharType="end"/>
      </w:r>
      <w:r>
        <w:fldChar w:fldCharType="end"/>
      </w:r>
    </w:p>
    <w:p w14:paraId="7BAF2E4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_Toc27790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6.4 </w:t>
      </w:r>
      <w:r>
        <w:t>第32章  五层身份体系：session、turn、stream、epoch、sequence</w:t>
      </w:r>
      <w:r>
        <w:tab/>
      </w:r>
      <w:r>
        <w:fldChar w:fldCharType="begin"/>
      </w:r>
      <w:r>
        <w:instrText xml:space="preserve"> PAGEREF _Toc27790 \h </w:instrText>
      </w:r>
      <w:r>
        <w:fldChar w:fldCharType="separate"/>
      </w:r>
      <w:r>
        <w:t>129</w:t>
      </w:r>
      <w:r>
        <w:fldChar w:fldCharType="end"/>
      </w:r>
      <w:r>
        <w:fldChar w:fldCharType="end"/>
      </w:r>
    </w:p>
    <w:p w14:paraId="509FCE95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_Toc10302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6.5 </w:t>
      </w:r>
      <w:r>
        <w:t>源码检查点4  第四篇验收：VoiceTransport与五层身份</w:t>
      </w:r>
      <w:r>
        <w:tab/>
      </w:r>
      <w:r>
        <w:fldChar w:fldCharType="begin"/>
      </w:r>
      <w:r>
        <w:instrText xml:space="preserve"> PAGEREF _Toc10302 \h </w:instrText>
      </w:r>
      <w:r>
        <w:fldChar w:fldCharType="separate"/>
      </w:r>
      <w:r>
        <w:t>133</w:t>
      </w:r>
      <w:r>
        <w:fldChar w:fldCharType="end"/>
      </w:r>
      <w:r>
        <w:fldChar w:fldCharType="end"/>
      </w:r>
    </w:p>
    <w:p w14:paraId="245A8C5E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_Toc14405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7 章 </w:t>
      </w:r>
      <w:r>
        <w:t>第五篇  数字音频与语音处理深度篇</w:t>
      </w:r>
      <w:r>
        <w:tab/>
      </w:r>
      <w:r>
        <w:fldChar w:fldCharType="begin"/>
      </w:r>
      <w:r>
        <w:instrText xml:space="preserve"> PAGEREF _Toc14405 \h </w:instrText>
      </w:r>
      <w:r>
        <w:fldChar w:fldCharType="separate"/>
      </w:r>
      <w:r>
        <w:t>135</w:t>
      </w:r>
      <w:r>
        <w:fldChar w:fldCharType="end"/>
      </w:r>
      <w:r>
        <w:fldChar w:fldCharType="end"/>
      </w:r>
    </w:p>
    <w:p w14:paraId="49475B7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_Toc31319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7.1 </w:t>
      </w:r>
      <w:r>
        <w:t>第33章  PCM与数字音频：采样、量化和dBFS</w:t>
      </w:r>
      <w:r>
        <w:tab/>
      </w:r>
      <w:r>
        <w:fldChar w:fldCharType="begin"/>
      </w:r>
      <w:r>
        <w:instrText xml:space="preserve"> PAGEREF _Toc31319 \h </w:instrText>
      </w:r>
      <w:r>
        <w:fldChar w:fldCharType="separate"/>
      </w:r>
      <w:r>
        <w:t>136</w:t>
      </w:r>
      <w:r>
        <w:fldChar w:fldCharType="end"/>
      </w:r>
      <w:r>
        <w:fldChar w:fldCharType="end"/>
      </w:r>
    </w:p>
    <w:p w14:paraId="57DC177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_Toc27482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7.2 </w:t>
      </w:r>
      <w:r>
        <w:t>第34章  ALSA：内核音频子系统的核心概念</w:t>
      </w:r>
      <w:r>
        <w:tab/>
      </w:r>
      <w:r>
        <w:fldChar w:fldCharType="begin"/>
      </w:r>
      <w:r>
        <w:instrText xml:space="preserve"> PAGEREF _Toc27482 \h </w:instrText>
      </w:r>
      <w:r>
        <w:fldChar w:fldCharType="separate"/>
      </w:r>
      <w:r>
        <w:t>138</w:t>
      </w:r>
      <w:r>
        <w:fldChar w:fldCharType="end"/>
      </w:r>
      <w:r>
        <w:fldChar w:fldCharType="end"/>
      </w:r>
    </w:p>
    <w:p w14:paraId="2826D42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_Toc2455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7.3 </w:t>
      </w:r>
      <w:r>
        <w:t>第35章  重采样：48k、24k、16k之间的转换</w:t>
      </w:r>
      <w:r>
        <w:tab/>
      </w:r>
      <w:r>
        <w:fldChar w:fldCharType="begin"/>
      </w:r>
      <w:r>
        <w:instrText xml:space="preserve"> PAGEREF _Toc2455 \h </w:instrText>
      </w:r>
      <w:r>
        <w:fldChar w:fldCharType="separate"/>
      </w:r>
      <w:r>
        <w:t>141</w:t>
      </w:r>
      <w:r>
        <w:fldChar w:fldCharType="end"/>
      </w:r>
      <w:r>
        <w:fldChar w:fldCharType="end"/>
      </w:r>
    </w:p>
    <w:p w14:paraId="1B4E4CCE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_Toc22080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7.4 </w:t>
      </w:r>
      <w:r>
        <w:t>第36章  AEC、VAD与唤醒词：语音链路的三个"为什么"</w:t>
      </w:r>
      <w:r>
        <w:tab/>
      </w:r>
      <w:r>
        <w:fldChar w:fldCharType="begin"/>
      </w:r>
      <w:r>
        <w:instrText xml:space="preserve"> PAGEREF _Toc22080 \h </w:instrText>
      </w:r>
      <w:r>
        <w:fldChar w:fldCharType="separate"/>
      </w:r>
      <w:r>
        <w:t>143</w:t>
      </w:r>
      <w:r>
        <w:fldChar w:fldCharType="end"/>
      </w:r>
      <w:r>
        <w:fldChar w:fldCharType="end"/>
      </w:r>
    </w:p>
    <w:p w14:paraId="128675A5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_Toc18579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7.5 </w:t>
      </w:r>
      <w:r>
        <w:t>第37章  音频连续性、固定延迟与元数据对齐</w:t>
      </w:r>
      <w:r>
        <w:tab/>
      </w:r>
      <w:r>
        <w:fldChar w:fldCharType="begin"/>
      </w:r>
      <w:r>
        <w:instrText xml:space="preserve"> PAGEREF _Toc18579 \h </w:instrText>
      </w:r>
      <w:r>
        <w:fldChar w:fldCharType="separate"/>
      </w:r>
      <w:r>
        <w:t>146</w:t>
      </w:r>
      <w:r>
        <w:fldChar w:fldCharType="end"/>
      </w:r>
      <w:r>
        <w:fldChar w:fldCharType="end"/>
      </w:r>
    </w:p>
    <w:p w14:paraId="035A132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_Toc15715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7.6 </w:t>
      </w:r>
      <w:r>
        <w:t>源码检查点5  第五篇验收：AudioBackend的音频内功</w:t>
      </w:r>
      <w:r>
        <w:tab/>
      </w:r>
      <w:r>
        <w:fldChar w:fldCharType="begin"/>
      </w:r>
      <w:r>
        <w:instrText xml:space="preserve"> PAGEREF _Toc15715 \h </w:instrText>
      </w:r>
      <w:r>
        <w:fldChar w:fldCharType="separate"/>
      </w:r>
      <w:r>
        <w:t>149</w:t>
      </w:r>
      <w:r>
        <w:fldChar w:fldCharType="end"/>
      </w:r>
      <w:r>
        <w:fldChar w:fldCharType="end"/>
      </w:r>
    </w:p>
    <w:p w14:paraId="00BE2044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_Toc15755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8 章 </w:t>
      </w:r>
      <w:r>
        <w:t>第六篇  boomPI客户端带读</w:t>
      </w:r>
      <w:r>
        <w:tab/>
      </w:r>
      <w:r>
        <w:fldChar w:fldCharType="begin"/>
      </w:r>
      <w:r>
        <w:instrText xml:space="preserve"> PAGEREF _Toc15755 \h </w:instrText>
      </w:r>
      <w:r>
        <w:fldChar w:fldCharType="separate"/>
      </w:r>
      <w:r>
        <w:t>151</w:t>
      </w:r>
      <w:r>
        <w:fldChar w:fldCharType="end"/>
      </w:r>
      <w:r>
        <w:fldChar w:fldCharType="end"/>
      </w:r>
    </w:p>
    <w:p w14:paraId="6223868F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_Toc7033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8.1 </w:t>
      </w:r>
      <w:r>
        <w:t>第38章  总架构与启动路径</w:t>
      </w:r>
      <w:r>
        <w:tab/>
      </w:r>
      <w:r>
        <w:fldChar w:fldCharType="begin"/>
      </w:r>
      <w:r>
        <w:instrText xml:space="preserve"> PAGEREF _Toc7033 \h </w:instrText>
      </w:r>
      <w:r>
        <w:fldChar w:fldCharType="separate"/>
      </w:r>
      <w:r>
        <w:t>152</w:t>
      </w:r>
      <w:r>
        <w:fldChar w:fldCharType="end"/>
      </w:r>
      <w:r>
        <w:fldChar w:fldCharType="end"/>
      </w:r>
    </w:p>
    <w:p w14:paraId="4E5A300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_Toc14317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8.2 </w:t>
      </w:r>
      <w:r>
        <w:t>第39章  上行音频链路：从麦克风到服务器</w:t>
      </w:r>
      <w:r>
        <w:tab/>
      </w:r>
      <w:r>
        <w:fldChar w:fldCharType="begin"/>
      </w:r>
      <w:r>
        <w:instrText xml:space="preserve"> PAGEREF _Toc14317 \h </w:instrText>
      </w:r>
      <w:r>
        <w:fldChar w:fldCharType="separate"/>
      </w:r>
      <w:r>
        <w:t>155</w:t>
      </w:r>
      <w:r>
        <w:fldChar w:fldCharType="end"/>
      </w:r>
      <w:r>
        <w:fldChar w:fldCharType="end"/>
      </w:r>
    </w:p>
    <w:p w14:paraId="151BE3C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_Toc2947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8.3 </w:t>
      </w:r>
      <w:r>
        <w:t>第40章  下行TTS链路：从服务器到扬声器</w:t>
      </w:r>
      <w:r>
        <w:tab/>
      </w:r>
      <w:r>
        <w:fldChar w:fldCharType="begin"/>
      </w:r>
      <w:r>
        <w:instrText xml:space="preserve"> PAGEREF _Toc2947 \h </w:instrText>
      </w:r>
      <w:r>
        <w:fldChar w:fldCharType="separate"/>
      </w:r>
      <w:r>
        <w:t>158</w:t>
      </w:r>
      <w:r>
        <w:fldChar w:fldCharType="end"/>
      </w:r>
      <w:r>
        <w:fldChar w:fldCharType="end"/>
      </w:r>
    </w:p>
    <w:p w14:paraId="7A6163E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_Toc29403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8.4 </w:t>
      </w:r>
      <w:r>
        <w:t>第41章  播放打断：分级探针与取消事务</w:t>
      </w:r>
      <w:r>
        <w:tab/>
      </w:r>
      <w:r>
        <w:fldChar w:fldCharType="begin"/>
      </w:r>
      <w:r>
        <w:instrText xml:space="preserve"> PAGEREF _Toc29403 \h </w:instrText>
      </w:r>
      <w:r>
        <w:fldChar w:fldCharType="separate"/>
      </w:r>
      <w:r>
        <w:t>161</w:t>
      </w:r>
      <w:r>
        <w:fldChar w:fldCharType="end"/>
      </w:r>
      <w:r>
        <w:fldChar w:fldCharType="end"/>
      </w:r>
    </w:p>
    <w:p w14:paraId="0A927EA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_Toc16315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8.5 </w:t>
      </w:r>
      <w:r>
        <w:t>第42章  异常恢复：错误分级与断线重连</w:t>
      </w:r>
      <w:r>
        <w:tab/>
      </w:r>
      <w:r>
        <w:fldChar w:fldCharType="begin"/>
      </w:r>
      <w:r>
        <w:instrText xml:space="preserve"> PAGEREF _Toc16315 \h </w:instrText>
      </w:r>
      <w:r>
        <w:fldChar w:fldCharType="separate"/>
      </w:r>
      <w:r>
        <w:t>166</w:t>
      </w:r>
      <w:r>
        <w:fldChar w:fldCharType="end"/>
      </w:r>
      <w:r>
        <w:fldChar w:fldCharType="end"/>
      </w:r>
    </w:p>
    <w:p w14:paraId="558DDBA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_Toc5335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8.6 </w:t>
      </w:r>
      <w:r>
        <w:t>源码检查点6  第六篇验收：VoiceClient状态机总图</w:t>
      </w:r>
      <w:r>
        <w:tab/>
      </w:r>
      <w:r>
        <w:fldChar w:fldCharType="begin"/>
      </w:r>
      <w:r>
        <w:instrText xml:space="preserve"> PAGEREF _Toc5335 \h </w:instrText>
      </w:r>
      <w:r>
        <w:fldChar w:fldCharType="separate"/>
      </w:r>
      <w:r>
        <w:t>169</w:t>
      </w:r>
      <w:r>
        <w:fldChar w:fldCharType="end"/>
      </w:r>
      <w:r>
        <w:fldChar w:fldCharType="end"/>
      </w:r>
    </w:p>
    <w:p w14:paraId="2E24DCDB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_Toc21755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9 章 </w:t>
      </w:r>
      <w:r>
        <w:t>第七篇  UI、测试、部署与综合改造</w:t>
      </w:r>
      <w:r>
        <w:tab/>
      </w:r>
      <w:r>
        <w:fldChar w:fldCharType="begin"/>
      </w:r>
      <w:r>
        <w:instrText xml:space="preserve"> PAGEREF _Toc21755 \h </w:instrText>
      </w:r>
      <w:r>
        <w:fldChar w:fldCharType="separate"/>
      </w:r>
      <w:r>
        <w:t>171</w:t>
      </w:r>
      <w:r>
        <w:fldChar w:fldCharType="end"/>
      </w:r>
      <w:r>
        <w:fldChar w:fldCharType="end"/>
      </w:r>
    </w:p>
    <w:p w14:paraId="5C396618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_Toc15893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9.1 </w:t>
      </w:r>
      <w:r>
        <w:t>第43章  UI、触摸、摄像头与配网</w:t>
      </w:r>
      <w:r>
        <w:tab/>
      </w:r>
      <w:r>
        <w:fldChar w:fldCharType="begin"/>
      </w:r>
      <w:r>
        <w:instrText xml:space="preserve"> PAGEREF _Toc15893 \h </w:instrText>
      </w:r>
      <w:r>
        <w:fldChar w:fldCharType="separate"/>
      </w:r>
      <w:r>
        <w:t>172</w:t>
      </w:r>
      <w:r>
        <w:fldChar w:fldCharType="end"/>
      </w:r>
      <w:r>
        <w:fldChar w:fldCharType="end"/>
      </w:r>
    </w:p>
    <w:p w14:paraId="27D4415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_Toc3688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9.2 </w:t>
      </w:r>
      <w:r>
        <w:t>第44章  测试体系：harness、fake、loopback与HIL</w:t>
      </w:r>
      <w:r>
        <w:tab/>
      </w:r>
      <w:r>
        <w:fldChar w:fldCharType="begin"/>
      </w:r>
      <w:r>
        <w:instrText xml:space="preserve"> PAGEREF _Toc3688 \h </w:instrText>
      </w:r>
      <w:r>
        <w:fldChar w:fldCharType="separate"/>
      </w:r>
      <w:r>
        <w:t>175</w:t>
      </w:r>
      <w:r>
        <w:fldChar w:fldCharType="end"/>
      </w:r>
      <w:r>
        <w:fldChar w:fldCharType="end"/>
      </w:r>
    </w:p>
    <w:p w14:paraId="7593359A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_Toc8696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9.3 </w:t>
      </w:r>
      <w:r>
        <w:t>第45章  部署、运维与综合改造题</w:t>
      </w:r>
      <w:r>
        <w:tab/>
      </w:r>
      <w:r>
        <w:fldChar w:fldCharType="begin"/>
      </w:r>
      <w:r>
        <w:instrText xml:space="preserve"> PAGEREF _Toc8696 \h </w:instrText>
      </w:r>
      <w:r>
        <w:fldChar w:fldCharType="separate"/>
      </w:r>
      <w:r>
        <w:t>180</w:t>
      </w:r>
      <w:r>
        <w:fldChar w:fldCharType="end"/>
      </w:r>
      <w:r>
        <w:fldChar w:fldCharType="end"/>
      </w:r>
    </w:p>
    <w:p w14:paraId="6DAEE4D7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_Toc9060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9.4 </w:t>
      </w:r>
      <w:r>
        <w:t>源码检查点7  第七篇验收：量化HIL标准与测试金字塔</w:t>
      </w:r>
      <w:r>
        <w:tab/>
      </w:r>
      <w:r>
        <w:fldChar w:fldCharType="begin"/>
      </w:r>
      <w:r>
        <w:instrText xml:space="preserve"> PAGEREF _Toc9060 \h </w:instrText>
      </w:r>
      <w:r>
        <w:fldChar w:fldCharType="separate"/>
      </w:r>
      <w:r>
        <w:t>183</w:t>
      </w:r>
      <w:r>
        <w:fldChar w:fldCharType="end"/>
      </w:r>
      <w:r>
        <w:fldChar w:fldCharType="end"/>
      </w:r>
    </w:p>
    <w:p w14:paraId="70205D0D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_Toc19900 </w:instrText>
      </w:r>
      <w:r>
        <w:fldChar w:fldCharType="separate"/>
      </w:r>
      <w:r>
        <w:rPr>
          <w:rFonts w:hint="default" w:ascii="Times New Roman" w:hAnsi="Times New Roman" w:eastAsia="宋体"/>
          <w:i w:val="0"/>
          <w:caps w:val="0"/>
          <w:strike w:val="0"/>
          <w:dstrike w:val="0"/>
          <w:vanish w:val="0"/>
          <w:vertAlign w:val="baseline"/>
          <w:lang w:val="en-US"/>
        </w:rPr>
        <w:t xml:space="preserve">第 10 章 </w:t>
      </w:r>
      <w:r>
        <w:t>附录</w:t>
      </w:r>
      <w:r>
        <w:tab/>
      </w:r>
      <w:r>
        <w:fldChar w:fldCharType="begin"/>
      </w:r>
      <w:r>
        <w:instrText xml:space="preserve"> PAGEREF _Toc19900 \h </w:instrText>
      </w:r>
      <w:r>
        <w:fldChar w:fldCharType="separate"/>
      </w:r>
      <w:r>
        <w:t>184</w:t>
      </w:r>
      <w:r>
        <w:fldChar w:fldCharType="end"/>
      </w:r>
      <w:r>
        <w:fldChar w:fldCharType="end"/>
      </w:r>
    </w:p>
    <w:p w14:paraId="1CE0DA0C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_Toc23055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10.1 </w:t>
      </w:r>
      <w:r>
        <w:t>附录A  核心源码阅读卡</w:t>
      </w:r>
      <w:r>
        <w:tab/>
      </w:r>
      <w:r>
        <w:fldChar w:fldCharType="begin"/>
      </w:r>
      <w:r>
        <w:instrText xml:space="preserve"> PAGEREF _Toc23055 \h </w:instrText>
      </w:r>
      <w:r>
        <w:fldChar w:fldCharType="separate"/>
      </w:r>
      <w:r>
        <w:t>185</w:t>
      </w:r>
      <w:r>
        <w:fldChar w:fldCharType="end"/>
      </w:r>
      <w:r>
        <w:fldChar w:fldCharType="end"/>
      </w:r>
    </w:p>
    <w:p w14:paraId="7C409779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_Toc3441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10.2 </w:t>
      </w:r>
      <w:r>
        <w:t>附录B  术语表</w:t>
      </w:r>
      <w:r>
        <w:tab/>
      </w:r>
      <w:r>
        <w:fldChar w:fldCharType="begin"/>
      </w:r>
      <w:r>
        <w:instrText xml:space="preserve"> PAGEREF _Toc3441 \h </w:instrText>
      </w:r>
      <w:r>
        <w:fldChar w:fldCharType="separate"/>
      </w:r>
      <w:r>
        <w:t>186</w:t>
      </w:r>
      <w:r>
        <w:fldChar w:fldCharType="end"/>
      </w:r>
      <w:r>
        <w:fldChar w:fldCharType="end"/>
      </w:r>
    </w:p>
    <w:p w14:paraId="1C716F11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_Toc15080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10.3 </w:t>
      </w:r>
      <w:r>
        <w:t>附录C  常用命令速查</w:t>
      </w:r>
      <w:r>
        <w:tab/>
      </w:r>
      <w:r>
        <w:fldChar w:fldCharType="begin"/>
      </w:r>
      <w:r>
        <w:instrText xml:space="preserve"> PAGEREF _Toc15080 \h </w:instrText>
      </w:r>
      <w:r>
        <w:fldChar w:fldCharType="separate"/>
      </w:r>
      <w:r>
        <w:t>187</w:t>
      </w:r>
      <w:r>
        <w:fldChar w:fldCharType="end"/>
      </w:r>
      <w:r>
        <w:fldChar w:fldCharType="end"/>
      </w:r>
    </w:p>
    <w:p w14:paraId="281B2335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_Toc10659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10.4 </w:t>
      </w:r>
      <w:r>
        <w:t>附录D  MCU/FreeRTOS→Linux 持续对照表</w:t>
      </w:r>
      <w:r>
        <w:tab/>
      </w:r>
      <w:r>
        <w:fldChar w:fldCharType="begin"/>
      </w:r>
      <w:r>
        <w:instrText xml:space="preserve"> PAGEREF _Toc10659 \h </w:instrText>
      </w:r>
      <w:r>
        <w:fldChar w:fldCharType="separate"/>
      </w:r>
      <w:r>
        <w:t>188</w:t>
      </w:r>
      <w:r>
        <w:fldChar w:fldCharType="end"/>
      </w:r>
      <w:r>
        <w:fldChar w:fldCharType="end"/>
      </w:r>
    </w:p>
    <w:p w14:paraId="348F576B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_Toc20033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10.5 </w:t>
      </w:r>
      <w:r>
        <w:t>附录E  黑盒边界：哪些要读透，哪些只读契约</w:t>
      </w:r>
      <w:r>
        <w:tab/>
      </w:r>
      <w:r>
        <w:fldChar w:fldCharType="begin"/>
      </w:r>
      <w:r>
        <w:instrText xml:space="preserve"> PAGEREF _Toc20033 \h </w:instrText>
      </w:r>
      <w:r>
        <w:fldChar w:fldCharType="separate"/>
      </w:r>
      <w:r>
        <w:t>189</w:t>
      </w:r>
      <w:r>
        <w:fldChar w:fldCharType="end"/>
      </w:r>
      <w:r>
        <w:fldChar w:fldCharType="end"/>
      </w:r>
    </w:p>
    <w:p w14:paraId="2A522776">
      <w:pPr>
        <w:pStyle w:val="13"/>
        <w:tabs>
          <w:tab w:val="right" w:leader="dot" w:pos="8306"/>
        </w:tabs>
      </w:pPr>
      <w:r>
        <w:fldChar w:fldCharType="begin"/>
      </w:r>
      <w:r>
        <w:instrText xml:space="preserve"> HYPERLINK \l _Toc19300 </w:instrText>
      </w:r>
      <w:r>
        <w:fldChar w:fldCharType="separate"/>
      </w:r>
      <w:r>
        <w:rPr>
          <w:rFonts w:hint="default" w:ascii="Times New Roman" w:hAnsi="Times New Roman" w:eastAsia="黑体"/>
          <w:i w:val="0"/>
          <w:caps w:val="0"/>
          <w:strike w:val="0"/>
          <w:dstrike w:val="0"/>
          <w:vanish w:val="0"/>
          <w:vertAlign w:val="baseline"/>
        </w:rPr>
        <w:t xml:space="preserve">10.6 </w:t>
      </w:r>
      <w:r>
        <w:t>附录F  修订记录</w:t>
      </w:r>
      <w:r>
        <w:tab/>
      </w:r>
      <w:r>
        <w:fldChar w:fldCharType="begin"/>
      </w:r>
      <w:r>
        <w:instrText xml:space="preserve"> PAGEREF _Toc19300 \h </w:instrText>
      </w:r>
      <w:r>
        <w:fldChar w:fldCharType="separate"/>
      </w:r>
      <w:r>
        <w:t>190</w:t>
      </w:r>
      <w:r>
        <w:fldChar w:fldCharType="end"/>
      </w:r>
      <w:r>
        <w:fldChar w:fldCharType="end"/>
      </w:r>
    </w:p>
    <w:p w14:paraId="67301D6C">
      <w:r>
        <w:fldChar w:fldCharType="end"/>
      </w:r>
    </w:p>
    <w:p w14:paraId="6028E6AF">
      <w:pPr>
        <w:pStyle w:val="45"/>
        <w:keepNext/>
        <w:pageBreakBefore/>
      </w:pPr>
      <w:bookmarkStart w:id="1" w:name="_Toc12386"/>
      <w:r>
        <w:t>前言</w:t>
      </w:r>
      <w:bookmarkEnd w:id="1"/>
    </w:p>
    <w:p w14:paraId="64242B64">
      <w:pPr>
        <w:pStyle w:val="25"/>
      </w:pPr>
      <w:r>
        <w:t>这本教材的读者，是写过单片机程序、跑过 FreeRTOS、但从未接触过 Linux 应用开发的同学。它的目标只有一个：把"从零到能读懂 boomPI 这样的嵌入式 Linux 产品代码"所需要的知识，讲到内核源码的层面。</w:t>
      </w:r>
    </w:p>
    <w:p w14:paraId="653F5D67">
      <w:pPr>
        <w:pStyle w:val="25"/>
      </w:pPr>
      <w:r>
        <w:t>为什么是源码层面？因为只有看到机制背后的"为什么"，知识才是活的。比如：不只告诉你"进程有权限"，而是解释 CPU 的特权级是硬件机制、内核凭什么能管住用户态；不只告诉你"线程切换快"，而是打开 include/linux/sched.h 看 task_struct 里到底存了什么、为什么每个字段都必须存在；不只告诉你"上电后内核启动"，而是走一遍 BootROM→SPL→U-Boot→设备树→start_kernel→init 的完整链条，回答每一步为什么缺一不可。</w:t>
      </w:r>
    </w:p>
    <w:p w14:paraId="64919EF8">
      <w:pPr>
        <w:pStyle w:val="25"/>
      </w:pPr>
      <w:r>
        <w:t>因此每一章的结构是：先提出一个真实问题；再展开机制与原理（能到源码就到源码，能用图就用图，能回答"为什么必须存在"就回答）；用最小实验亲手验证；最后落到 boomPI 的真实代码上。项目代码只是知识的落点，不是主体。</w:t>
      </w:r>
    </w:p>
    <w:p w14:paraId="37DBCCC4">
      <w:pPr>
        <w:pStyle w:val="25"/>
      </w:pPr>
      <w:r>
        <w:t>全 45 章分七篇：第一篇"操作系统深度篇"是全书地基——OS 是什么、上电流程、设计理念、进程与线程源码解析、文件系统与设备模型、构建系统与调试；第二篇补项目所需的现代 C++；第三篇讲并发与实时；第四篇讲网络协议；第五篇讲数字音频；第六篇带读 boomPI；第七篇讲测试部署与改造。</w:t>
      </w:r>
    </w:p>
    <w:p w14:paraId="1E2160DB">
      <w:pPr>
        <w:pStyle w:val="25"/>
      </w:pPr>
      <w:r>
        <w:t>阅读建议：第一篇一定要逐章读，它是后面所有章节的地基。第 5、6 章（进程与线程）是本教材的心脏，值得反复读三遍。</w:t>
      </w:r>
    </w:p>
    <w:p w14:paraId="2D518B8E">
      <w:pPr>
        <w:pStyle w:val="25"/>
      </w:pPr>
      <w:r>
        <w:t>教材版本基线：所有源码引用、行号与"已实现/未实现"描述均以本表为准；代码更新必须先更新本表，再改正文。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  <w:gridCol w:w="4240"/>
      </w:tblGrid>
      <w:tr w14:paraId="6BD4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4153" w:type="dxa"/>
          </w:tcPr>
          <w:p w14:paraId="2AA2AEE5">
            <w:pPr>
              <w:jc w:val="both"/>
            </w:pPr>
            <w:r>
              <w:rPr>
                <w:b/>
              </w:rPr>
              <w:t>项目</w:t>
            </w:r>
          </w:p>
        </w:tc>
        <w:tc>
          <w:tcPr>
            <w:tcW w:w="4153" w:type="dxa"/>
          </w:tcPr>
          <w:p w14:paraId="3F776145">
            <w:pPr>
              <w:jc w:val="both"/>
            </w:pPr>
            <w:r>
              <w:rPr>
                <w:b/>
              </w:rPr>
              <w:t>版本/标识</w:t>
            </w:r>
          </w:p>
        </w:tc>
      </w:tr>
      <w:tr w14:paraId="5871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17AC1226">
            <w:pPr>
              <w:jc w:val="both"/>
            </w:pPr>
            <w:r>
              <w:t>boomPI repository</w:t>
            </w:r>
          </w:p>
        </w:tc>
        <w:tc>
          <w:tcPr>
            <w:tcW w:w="4153" w:type="dxa"/>
          </w:tcPr>
          <w:p w14:paraId="1707E4BB">
            <w:pPr>
              <w:jc w:val="both"/>
            </w:pPr>
            <w:r>
              <w:t>github.com/lst92991-eng/boomPI</w:t>
            </w:r>
          </w:p>
        </w:tc>
      </w:tr>
      <w:tr w14:paraId="7F8FD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4153" w:type="dxa"/>
          </w:tcPr>
          <w:p w14:paraId="2F6681EC">
            <w:pPr>
              <w:jc w:val="both"/>
            </w:pPr>
            <w:r>
              <w:t>boomPI branch</w:t>
            </w:r>
          </w:p>
        </w:tc>
        <w:tc>
          <w:tcPr>
            <w:tcW w:w="4153" w:type="dxa"/>
          </w:tcPr>
          <w:p w14:paraId="3FF58E0A">
            <w:pPr>
              <w:jc w:val="both"/>
            </w:pPr>
            <w:r>
              <w:t>codex/p1-fast-vertical-integration</w:t>
            </w:r>
          </w:p>
        </w:tc>
      </w:tr>
      <w:tr w14:paraId="37C91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28DD8C17">
            <w:pPr>
              <w:jc w:val="both"/>
            </w:pPr>
            <w:r>
              <w:t>boomPI commit</w:t>
            </w:r>
          </w:p>
        </w:tc>
        <w:tc>
          <w:tcPr>
            <w:tcW w:w="4153" w:type="dxa"/>
          </w:tcPr>
          <w:p w14:paraId="4EC12FD3">
            <w:pPr>
              <w:jc w:val="both"/>
            </w:pPr>
            <w:r>
              <w:t>46267295d1faa51395a810bda4cef6ba80a1a390</w:t>
            </w:r>
          </w:p>
        </w:tc>
      </w:tr>
      <w:tr w14:paraId="6D2F3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01FDA2AA">
            <w:pPr>
              <w:jc w:val="both"/>
            </w:pPr>
            <w:r>
              <w:t>RV1106 SoC</w:t>
            </w:r>
          </w:p>
        </w:tc>
        <w:tc>
          <w:tcPr>
            <w:tcW w:w="4153" w:type="dxa"/>
          </w:tcPr>
          <w:p w14:paraId="6E80B7E5">
            <w:pPr>
              <w:jc w:val="both"/>
            </w:pPr>
            <w:r>
              <w:t>Rockchip RV1106（Cortex-A7，Armv7-A）</w:t>
            </w:r>
          </w:p>
        </w:tc>
      </w:tr>
      <w:tr w14:paraId="206F5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5E383E9B">
            <w:pPr>
              <w:jc w:val="both"/>
            </w:pPr>
            <w:r>
              <w:t>SDK</w:t>
            </w:r>
          </w:p>
        </w:tc>
        <w:tc>
          <w:tcPr>
            <w:tcW w:w="4153" w:type="dxa"/>
          </w:tcPr>
          <w:p w14:paraId="4A9A7689">
            <w:pPr>
              <w:jc w:val="both"/>
            </w:pPr>
            <w:r>
              <w:t>幸狐 LubanSDK（Buildroot 定制），release/tag 以板卡随附为准</w:t>
            </w:r>
          </w:p>
        </w:tc>
      </w:tr>
      <w:tr w14:paraId="0A541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0A15E2E6">
            <w:pPr>
              <w:jc w:val="both"/>
            </w:pPr>
            <w:r>
              <w:t>Linux kernel</w:t>
            </w:r>
          </w:p>
        </w:tc>
        <w:tc>
          <w:tcPr>
            <w:tcW w:w="4153" w:type="dxa"/>
          </w:tcPr>
          <w:p w14:paraId="35EA9155">
            <w:pPr>
              <w:jc w:val="both"/>
            </w:pPr>
            <w:r>
              <w:t>LubanSDK 随附版本；教材内核源码描述以该版本为准，不写成跨版本永恒结构</w:t>
            </w:r>
          </w:p>
        </w:tc>
      </w:tr>
      <w:tr w14:paraId="1F51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5A905AF1">
            <w:pPr>
              <w:jc w:val="both"/>
            </w:pPr>
            <w:r>
              <w:t>硬件板卡</w:t>
            </w:r>
          </w:p>
        </w:tc>
        <w:tc>
          <w:tcPr>
            <w:tcW w:w="4153" w:type="dxa"/>
          </w:tcPr>
          <w:p w14:paraId="33E55405">
            <w:pPr>
              <w:jc w:val="both"/>
            </w:pPr>
            <w:r>
              <w:t>幸狐 RV1106 开发板，hardware revision 以实物为准</w:t>
            </w:r>
          </w:p>
        </w:tc>
      </w:tr>
      <w:tr w14:paraId="67A6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49086322">
            <w:pPr>
              <w:jc w:val="both"/>
            </w:pPr>
            <w:r>
              <w:t>教材版本</w:t>
            </w:r>
          </w:p>
        </w:tc>
        <w:tc>
          <w:tcPr>
            <w:tcW w:w="4153" w:type="dxa"/>
          </w:tcPr>
          <w:p w14:paraId="60C3E9BD">
            <w:pPr>
              <w:jc w:val="both"/>
            </w:pPr>
            <w:r>
              <w:t>V3.2.0</w:t>
            </w:r>
          </w:p>
        </w:tc>
      </w:tr>
    </w:tbl>
    <w:p w14:paraId="009ACA60"/>
    <w:p w14:paraId="04137F01">
      <w:pPr>
        <w:pStyle w:val="45"/>
        <w:keepNext/>
        <w:pageBreakBefore/>
      </w:pPr>
      <w:bookmarkStart w:id="2" w:name="_Toc20643"/>
      <w:r>
        <w:t>第一篇  操作系统深度篇</w:t>
      </w:r>
      <w:bookmarkEnd w:id="2"/>
    </w:p>
    <w:p w14:paraId="3B7E1A94">
      <w:pPr>
        <w:pStyle w:val="25"/>
      </w:pPr>
      <w:r>
        <w:t>本篇回答一个根本问题：操作系统到底是什么？为什么必须有它？它凭什么管住所有程序？我们把每一层都拆到内核源码的粒度，并回答同一个问题：这一步为什么必须存在？</w:t>
      </w:r>
    </w:p>
    <w:p w14:paraId="11EF2BE9">
      <w:pPr>
        <w:pStyle w:val="46"/>
        <w:keepNext/>
        <w:pageBreakBefore/>
      </w:pPr>
      <w:bookmarkStart w:id="3" w:name="_Toc15458"/>
      <w:r>
        <w:t>第1章  操作系统到底是什么：权限、抽象与隔离</w:t>
      </w:r>
      <w:bookmarkEnd w:id="3"/>
    </w:p>
    <w:p w14:paraId="6DC3DA15">
      <w:pPr>
        <w:pStyle w:val="47"/>
      </w:pPr>
      <w:r>
        <w:t>1. 真实问题</w:t>
      </w:r>
    </w:p>
    <w:p w14:paraId="07F9FC7A">
      <w:pPr>
        <w:pStyle w:val="25"/>
      </w:pPr>
      <w:r>
        <w:t>你在 STM32 上写过一个"跑得挺好"的固件：一个 while(1) 循环，点灯、读按键、发串口，从不崩溃。那么问题来了：为什么这套在 MCU 上行之有效的方法，搬到 RV1106 上就"必须"先装一个操作系统？直接 while(1) 轮询不行吗？操作系统到底"额外提供了什么"，值得付出这么多学习成本？</w:t>
      </w:r>
    </w:p>
    <w:p w14:paraId="6B3E5F1C">
      <w:pPr>
        <w:pStyle w:val="47"/>
      </w:pPr>
      <w:r>
        <w:t>2. 先看反面：没有操作系统的世界</w:t>
      </w:r>
    </w:p>
    <w:p w14:paraId="11FBEAAB">
      <w:pPr>
        <w:pStyle w:val="25"/>
      </w:pPr>
      <w:r>
        <w:t>假设 RV1106 上只跑你的一个程序，不要操作系统。你很快会遇到四个问题：</w:t>
      </w:r>
    </w:p>
    <w:p w14:paraId="22F6FD36">
      <w:pPr>
        <w:pStyle w:val="56"/>
      </w:pPr>
      <w:r>
        <w:t>问题一：硬件不会自己初始化。上电后 DDR 内存控制器是关闭的，时钟树是乱的，I2C/SPI/网卡都不可用。每个程序都要自己重写一遍这些初始化代码。</w:t>
      </w:r>
    </w:p>
    <w:p w14:paraId="062A2C8D">
      <w:pPr>
        <w:pStyle w:val="56"/>
      </w:pPr>
      <w:r>
        <w:t>问题二：没有并发的保护。你的程序里有两个任务，一个写屏幕一个写串口，它们互相不知道对方的存在。MCU 上靠"你自己遵守约定"，而约定的破坏没有代价。</w:t>
      </w:r>
    </w:p>
    <w:p w14:paraId="543F8591">
      <w:pPr>
        <w:pStyle w:val="56"/>
      </w:pPr>
      <w:r>
        <w:t>问题三：设备种类爆炸。每个外设芯片的寄存器序列都不同，你的程序每支持一个新屏就要改一遍驱动。</w:t>
      </w:r>
    </w:p>
    <w:p w14:paraId="6E200453">
      <w:pPr>
        <w:pStyle w:val="56"/>
      </w:pPr>
      <w:r>
        <w:t>问题四：无法升级与隔离。程序 A 写坏内存，整个系统崩溃；你想跑第二个程序，没有地方装。</w:t>
      </w:r>
    </w:p>
    <w:p w14:paraId="34BC1117">
      <w:pPr>
        <w:pStyle w:val="25"/>
      </w:pPr>
      <w:r>
        <w:t>操作系统就是为解决这四个问题而生的：它把"硬件初始化、资源分配、设备驱动、程序隔离"集中到一个始终运行、被所有程序信任的代码——内核（kernel）里。你的程序从"直接操纵硬件"变成"向内核请求服务"。</w:t>
      </w:r>
    </w:p>
    <w:p w14:paraId="52DE33F6">
      <w:pPr>
        <w:pStyle w:val="47"/>
      </w:pPr>
      <w:r>
        <w:t>3. 原理展开：操作系统的定义——资源管理、抽象与隔离</w:t>
      </w:r>
    </w:p>
    <w:p w14:paraId="26B7E296">
      <w:pPr>
        <w:pStyle w:val="25"/>
      </w:pPr>
      <w:r>
        <w:t>操作系统（Operating System，OS）可以这样定义：它是负责管理计算机硬件资源、向应用程序提供统一抽象接口、并在程序之间实施隔离与公平分配的一层软件。这三个词缺一不可：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6"/>
        <w:gridCol w:w="2765"/>
      </w:tblGrid>
      <w:tr w14:paraId="34FA0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025FEA4A">
            <w:pPr>
              <w:jc w:val="both"/>
            </w:pPr>
            <w:r>
              <w:rPr>
                <w:b/>
              </w:rPr>
              <w:t>词</w:t>
            </w:r>
          </w:p>
        </w:tc>
        <w:tc>
          <w:tcPr>
            <w:tcW w:w="2769" w:type="dxa"/>
          </w:tcPr>
          <w:p w14:paraId="0E61B40F">
            <w:pPr>
              <w:jc w:val="both"/>
            </w:pPr>
            <w:r>
              <w:rPr>
                <w:b/>
              </w:rPr>
              <w:t>解决的问题</w:t>
            </w:r>
          </w:p>
        </w:tc>
        <w:tc>
          <w:tcPr>
            <w:tcW w:w="2769" w:type="dxa"/>
          </w:tcPr>
          <w:p w14:paraId="73F0216A">
            <w:pPr>
              <w:jc w:val="both"/>
            </w:pPr>
            <w:r>
              <w:rPr>
                <w:b/>
              </w:rPr>
              <w:t>内核中的实体</w:t>
            </w:r>
          </w:p>
        </w:tc>
      </w:tr>
      <w:tr w14:paraId="4889E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7EB97C2">
            <w:pPr>
              <w:jc w:val="both"/>
            </w:pPr>
            <w:r>
              <w:t>资源管理</w:t>
            </w:r>
          </w:p>
        </w:tc>
        <w:tc>
          <w:tcPr>
            <w:tcW w:w="2769" w:type="dxa"/>
          </w:tcPr>
          <w:p w14:paraId="72893813">
            <w:pPr>
              <w:jc w:val="both"/>
            </w:pPr>
            <w:r>
              <w:t>CPU、内存、磁盘、设备谁用、用多少、何时归还</w:t>
            </w:r>
          </w:p>
        </w:tc>
        <w:tc>
          <w:tcPr>
            <w:tcW w:w="2769" w:type="dxa"/>
          </w:tcPr>
          <w:p w14:paraId="17547D69">
            <w:pPr>
              <w:jc w:val="both"/>
            </w:pPr>
            <w:r>
              <w:t>调度器、页分配器、块设备层</w:t>
            </w:r>
          </w:p>
        </w:tc>
      </w:tr>
      <w:tr w14:paraId="0CC73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7D34FF7">
            <w:pPr>
              <w:jc w:val="both"/>
            </w:pPr>
            <w:r>
              <w:t>抽象</w:t>
            </w:r>
          </w:p>
        </w:tc>
        <w:tc>
          <w:tcPr>
            <w:tcW w:w="2769" w:type="dxa"/>
          </w:tcPr>
          <w:p w14:paraId="56DEDE82">
            <w:pPr>
              <w:jc w:val="both"/>
            </w:pPr>
            <w:r>
              <w:t>程序不必关心硬件细节，只用统一接口</w:t>
            </w:r>
          </w:p>
        </w:tc>
        <w:tc>
          <w:tcPr>
            <w:tcW w:w="2769" w:type="dxa"/>
          </w:tcPr>
          <w:p w14:paraId="05ED8E8E">
            <w:pPr>
              <w:jc w:val="both"/>
            </w:pPr>
            <w:r>
              <w:t>进程、虚拟内存、文件描述符、socket</w:t>
            </w:r>
          </w:p>
        </w:tc>
      </w:tr>
      <w:tr w14:paraId="41A59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14B8212">
            <w:pPr>
              <w:jc w:val="both"/>
            </w:pPr>
            <w:r>
              <w:t>隔离与公平</w:t>
            </w:r>
          </w:p>
        </w:tc>
        <w:tc>
          <w:tcPr>
            <w:tcW w:w="2769" w:type="dxa"/>
          </w:tcPr>
          <w:p w14:paraId="49F5DCB6">
            <w:pPr>
              <w:jc w:val="both"/>
            </w:pPr>
            <w:r>
              <w:t>一个程序不能破坏另一个程序</w:t>
            </w:r>
          </w:p>
        </w:tc>
        <w:tc>
          <w:tcPr>
            <w:tcW w:w="2769" w:type="dxa"/>
          </w:tcPr>
          <w:p w14:paraId="032A4A7B">
            <w:pPr>
              <w:jc w:val="both"/>
            </w:pPr>
            <w:r>
              <w:t>MMU 地址空间、用户/内核态、权限检查</w:t>
            </w:r>
          </w:p>
        </w:tc>
      </w:tr>
    </w:tbl>
    <w:p w14:paraId="42FA1143"/>
    <w:p w14:paraId="5D6F2F1B">
      <w:pPr>
        <w:pStyle w:val="25"/>
      </w:pPr>
      <w:r>
        <w:t>这三个功能分别回答了你最关心的三个问题：为什么程序不能直接碰硬件（隔离）；为什么 open() 能打开屏幕（抽象）；为什么有几百个进程同时跑都不乱（资源管理）。</w:t>
      </w:r>
    </w:p>
    <w:p w14:paraId="513DF592">
      <w:pPr>
        <w:pStyle w:val="47"/>
      </w:pPr>
      <w:r>
        <w:t>4. 原理展开：为什么必须"隔离"——权限的根源</w:t>
      </w:r>
    </w:p>
    <w:p w14:paraId="679E29DC">
      <w:pPr>
        <w:pStyle w:val="25"/>
      </w:pPr>
      <w:r>
        <w:t>隔离不是 Linux 想出来的安全策略，而是多程序共享硬件的必然结果。设想两个程序 A 和 B 同时跑在 CPU 上，都认为"0x1000 这个地址是我的变量"。如果它们真的写同一个物理地址，A 改了自己的变量，B 的变量也被改了——程序间互相破坏。</w:t>
      </w:r>
    </w:p>
    <w:p w14:paraId="0E7BB288">
      <w:pPr>
        <w:pStyle w:val="25"/>
      </w:pPr>
      <w:r>
        <w:t>解决办法是让 CPU 在硬件层面支持"地址翻译"：每个程序运行时，CPU 里的 MMU（内存管理单元）把程序看到的"虚拟地址"翻译成"物理地址"。翻译规则由内核维护，程序自己改不了。于是：</w:t>
      </w:r>
    </w:p>
    <w:p w14:paraId="349FACE8">
      <w:pPr>
        <w:pStyle w:val="65"/>
        <w:spacing w:before="60" w:after="60" w:line="240" w:lineRule="auto"/>
        <w:ind w:left="0" w:firstLine="0"/>
        <w:jc w:val="left"/>
      </w:pPr>
      <w:r>
        <w:t>进程 A 的虚拟地址 0x1000 ──MMU 翻译──▶ 物理地址 0x80001000</w:t>
      </w:r>
      <w:r>
        <w:br w:type="textWrapping"/>
      </w:r>
      <w:r>
        <w:t>进程 B 的虚拟地址 0x1000 ──MMU 翻译──▶ 物理地址 0x90001000</w:t>
      </w:r>
      <w:r>
        <w:br w:type="textWrapping"/>
      </w:r>
      <w:r>
        <w:t>两个程序看到的地址相同，但物理上互不相干——隔离由此而来</w:t>
      </w:r>
    </w:p>
    <w:p w14:paraId="28F673A7">
      <w:pPr>
        <w:pStyle w:val="25"/>
      </w:pPr>
      <w:r>
        <w:t>但是，光有地址翻译还不够：A 可以直接读 B 的物理页吗？如果所有地址都能访问，翻译规则就形同虚设。于是 CPU 还提供了第二层硬件机制——特权级（privilege level）：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559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1B121E4">
            <w:pPr>
              <w:jc w:val="both"/>
            </w:pPr>
            <w:r>
              <w:rPr>
                <w:b/>
              </w:rPr>
              <w:t>架构</w:t>
            </w:r>
          </w:p>
        </w:tc>
        <w:tc>
          <w:tcPr>
            <w:tcW w:w="2769" w:type="dxa"/>
          </w:tcPr>
          <w:p w14:paraId="7F5BA77A">
            <w:pPr>
              <w:jc w:val="both"/>
            </w:pPr>
            <w:r>
              <w:rPr>
                <w:b/>
              </w:rPr>
              <w:t>特权级名称</w:t>
            </w:r>
          </w:p>
        </w:tc>
        <w:tc>
          <w:tcPr>
            <w:tcW w:w="2769" w:type="dxa"/>
          </w:tcPr>
          <w:p w14:paraId="595DD262">
            <w:pPr>
              <w:jc w:val="both"/>
            </w:pPr>
            <w:r>
              <w:rPr>
                <w:b/>
              </w:rPr>
              <w:t>说明</w:t>
            </w:r>
          </w:p>
        </w:tc>
      </w:tr>
      <w:tr w14:paraId="2F2B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52419FC">
            <w:pPr>
              <w:jc w:val="both"/>
            </w:pPr>
            <w:r>
              <w:t>x86</w:t>
            </w:r>
          </w:p>
        </w:tc>
        <w:tc>
          <w:tcPr>
            <w:tcW w:w="2769" w:type="dxa"/>
          </w:tcPr>
          <w:p w14:paraId="4C47BDEE">
            <w:pPr>
              <w:jc w:val="both"/>
            </w:pPr>
            <w:r>
              <w:t>ring0 / ring3</w:t>
            </w:r>
          </w:p>
        </w:tc>
        <w:tc>
          <w:tcPr>
            <w:tcW w:w="2769" w:type="dxa"/>
          </w:tcPr>
          <w:p w14:paraId="44B2B8A1">
            <w:pPr>
              <w:jc w:val="both"/>
            </w:pPr>
            <w:r>
              <w:t>ring0 内核，ring3 用户</w:t>
            </w:r>
          </w:p>
        </w:tc>
      </w:tr>
      <w:tr w14:paraId="59300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0B4161A">
            <w:pPr>
              <w:jc w:val="both"/>
            </w:pPr>
            <w:r>
              <w:t>ARM Armv7-A（RV1106 的 Cortex-A7）</w:t>
            </w:r>
          </w:p>
        </w:tc>
        <w:tc>
          <w:tcPr>
            <w:tcW w:w="2769" w:type="dxa"/>
          </w:tcPr>
          <w:p w14:paraId="79307632">
            <w:pPr>
              <w:jc w:val="both"/>
            </w:pPr>
            <w:r>
              <w:t>User mode / SVC mode 等</w:t>
            </w:r>
          </w:p>
        </w:tc>
        <w:tc>
          <w:tcPr>
            <w:tcW w:w="2769" w:type="dxa"/>
          </w:tcPr>
          <w:p w14:paraId="4D2CD0B7">
            <w:pPr>
              <w:jc w:val="both"/>
            </w:pPr>
            <w:r>
              <w:t>普通应用运行在 User mode，内核运行在 SVC mode；Armv8-A/AArch64 中常用 EL0/EL1 表达类似边界，但不是本机执行状态名称</w:t>
            </w:r>
          </w:p>
        </w:tc>
      </w:tr>
      <w:tr w14:paraId="22E6C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D322E00">
            <w:pPr>
              <w:jc w:val="both"/>
            </w:pPr>
            <w:r>
              <w:t>RISC-V</w:t>
            </w:r>
          </w:p>
        </w:tc>
        <w:tc>
          <w:tcPr>
            <w:tcW w:w="2769" w:type="dxa"/>
          </w:tcPr>
          <w:p w14:paraId="4E8B649B">
            <w:pPr>
              <w:jc w:val="both"/>
            </w:pPr>
            <w:r>
              <w:t>M/S/U</w:t>
            </w:r>
          </w:p>
        </w:tc>
        <w:tc>
          <w:tcPr>
            <w:tcW w:w="2769" w:type="dxa"/>
          </w:tcPr>
          <w:p w14:paraId="057D0FFF">
            <w:pPr>
              <w:jc w:val="both"/>
            </w:pPr>
            <w:r>
              <w:t>机器/监管/用户</w:t>
            </w:r>
          </w:p>
        </w:tc>
      </w:tr>
    </w:tbl>
    <w:p w14:paraId="290694EF"/>
    <w:p w14:paraId="37F80605">
      <w:pPr>
        <w:pStyle w:val="25"/>
      </w:pPr>
      <w:r>
        <w:t>CPU 在硬件上强制：处于非特权模式的程序，执行修改系统状态的特权指令（改 MMU 映射、开关中断、操作系统控制寄存器）会触发异常（exception）被系统接管。这里要区分两件事：</w:t>
      </w:r>
    </w:p>
    <w:p w14:paraId="392BB7B4">
      <w:pPr>
        <w:pStyle w:val="56"/>
      </w:pPr>
      <w:r>
        <w:t>地址访问控制：MMU 页表决定某个虚拟地址是否存在、是否允许当前模式读写——设备物理地址未映射或权限不允许，访问即触发 fault（通常是 SIGSEGV）。</w:t>
      </w:r>
    </w:p>
    <w:p w14:paraId="77931170">
      <w:pPr>
        <w:pStyle w:val="56"/>
      </w:pPr>
      <w:r>
        <w:t>指令权限控制：部分系统控制指令只能由特权模式执行，非特权模式执行会触发未定义指令异常（SIGILL）。</w:t>
      </w:r>
    </w:p>
    <w:p w14:paraId="73F412E1">
      <w:pPr>
        <w:pStyle w:val="25"/>
      </w:pPr>
      <w:r>
        <w:t>普通的内存读/写指令（load/store）本身并不因目标是 MMIO 就变成"特权指令"——用户态访问不到设备寄存器，是因为页表没给它权限或地址根本没映射，而不是指令本身被禁止。系统调用则是程序显式执行 SVC 指令触发同步异常，让内核代办——这是"用户态想碰硬件只有一条路"的真实含义。</w:t>
      </w:r>
    </w:p>
    <w:p w14:paraId="5094F543">
      <w:pPr>
        <w:pStyle w:val="25"/>
      </w:pPr>
      <w:r>
        <w:t>把两层机制合起来，就得到了权限的完整答案：</w:t>
      </w:r>
    </w:p>
    <w:p w14:paraId="741C5533">
      <w:pPr>
        <w:pStyle w:val="65"/>
        <w:spacing w:before="60" w:after="60" w:line="240" w:lineRule="auto"/>
        <w:ind w:left="0" w:firstLine="0"/>
        <w:jc w:val="left"/>
      </w:pPr>
      <w:r>
        <w:t>为什么程序不能直接写 GPIO 寄存器？</w:t>
      </w:r>
      <w:r>
        <w:br w:type="textWrapping"/>
      </w:r>
      <w:r>
        <w:t xml:space="preserve">  ① 地址翻译/权限 fault：物理地址没有映射或页表不允许</w:t>
      </w:r>
      <w:r>
        <w:br w:type="textWrapping"/>
      </w:r>
      <w:r>
        <w:t xml:space="preserve">     → 内核接管 → 通常是 SIGSEGV 杀死进程</w:t>
      </w:r>
      <w:r>
        <w:br w:type="textWrapping"/>
      </w:r>
      <w:r>
        <w:t xml:space="preserve">  ② 特权指令：即使能访问地址，修改 MMU/中断等系统状态</w:t>
      </w:r>
      <w:r>
        <w:br w:type="textWrapping"/>
      </w:r>
      <w:r>
        <w:t xml:space="preserve">     的指令在非特权模式执行 → SIGILL</w:t>
      </w:r>
      <w:r>
        <w:br w:type="textWrapping"/>
      </w:r>
      <w:r>
        <w:t xml:space="preserve">  ③ 正规途径：通过驱动接口（/dev、sysfs、ioctl）</w:t>
      </w:r>
      <w:r>
        <w:br w:type="textWrapping"/>
      </w:r>
      <w:r>
        <w:t xml:space="preserve">     请求内核代办</w:t>
      </w:r>
      <w:r>
        <w:br w:type="textWrapping"/>
      </w:r>
      <w:r>
        <w:t>为什么 FreeRTOS 通常不需要这套？</w:t>
      </w:r>
      <w:r>
        <w:br w:type="textWrapping"/>
      </w:r>
      <w:r>
        <w:t xml:space="preserve">  大多数裸机/FreeRTOS 教学工程运行在平坦地址空间，</w:t>
      </w:r>
      <w:r>
        <w:br w:type="textWrapping"/>
      </w:r>
      <w:r>
        <w:t xml:space="preserve">  任务共享同一固件信任边界；</w:t>
      </w:r>
      <w:r>
        <w:br w:type="textWrapping"/>
      </w:r>
      <w:r>
        <w:t xml:space="preserve">  但带 MPU 的 FreeRTOS port 可以提供受限任务与特权分离，</w:t>
      </w:r>
      <w:r>
        <w:br w:type="textWrapping"/>
      </w:r>
      <w:r>
        <w:t xml:space="preserve">  Linux 只是把这种隔离作为普通进程的默认运行模型</w:t>
      </w:r>
    </w:p>
    <w:p w14:paraId="3A880EDC">
      <w:pPr>
        <w:pStyle w:val="47"/>
      </w:pPr>
      <w:r>
        <w:t>5. 原理展开：操作系统提供的四大抽象</w:t>
      </w:r>
    </w:p>
    <w:p w14:paraId="76B28071">
      <w:pPr>
        <w:pStyle w:val="25"/>
      </w:pPr>
      <w:r>
        <w:t>操作系统用四个核心抽象，把硬件藏起来，给程序一个"舒服的世界"。每个抽象都对应内核里的一套数据结构，后面几章会逐个深入：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2073"/>
        <w:gridCol w:w="2074"/>
        <w:gridCol w:w="2076"/>
      </w:tblGrid>
      <w:tr w14:paraId="16B96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36628ADD">
            <w:pPr>
              <w:jc w:val="both"/>
            </w:pPr>
            <w:r>
              <w:rPr>
                <w:b/>
              </w:rPr>
              <w:t>抽象</w:t>
            </w:r>
          </w:p>
        </w:tc>
        <w:tc>
          <w:tcPr>
            <w:tcW w:w="2076" w:type="dxa"/>
          </w:tcPr>
          <w:p w14:paraId="1131D063">
            <w:pPr>
              <w:jc w:val="both"/>
            </w:pPr>
            <w:r>
              <w:rPr>
                <w:b/>
              </w:rPr>
              <w:t>掩盖了什么硬件</w:t>
            </w:r>
          </w:p>
        </w:tc>
        <w:tc>
          <w:tcPr>
            <w:tcW w:w="2076" w:type="dxa"/>
          </w:tcPr>
          <w:p w14:paraId="4698F6ED">
            <w:pPr>
              <w:jc w:val="both"/>
            </w:pPr>
            <w:r>
              <w:rPr>
                <w:b/>
              </w:rPr>
              <w:t>内核数据结构</w:t>
            </w:r>
          </w:p>
        </w:tc>
        <w:tc>
          <w:tcPr>
            <w:tcW w:w="2076" w:type="dxa"/>
          </w:tcPr>
          <w:p w14:paraId="1A332397">
            <w:pPr>
              <w:jc w:val="both"/>
            </w:pPr>
            <w:r>
              <w:rPr>
                <w:b/>
              </w:rPr>
              <w:t>程序看到的接口</w:t>
            </w:r>
          </w:p>
        </w:tc>
      </w:tr>
      <w:tr w14:paraId="28EEF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64EA55D">
            <w:pPr>
              <w:jc w:val="both"/>
            </w:pPr>
            <w:r>
              <w:t>进程/线程</w:t>
            </w:r>
          </w:p>
        </w:tc>
        <w:tc>
          <w:tcPr>
            <w:tcW w:w="2076" w:type="dxa"/>
          </w:tcPr>
          <w:p w14:paraId="7CEC2B3B">
            <w:pPr>
              <w:jc w:val="both"/>
            </w:pPr>
            <w:r>
              <w:t>CPU 核、调度、切换</w:t>
            </w:r>
          </w:p>
        </w:tc>
        <w:tc>
          <w:tcPr>
            <w:tcW w:w="2076" w:type="dxa"/>
          </w:tcPr>
          <w:p w14:paraId="00B1D165">
            <w:pPr>
              <w:jc w:val="both"/>
            </w:pPr>
            <w:r>
              <w:t>task_struct</w:t>
            </w:r>
          </w:p>
        </w:tc>
        <w:tc>
          <w:tcPr>
            <w:tcW w:w="2076" w:type="dxa"/>
          </w:tcPr>
          <w:p w14:paraId="598A51A9">
            <w:pPr>
              <w:jc w:val="both"/>
            </w:pPr>
            <w:r>
              <w:t>fork()、pthread_create()</w:t>
            </w:r>
          </w:p>
        </w:tc>
      </w:tr>
      <w:tr w14:paraId="62396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B09FA9F">
            <w:pPr>
              <w:jc w:val="both"/>
            </w:pPr>
            <w:r>
              <w:t>虚拟内存</w:t>
            </w:r>
          </w:p>
        </w:tc>
        <w:tc>
          <w:tcPr>
            <w:tcW w:w="2076" w:type="dxa"/>
          </w:tcPr>
          <w:p w14:paraId="0E97BEDC">
            <w:pPr>
              <w:jc w:val="both"/>
            </w:pPr>
            <w:r>
              <w:t>物理页、MMU、页表</w:t>
            </w:r>
          </w:p>
        </w:tc>
        <w:tc>
          <w:tcPr>
            <w:tcW w:w="2076" w:type="dxa"/>
          </w:tcPr>
          <w:p w14:paraId="7AABD660">
            <w:pPr>
              <w:jc w:val="both"/>
            </w:pPr>
            <w:r>
              <w:t>mm_struct、VMA</w:t>
            </w:r>
          </w:p>
        </w:tc>
        <w:tc>
          <w:tcPr>
            <w:tcW w:w="2076" w:type="dxa"/>
          </w:tcPr>
          <w:p w14:paraId="66718CD2">
            <w:pPr>
              <w:jc w:val="both"/>
            </w:pPr>
            <w:r>
              <w:t>malloc()、指针</w:t>
            </w:r>
          </w:p>
        </w:tc>
      </w:tr>
      <w:tr w14:paraId="2DB7A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C75E9AA">
            <w:pPr>
              <w:jc w:val="both"/>
            </w:pPr>
            <w:r>
              <w:t>文件描述符</w:t>
            </w:r>
          </w:p>
        </w:tc>
        <w:tc>
          <w:tcPr>
            <w:tcW w:w="2076" w:type="dxa"/>
          </w:tcPr>
          <w:p w14:paraId="286B76D4">
            <w:pPr>
              <w:jc w:val="both"/>
            </w:pPr>
            <w:r>
              <w:t>磁盘、屏幕、串口、触摸</w:t>
            </w:r>
          </w:p>
        </w:tc>
        <w:tc>
          <w:tcPr>
            <w:tcW w:w="2076" w:type="dxa"/>
          </w:tcPr>
          <w:p w14:paraId="432C78C6">
            <w:pPr>
              <w:jc w:val="both"/>
            </w:pPr>
            <w:r>
              <w:t>file、inode、dentry</w:t>
            </w:r>
          </w:p>
        </w:tc>
        <w:tc>
          <w:tcPr>
            <w:tcW w:w="2076" w:type="dxa"/>
          </w:tcPr>
          <w:p w14:paraId="460E3729">
            <w:pPr>
              <w:jc w:val="both"/>
            </w:pPr>
            <w:r>
              <w:t>open()/read()/write()</w:t>
            </w:r>
          </w:p>
        </w:tc>
      </w:tr>
      <w:tr w14:paraId="76545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2F7FBFBC">
            <w:pPr>
              <w:jc w:val="both"/>
            </w:pPr>
            <w:r>
              <w:t>socket</w:t>
            </w:r>
          </w:p>
        </w:tc>
        <w:tc>
          <w:tcPr>
            <w:tcW w:w="2076" w:type="dxa"/>
          </w:tcPr>
          <w:p w14:paraId="0BE2C60D">
            <w:pPr>
              <w:jc w:val="both"/>
            </w:pPr>
            <w:r>
              <w:t>网卡、协议栈</w:t>
            </w:r>
          </w:p>
        </w:tc>
        <w:tc>
          <w:tcPr>
            <w:tcW w:w="2076" w:type="dxa"/>
          </w:tcPr>
          <w:p w14:paraId="1FBC563E">
            <w:pPr>
              <w:jc w:val="both"/>
            </w:pPr>
            <w:r>
              <w:t>struct socket、sk_buff</w:t>
            </w:r>
          </w:p>
        </w:tc>
        <w:tc>
          <w:tcPr>
            <w:tcW w:w="2076" w:type="dxa"/>
          </w:tcPr>
          <w:p w14:paraId="242B28E2">
            <w:pPr>
              <w:jc w:val="both"/>
            </w:pPr>
            <w:r>
              <w:t>socket()/send()/recv()</w:t>
            </w:r>
          </w:p>
        </w:tc>
      </w:tr>
    </w:tbl>
    <w:p w14:paraId="4515D2A7"/>
    <w:p w14:paraId="7B13A51B">
      <w:pPr>
        <w:pStyle w:val="25"/>
      </w:pPr>
      <w:r>
        <w:t>注意每个抽象的目标：让程序"以为自己是独占整台机器的"，同时让多个程序"互不察觉地共享"机器。这就是操作系统的核心矛盾——抽象与共享。</w:t>
      </w:r>
    </w:p>
    <w:p w14:paraId="619DFD5F">
      <w:pPr>
        <w:pStyle w:val="47"/>
      </w:pPr>
      <w:r>
        <w:t>6. 原理展开：Ubuntu 与 Linux 到底有什么区别</w:t>
      </w:r>
    </w:p>
    <w:p w14:paraId="62CECD00">
      <w:pPr>
        <w:pStyle w:val="25"/>
      </w:pPr>
      <w:r>
        <w:t>你听说过"Linux"，也听说过"Ubuntu"，还见过 RV1106 板子上的 LubanSDK/Buildroot。它们是什么关系？</w:t>
      </w:r>
    </w:p>
    <w:p w14:paraId="0F2F9315">
      <w:pPr>
        <w:pStyle w:val="25"/>
      </w:pPr>
      <w:r>
        <w:t>严格地说，Linux 只是一个内核——它是那个管理硬件、提供系统调用的程序，它本身没有图形界面，也没有 ls、cat 这些命令，甚至连"开机后运行什么程序"都不管。真正让你"能用的系统"是 Linux 发行版（distribution）：</w:t>
      </w:r>
    </w:p>
    <w:p w14:paraId="37185FC0">
      <w:pPr>
        <w:pStyle w:val="65"/>
        <w:spacing w:before="60" w:after="60" w:line="240" w:lineRule="auto"/>
        <w:ind w:left="0" w:firstLine="0"/>
        <w:jc w:val="left"/>
      </w:pPr>
      <w:r>
        <w:t>发行版 = Linux 内核 + GNU 工具（ls/cat/gcc/glibc） + 包管理器 + 启动脚本 + 应用</w:t>
      </w:r>
      <w:r>
        <w:br w:type="textWrapping"/>
      </w:r>
      <w:r>
        <w:br w:type="textWrapping"/>
      </w:r>
      <w:r>
        <w:t>Ubuntu 桌面版     = 内核 + 工具 + apt + 桌面环境 + 预装软件</w:t>
      </w:r>
      <w:r>
        <w:br w:type="textWrapping"/>
      </w:r>
      <w:r>
        <w:t>Buildroot         = 内核 + 精简工具（busybox）+ 交叉编译体系（嵌入式专用）</w:t>
      </w:r>
      <w:r>
        <w:br w:type="textWrapping"/>
      </w:r>
      <w:r>
        <w:t>Yocto             = 可定制性更强的嵌入式发行版构建系统</w:t>
      </w:r>
      <w:r>
        <w:br w:type="textWrapping"/>
      </w:r>
      <w:r>
        <w:t>RV1106 的 LubanSDK = Rockchip 基于 Buildroot 定制的发行版构建体系</w:t>
      </w:r>
    </w:p>
    <w:p w14:paraId="06273522">
      <w:pPr>
        <w:pStyle w:val="25"/>
      </w:pPr>
      <w:r>
        <w:t>你学的"Linux 命令、文件系统、进程"，本质上是在学发行版的内核接口和用户空间约定。内核只有一个，但发行版可以有很多。这也是为什么 boomPI 的启动脚本、设备节点路径都要以"这台板子的发行版"为准——内核接口一致，发行版差异在用户空间。</w:t>
      </w:r>
    </w:p>
    <w:p w14:paraId="0B1A3EEE">
      <w:pPr>
        <w:pStyle w:val="47"/>
      </w:pPr>
      <w:r>
        <w:t>7. 原理展开：内核与用户空间的边界</w:t>
      </w:r>
    </w:p>
    <w:p w14:paraId="1050F914">
      <w:pPr>
        <w:pStyle w:val="25"/>
      </w:pPr>
      <w:r>
        <w:t>整个系统被严格分成两个世界，中间只有一条狭窄的通道：</w:t>
      </w:r>
    </w:p>
    <w:p w14:paraId="7D44DDBD">
      <w:pPr>
        <w:pStyle w:val="65"/>
        <w:spacing w:before="60" w:after="60" w:line="240" w:lineRule="auto"/>
        <w:ind w:left="0" w:firstLine="0"/>
        <w:jc w:val="left"/>
      </w:pPr>
      <w:r>
        <w:t>用户空间（user space）                内核空间（kernel space）</w:t>
      </w:r>
      <w:r>
        <w:br w:type="textWrapping"/>
      </w:r>
      <w:r>
        <w:t xml:space="preserve">  boompi-client、shell、busybox        调度器、内存管理、VFS、驱动</w:t>
      </w:r>
      <w:r>
        <w:br w:type="textWrapping"/>
      </w:r>
      <w:r>
        <w:t xml:space="preserve">  glibc 库函数                         start_kernel()、sys_call_table</w:t>
      </w:r>
      <w:r>
        <w:br w:type="textWrapping"/>
      </w:r>
      <w:r>
        <w:t xml:space="preserve">        │</w:t>
      </w:r>
      <w:r>
        <w:br w:type="textWrapping"/>
      </w:r>
      <w:r>
        <w:t xml:space="preserve">        │ 唯一通道：系统调用（syscall）</w:t>
      </w:r>
      <w:r>
        <w:br w:type="textWrapping"/>
      </w:r>
      <w:r>
        <w:t xml:space="preserve">        │ 例子：open → sys_open → 内核路径 → 返回 fd</w:t>
      </w:r>
      <w:r>
        <w:br w:type="textWrapping"/>
      </w:r>
      <w:r>
        <w:t xml:space="preserve">        ▼</w:t>
      </w:r>
      <w:r>
        <w:br w:type="textWrapping"/>
      </w:r>
      <w:r>
        <w:t xml:space="preserve">  每一次硬件访问都必须穿过这条通道</w:t>
      </w:r>
    </w:p>
    <w:p w14:paraId="7734CE7C">
      <w:pPr>
        <w:pStyle w:val="25"/>
      </w:pPr>
      <w:r>
        <w:t>这条边界带来一个重要推论：用户态程序崩溃（段错误）只杀死自己；内核崩溃（panic）杀死整个系统。所以内核代码的质量要求远比应用代码高——这是"驱动为什么难写"的根源。</w:t>
      </w:r>
    </w:p>
    <w:p w14:paraId="30B31282">
      <w:pPr>
        <w:pStyle w:val="57"/>
      </w:pPr>
      <w:r>
        <w:drawing>
          <wp:inline distT="0" distB="0" distL="114300" distR="114300">
            <wp:extent cx="4754880" cy="196469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6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EAF">
      <w:pPr>
        <w:pStyle w:val="57"/>
      </w:pPr>
      <w:r>
        <w:rPr>
          <w:i/>
          <w:sz w:val="18"/>
        </w:rPr>
        <w:t>图 1-1  用户态与内核态的边界</w:t>
      </w:r>
    </w:p>
    <w:p w14:paraId="66BE8F49">
      <w:pPr>
        <w:pStyle w:val="47"/>
      </w:pPr>
      <w:r>
        <w:t>8. 最小独立实验</w:t>
      </w:r>
    </w:p>
    <w:p w14:paraId="5FF4FE2A">
      <w:pPr>
        <w:pStyle w:val="65"/>
        <w:spacing w:before="60" w:after="60" w:line="240" w:lineRule="auto"/>
        <w:ind w:left="0" w:firstLine="0"/>
        <w:jc w:val="left"/>
      </w:pPr>
      <w:r>
        <w:t># 查看你手上的系统到底是什么发行版</w:t>
      </w:r>
      <w:r>
        <w:br w:type="textWrapping"/>
      </w:r>
      <w:r>
        <w:t>cat /etc/os-release | head -n 3</w:t>
      </w:r>
      <w:r>
        <w:br w:type="textWrapping"/>
      </w:r>
      <w:r>
        <w:br w:type="textWrapping"/>
      </w:r>
      <w:r>
        <w:t># 内核版本（Linux 内核本身）</w:t>
      </w:r>
      <w:r>
        <w:br w:type="textWrapping"/>
      </w:r>
      <w:r>
        <w:t>uname -r</w:t>
      </w:r>
      <w:r>
        <w:br w:type="textWrapping"/>
      </w:r>
      <w:r>
        <w:br w:type="textWrapping"/>
      </w:r>
      <w:r>
        <w:t># 亲眼确认"程序访问非法地址会被杀"</w:t>
      </w:r>
      <w:r>
        <w:br w:type="textWrapping"/>
      </w:r>
      <w:r>
        <w:t>python3 -c "import ctypes; ctypes.string_at(0)" 2&gt;&amp;1; echo $?</w:t>
      </w:r>
      <w:r>
        <w:br w:type="textWrapping"/>
      </w:r>
      <w:r>
        <w:t># 段错误退出码通常是 139（128+11，11=SIGSEGV）</w:t>
      </w:r>
      <w:r>
        <w:br w:type="textWrapping"/>
      </w:r>
      <w:r>
        <w:br w:type="textWrapping"/>
      </w:r>
      <w:r>
        <w:t># 用 strace 看系统调用：程序碰硬件的每一步</w:t>
      </w:r>
      <w:r>
        <w:br w:type="textWrapping"/>
      </w:r>
      <w:r>
        <w:t>strace -e trace=openat,read,write ls /tmp 2&gt;&amp;1 | head -n 20</w:t>
      </w:r>
    </w:p>
    <w:p w14:paraId="145CCC3D">
      <w:pPr>
        <w:pStyle w:val="25"/>
      </w:pPr>
      <w:r>
        <w:t>strace 是"看见内核"最直接的工具：它打印程序每次陷入内核的调用。跑一次 ls，你会看到加载器、动态链接、目录读取的完整内核交互。</w:t>
      </w:r>
    </w:p>
    <w:p w14:paraId="2A98265E">
      <w:pPr>
        <w:pStyle w:val="47"/>
      </w:pPr>
      <w:r>
        <w:t>9. 项目源码映射</w:t>
      </w:r>
    </w:p>
    <w:p w14:paraId="7D2A4581">
      <w:pPr>
        <w:pStyle w:val="25"/>
      </w:pPr>
      <w:r>
        <w:t>boomPI 大量依赖 OS 的四大抽象，几乎每行代码都是对系统调用的封装：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5"/>
        <w:gridCol w:w="2767"/>
      </w:tblGrid>
      <w:tr w14:paraId="746CE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5DA43971">
            <w:pPr>
              <w:jc w:val="both"/>
            </w:pPr>
            <w:r>
              <w:rPr>
                <w:b/>
              </w:rPr>
              <w:t>抽象</w:t>
            </w:r>
          </w:p>
        </w:tc>
        <w:tc>
          <w:tcPr>
            <w:tcW w:w="2769" w:type="dxa"/>
          </w:tcPr>
          <w:p w14:paraId="57CA3AC6">
            <w:pPr>
              <w:jc w:val="both"/>
            </w:pPr>
            <w:r>
              <w:rPr>
                <w:b/>
              </w:rPr>
              <w:t>boomPI 的使用</w:t>
            </w:r>
          </w:p>
        </w:tc>
        <w:tc>
          <w:tcPr>
            <w:tcW w:w="2769" w:type="dxa"/>
          </w:tcPr>
          <w:p w14:paraId="7F020C81">
            <w:pPr>
              <w:jc w:val="both"/>
            </w:pPr>
            <w:r>
              <w:rPr>
                <w:b/>
              </w:rPr>
              <w:t>对应源码</w:t>
            </w:r>
          </w:p>
        </w:tc>
      </w:tr>
      <w:tr w14:paraId="0667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29EE4DD">
            <w:pPr>
              <w:jc w:val="both"/>
            </w:pPr>
            <w:r>
              <w:t>进程/线程</w:t>
            </w:r>
          </w:p>
        </w:tc>
        <w:tc>
          <w:tcPr>
            <w:tcW w:w="2769" w:type="dxa"/>
          </w:tcPr>
          <w:p w14:paraId="0B17225D">
            <w:pPr>
              <w:jc w:val="both"/>
            </w:pPr>
            <w:r>
              <w:t>6 个线程 + camera 子进程</w:t>
            </w:r>
          </w:p>
        </w:tc>
        <w:tc>
          <w:tcPr>
            <w:tcW w:w="2769" w:type="dxa"/>
          </w:tcPr>
          <w:p w14:paraId="098E4A5E">
            <w:pPr>
              <w:jc w:val="both"/>
            </w:pPr>
            <w:r>
              <w:t>audio_engine.cpp、device_ui.cpp</w:t>
            </w:r>
          </w:p>
        </w:tc>
      </w:tr>
      <w:tr w14:paraId="268F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5FEFA5A">
            <w:pPr>
              <w:jc w:val="both"/>
            </w:pPr>
            <w:r>
              <w:t>虚拟内存</w:t>
            </w:r>
          </w:p>
        </w:tc>
        <w:tc>
          <w:tcPr>
            <w:tcW w:w="2769" w:type="dxa"/>
          </w:tcPr>
          <w:p w14:paraId="1D5A2D3B">
            <w:pPr>
              <w:jc w:val="both"/>
            </w:pPr>
            <w:r>
              <w:t>所有堆与栈分配</w:t>
            </w:r>
          </w:p>
        </w:tc>
        <w:tc>
          <w:tcPr>
            <w:tcW w:w="2769" w:type="dxa"/>
          </w:tcPr>
          <w:p w14:paraId="7208CDBC">
            <w:pPr>
              <w:jc w:val="both"/>
            </w:pPr>
            <w:r>
              <w:t>std::array、new、mmap（glibc 内部）</w:t>
            </w:r>
          </w:p>
        </w:tc>
      </w:tr>
      <w:tr w14:paraId="16285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E6ADA26">
            <w:pPr>
              <w:jc w:val="both"/>
            </w:pPr>
            <w:r>
              <w:t>文件描述符</w:t>
            </w:r>
          </w:p>
        </w:tc>
        <w:tc>
          <w:tcPr>
            <w:tcW w:w="2769" w:type="dxa"/>
          </w:tcPr>
          <w:p w14:paraId="6A7CA280">
            <w:pPr>
              <w:jc w:val="both"/>
            </w:pPr>
            <w:r>
              <w:t>SPI 屏、I2C 触摸、GPIO、配置、日志</w:t>
            </w:r>
          </w:p>
        </w:tc>
        <w:tc>
          <w:tcPr>
            <w:tcW w:w="2769" w:type="dxa"/>
          </w:tcPr>
          <w:p w14:paraId="3A5F504B">
            <w:pPr>
              <w:jc w:val="both"/>
            </w:pPr>
            <w:r>
              <w:t>device_ui.cpp、WriteAll</w:t>
            </w:r>
          </w:p>
        </w:tc>
      </w:tr>
      <w:tr w14:paraId="1FC1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288124F">
            <w:pPr>
              <w:jc w:val="both"/>
            </w:pPr>
            <w:r>
              <w:t>socket</w:t>
            </w:r>
          </w:p>
        </w:tc>
        <w:tc>
          <w:tcPr>
            <w:tcW w:w="2769" w:type="dxa"/>
          </w:tcPr>
          <w:p w14:paraId="13C18209">
            <w:pPr>
              <w:jc w:val="both"/>
            </w:pPr>
            <w:r>
              <w:t>WSS/TLS 语音链路、UDP 服务发现</w:t>
            </w:r>
          </w:p>
        </w:tc>
        <w:tc>
          <w:tcPr>
            <w:tcW w:w="2769" w:type="dxa"/>
          </w:tcPr>
          <w:p w14:paraId="02BBEBC2">
            <w:pPr>
              <w:jc w:val="both"/>
            </w:pPr>
            <w:r>
              <w:t>voice_transport.cpp、network_bootstrap.cpp</w:t>
            </w:r>
          </w:p>
        </w:tc>
      </w:tr>
    </w:tbl>
    <w:p w14:paraId="00B683CF"/>
    <w:p w14:paraId="1E2D5DCF">
      <w:pPr>
        <w:pStyle w:val="25"/>
      </w:pPr>
      <w:r>
        <w:t>特别值得体会的是 device_ui.cpp 里那个 kCameraPipeline 字符串——它把"进程抽象"当作 API 使用：fork+exec 一个 shell，让 shell 再拉起 v4l2-ctl 和 ffmpeg 两个进程，用管道（也来自文件抽象）连接。这就是把 OS 抽象当积木用的典型。</w:t>
      </w:r>
    </w:p>
    <w:p w14:paraId="24BB1892">
      <w:pPr>
        <w:pStyle w:val="47"/>
      </w:pPr>
      <w:r>
        <w:t>10. 错误版本</w:t>
      </w:r>
    </w:p>
    <w:p w14:paraId="296B382C">
      <w:pPr>
        <w:pStyle w:val="65"/>
        <w:spacing w:before="60" w:after="60" w:line="240" w:lineRule="auto"/>
        <w:ind w:left="0" w:firstLine="0"/>
        <w:jc w:val="left"/>
      </w:pPr>
      <w:r>
        <w:t>// 错误理解：在 Linux 上像 MCU 一样直接操作寄存器</w:t>
      </w:r>
      <w:r>
        <w:br w:type="textWrapping"/>
      </w:r>
      <w:r>
        <w:t>volatile uint32_t* gpio = (volatile uint32_t*)0xFF008000;</w:t>
      </w:r>
      <w:r>
        <w:br w:type="textWrapping"/>
      </w:r>
      <w:r>
        <w:t>*gpio = 0x1;</w:t>
      </w:r>
      <w:r>
        <w:br w:type="textWrapping"/>
      </w:r>
      <w:r>
        <w:t>// 结果：MMU 未映射 → 段错误杀死进程；就算映射了也是特权指令</w:t>
      </w:r>
      <w:r>
        <w:br w:type="textWrapping"/>
      </w:r>
      <w:r>
        <w:br w:type="textWrapping"/>
      </w:r>
      <w:r>
        <w:t>// 错误理解：认为"Linux 就是 Ubuntu"</w:t>
      </w:r>
      <w:r>
        <w:br w:type="textWrapping"/>
      </w:r>
      <w:r>
        <w:t>// 你学的是发行版的使用，内核的接口（系统调用）才是共性</w:t>
      </w:r>
    </w:p>
    <w:p w14:paraId="358B68A6">
      <w:pPr>
        <w:pStyle w:val="47"/>
      </w:pPr>
      <w:r>
        <w:t>11. 故障注入</w:t>
      </w:r>
    </w:p>
    <w:p w14:paraId="4FFC427B">
      <w:pPr>
        <w:pStyle w:val="65"/>
        <w:spacing w:before="60" w:after="60" w:line="240" w:lineRule="auto"/>
        <w:ind w:left="0" w:firstLine="0"/>
        <w:jc w:val="left"/>
      </w:pPr>
      <w:r>
        <w:t># 制造一次用户态崩溃，观察内核如何收场</w:t>
      </w:r>
      <w:r>
        <w:br w:type="textWrapping"/>
      </w:r>
      <w:r>
        <w:t>python3 -c "import ctypes; ctypes.string_at(0)"</w:t>
      </w:r>
      <w:r>
        <w:br w:type="textWrapping"/>
      </w:r>
      <w:r>
        <w:t># 内核日志会记录段错误：dmesg | tail</w:t>
      </w:r>
      <w:r>
        <w:br w:type="textWrapping"/>
      </w:r>
      <w:r>
        <w:br w:type="textWrapping"/>
      </w:r>
      <w:r>
        <w:t># 查看内核日志里最近一次崩溃（真板）</w:t>
      </w:r>
      <w:r>
        <w:br w:type="textWrapping"/>
      </w:r>
      <w:r>
        <w:t>dmesg | grep -i "segfault\|boompi" | tail</w:t>
      </w:r>
    </w:p>
    <w:p w14:paraId="2F2E2DB5">
      <w:pPr>
        <w:pStyle w:val="47"/>
      </w:pPr>
      <w:r>
        <w:t>12. 不变量总结</w:t>
      </w:r>
    </w:p>
    <w:p w14:paraId="0DA53643">
      <w:pPr>
        <w:pStyle w:val="56"/>
      </w:pPr>
      <w:r>
        <w:t>OS = 资源管理 + 抽象 + 隔离，三者缺一不可。</w:t>
      </w:r>
    </w:p>
    <w:p w14:paraId="71574A62">
      <w:pPr>
        <w:pStyle w:val="56"/>
      </w:pPr>
      <w:r>
        <w:t>隔离由硬件保证：MMU 翻译 + CPU 特权级 + 内核异常处理。</w:t>
      </w:r>
    </w:p>
    <w:p w14:paraId="01A68C2F">
      <w:pPr>
        <w:pStyle w:val="56"/>
      </w:pPr>
      <w:r>
        <w:t>用户态访问硬件只有一条通道：系统调用。</w:t>
      </w:r>
    </w:p>
    <w:p w14:paraId="03E5C000">
      <w:pPr>
        <w:pStyle w:val="56"/>
      </w:pPr>
      <w:r>
        <w:t>四大抽象（进程/虚拟内存/文件/socket）对应内核四大数据结构。</w:t>
      </w:r>
    </w:p>
    <w:p w14:paraId="580C4B84">
      <w:pPr>
        <w:pStyle w:val="56"/>
      </w:pPr>
      <w:r>
        <w:t>Linux 是内核，Ubuntu/Buildroot 是发行版。</w:t>
      </w:r>
    </w:p>
    <w:p w14:paraId="7195BBC8">
      <w:pPr>
        <w:pStyle w:val="56"/>
      </w:pPr>
      <w:r>
        <w:t>用户态崩溃只杀自己，内核崩溃杀整个系统。</w:t>
      </w:r>
    </w:p>
    <w:p w14:paraId="01E0871A">
      <w:pPr>
        <w:pStyle w:val="47"/>
      </w:pPr>
      <w:r>
        <w:t>13. 章末考核</w:t>
      </w:r>
    </w:p>
    <w:p w14:paraId="6E7C5249">
      <w:pPr>
        <w:pStyle w:val="56"/>
      </w:pPr>
      <w:r>
        <w:t>用自己的话定义操作系统，并指出它的三个职责。</w:t>
      </w:r>
    </w:p>
    <w:p w14:paraId="1EDEB982">
      <w:pPr>
        <w:pStyle w:val="56"/>
      </w:pPr>
      <w:r>
        <w:t>解释 MMU 与特权级在"权限"中各起什么作用。</w:t>
      </w:r>
    </w:p>
    <w:p w14:paraId="4B4A6566">
      <w:pPr>
        <w:pStyle w:val="56"/>
      </w:pPr>
      <w:r>
        <w:t>为什么 FreeRTOS 不需要用户态/内核态？</w:t>
      </w:r>
    </w:p>
    <w:p w14:paraId="51714759">
      <w:pPr>
        <w:pStyle w:val="56"/>
      </w:pPr>
      <w:r>
        <w:t>四大抽象分别掩盖了什么硬件？内核数据结构各是什么？</w:t>
      </w:r>
    </w:p>
    <w:p w14:paraId="11970B0E">
      <w:pPr>
        <w:pStyle w:val="56"/>
      </w:pPr>
      <w:r>
        <w:t>Linux 与 Ubuntu 的关系？RV1106 上的系统属于哪一类？</w:t>
      </w:r>
    </w:p>
    <w:p w14:paraId="1C8E7926">
      <w:pPr>
        <w:pStyle w:val="46"/>
        <w:keepNext/>
        <w:pageBreakBefore/>
      </w:pPr>
      <w:bookmarkStart w:id="4" w:name="_Toc11086"/>
      <w:r>
        <w:t>第2章  Linux设计理念与内核子系统</w:t>
      </w:r>
      <w:bookmarkEnd w:id="4"/>
    </w:p>
    <w:p w14:paraId="701C4741">
      <w:pPr>
        <w:pStyle w:val="47"/>
      </w:pPr>
      <w:r>
        <w:t>1. 真实问题</w:t>
      </w:r>
    </w:p>
    <w:p w14:paraId="3DFDA129">
      <w:pPr>
        <w:pStyle w:val="25"/>
      </w:pPr>
      <w:r>
        <w:t>Linux 内核源码有数千万行，分布在 init/、kernel/、mm/、fs/、net/、drivers/、sound/ 等目录。面对这么大的代码，凭什么"知道该去哪个目录找什么"？答案是：Linux 有一套清晰的设计理念，源码树就是这套理念的空间投影。理解理念，源码地图就长在脑子里。</w:t>
      </w:r>
    </w:p>
    <w:p w14:paraId="6BA34691">
      <w:pPr>
        <w:pStyle w:val="47"/>
      </w:pPr>
      <w:r>
        <w:t>2. 原理展开：Unix 设计哲学</w:t>
      </w:r>
    </w:p>
    <w:p w14:paraId="29BC4954">
      <w:pPr>
        <w:pStyle w:val="25"/>
      </w:pPr>
      <w:r>
        <w:t>Linux 继承自 Unix 的设计哲学，核心四条：</w:t>
      </w:r>
    </w:p>
    <w:p w14:paraId="07E4ADBA">
      <w:pPr>
        <w:pStyle w:val="56"/>
      </w:pPr>
      <w:r>
        <w:t>一切皆文件：硬件、管道、socket、设备都以文件描述符的形式出现，一套 read/write 走天下。</w:t>
      </w:r>
    </w:p>
    <w:p w14:paraId="37C2B965">
      <w:pPr>
        <w:pStyle w:val="56"/>
      </w:pPr>
      <w:r>
        <w:t>单一职责：一个程序只做好一件事。cat 只负责输出文件，grep 只负责过滤，组合起来才是"工具"。</w:t>
      </w:r>
    </w:p>
    <w:p w14:paraId="556E73EF">
      <w:pPr>
        <w:pStyle w:val="56"/>
      </w:pPr>
      <w:r>
        <w:t>组合优于集成：小工具用管道（数据流）连接成新能力，而不是造一个"全能程序"。</w:t>
      </w:r>
    </w:p>
    <w:p w14:paraId="2E9300E2">
      <w:pPr>
        <w:pStyle w:val="56"/>
      </w:pPr>
      <w:r>
        <w:t>文本是通用接口：配置、日志、设备接口用文本表达，人类可读、工具可处理。</w:t>
      </w:r>
    </w:p>
    <w:p w14:paraId="51CCD02C">
      <w:pPr>
        <w:pStyle w:val="25"/>
      </w:pPr>
      <w:r>
        <w:t>这三条直接解释了 boomPI 里的许多"怪"设计：摄像头画面用 v4l2-ctl | ffmpeg 两个程序管道连接（组合）；GPIO 用 /sys/class/gpio 文本文件控制（一切皆文件）；日志与配置用文本（文本接口）。你看到的不是"偷懒"，是延续五十年的设计传统。</w:t>
      </w:r>
    </w:p>
    <w:p w14:paraId="054A2A0D">
      <w:pPr>
        <w:pStyle w:val="47"/>
      </w:pPr>
      <w:r>
        <w:t>3. 原理展开：为什么 Linux 是"宏内核"</w:t>
      </w:r>
    </w:p>
    <w:p w14:paraId="4EC4EBC8">
      <w:pPr>
        <w:pStyle w:val="25"/>
      </w:pPr>
      <w:r>
        <w:t>内核设计有两大流派：宏内核（monolithic）与微内核（microkernel）。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2074"/>
        <w:gridCol w:w="2075"/>
        <w:gridCol w:w="2074"/>
      </w:tblGrid>
      <w:tr w14:paraId="4ACD8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21F33811">
            <w:pPr>
              <w:jc w:val="both"/>
            </w:pPr>
            <w:r>
              <w:rPr>
                <w:b/>
              </w:rPr>
              <w:t>流派</w:t>
            </w:r>
          </w:p>
        </w:tc>
        <w:tc>
          <w:tcPr>
            <w:tcW w:w="2076" w:type="dxa"/>
          </w:tcPr>
          <w:p w14:paraId="2CAD1DFA">
            <w:pPr>
              <w:jc w:val="both"/>
            </w:pPr>
            <w:r>
              <w:rPr>
                <w:b/>
              </w:rPr>
              <w:t>特点</w:t>
            </w:r>
          </w:p>
        </w:tc>
        <w:tc>
          <w:tcPr>
            <w:tcW w:w="2076" w:type="dxa"/>
          </w:tcPr>
          <w:p w14:paraId="75752923">
            <w:pPr>
              <w:jc w:val="both"/>
            </w:pPr>
            <w:r>
              <w:rPr>
                <w:b/>
              </w:rPr>
              <w:t>代表</w:t>
            </w:r>
          </w:p>
        </w:tc>
        <w:tc>
          <w:tcPr>
            <w:tcW w:w="2076" w:type="dxa"/>
          </w:tcPr>
          <w:p w14:paraId="284D4A1D">
            <w:pPr>
              <w:jc w:val="both"/>
            </w:pPr>
            <w:r>
              <w:rPr>
                <w:b/>
              </w:rPr>
              <w:t>代价</w:t>
            </w:r>
          </w:p>
        </w:tc>
      </w:tr>
      <w:tr w14:paraId="46C0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A93C358">
            <w:pPr>
              <w:jc w:val="both"/>
            </w:pPr>
            <w:r>
              <w:t>宏内核</w:t>
            </w:r>
          </w:p>
        </w:tc>
        <w:tc>
          <w:tcPr>
            <w:tcW w:w="2076" w:type="dxa"/>
          </w:tcPr>
          <w:p w14:paraId="6F9AEE71">
            <w:pPr>
              <w:jc w:val="both"/>
            </w:pPr>
            <w:r>
              <w:t>整个内核（调度、内存、文件、驱动）在一个地址空间、一个程序里</w:t>
            </w:r>
          </w:p>
        </w:tc>
        <w:tc>
          <w:tcPr>
            <w:tcW w:w="2076" w:type="dxa"/>
          </w:tcPr>
          <w:p w14:paraId="525086ED">
            <w:pPr>
              <w:jc w:val="both"/>
            </w:pPr>
            <w:r>
              <w:t>Linux、FreeRTOS 单固件</w:t>
            </w:r>
          </w:p>
        </w:tc>
        <w:tc>
          <w:tcPr>
            <w:tcW w:w="2076" w:type="dxa"/>
          </w:tcPr>
          <w:p w14:paraId="21CCA704">
            <w:pPr>
              <w:jc w:val="both"/>
            </w:pPr>
            <w:r>
              <w:t>一个驱动崩溃可能拖垮整个内核</w:t>
            </w:r>
          </w:p>
        </w:tc>
      </w:tr>
      <w:tr w14:paraId="01BD0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FB9ADFB">
            <w:pPr>
              <w:jc w:val="both"/>
            </w:pPr>
            <w:r>
              <w:t>微内核</w:t>
            </w:r>
          </w:p>
        </w:tc>
        <w:tc>
          <w:tcPr>
            <w:tcW w:w="2076" w:type="dxa"/>
          </w:tcPr>
          <w:p w14:paraId="79D5F79C">
            <w:pPr>
              <w:jc w:val="both"/>
            </w:pPr>
            <w:r>
              <w:t>内核只做最核心的事（IPC、调度），文件系统、驱动是独立进程</w:t>
            </w:r>
          </w:p>
        </w:tc>
        <w:tc>
          <w:tcPr>
            <w:tcW w:w="2076" w:type="dxa"/>
          </w:tcPr>
          <w:p w14:paraId="69744B12">
            <w:pPr>
              <w:jc w:val="both"/>
            </w:pPr>
            <w:r>
              <w:t>QNX、seL4</w:t>
            </w:r>
          </w:p>
        </w:tc>
        <w:tc>
          <w:tcPr>
            <w:tcW w:w="2076" w:type="dxa"/>
          </w:tcPr>
          <w:p w14:paraId="229F12A0">
            <w:pPr>
              <w:jc w:val="both"/>
            </w:pPr>
            <w:r>
              <w:t>跨进程通信频繁，边界更多</w:t>
            </w:r>
          </w:p>
        </w:tc>
      </w:tr>
    </w:tbl>
    <w:p w14:paraId="10CB314B"/>
    <w:p w14:paraId="1AA60A68">
      <w:pPr>
        <w:pStyle w:val="25"/>
      </w:pPr>
      <w:r>
        <w:t>Linux 选宏内核，核心原因是性能：驱动与内核其他部分共享地址空间，函数调用零开销；微内核里一次文件读取要跨进程通信很多次。但"微内核性能差"不能写成绝对事实——实际性能取决于实现与工作负载，微内核的隔离性在某些场景（安全、故障隔离）反而是优势。宏内核的脆弱性（驱动崩溃=内核崩溃）用两种手段缓解：驱动代码质量门禁（内核社区严格审查）；模块化（驱动可以编译成 .ko 模块，按需加载/替换）。但注意：.ko 提供的是"可加载、可配置、可替换"能力，不是故障隔离——内核模块一旦破坏了内核内存，不能指望 rmmod 安全恢复，崩溃还是崩溃。</w:t>
      </w:r>
    </w:p>
    <w:p w14:paraId="4F647BD4">
      <w:pPr>
        <w:pStyle w:val="25"/>
      </w:pPr>
      <w:r>
        <w:t>对比一下你就明白了：FreeRTOS 固件其实也是"宏内核"——所有驱动和业务在同一个程序里。所以从 FreeRTOS 到 Linux，宏内核的思维是延续的，新增的是"用户态应用与内核分离"这层边界。</w:t>
      </w:r>
    </w:p>
    <w:p w14:paraId="4EBA252B">
      <w:pPr>
        <w:pStyle w:val="57"/>
      </w:pPr>
      <w:r>
        <w:drawing>
          <wp:inline distT="0" distB="0" distL="114300" distR="114300">
            <wp:extent cx="2661285" cy="7684770"/>
            <wp:effectExtent l="0" t="0" r="571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768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C899">
      <w:pPr>
        <w:pStyle w:val="57"/>
      </w:pPr>
      <w:r>
        <w:rPr>
          <w:i/>
          <w:sz w:val="18"/>
        </w:rPr>
        <w:t>图 2-1  从按下电源到应用运行</w:t>
      </w:r>
    </w:p>
    <w:p w14:paraId="6854195B">
      <w:pPr>
        <w:pStyle w:val="47"/>
      </w:pPr>
      <w:r>
        <w:t>4. 原理展开：内核源码树——每个目录是一个子系统</w:t>
      </w:r>
    </w:p>
    <w:p w14:paraId="024652FB">
      <w:pPr>
        <w:pStyle w:val="25"/>
      </w:pPr>
      <w:r>
        <w:t>"子系统"就是内核内部按职责划分的模块。源码树顶层目录与子系统一一对应：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3"/>
        <w:gridCol w:w="1910"/>
        <w:gridCol w:w="2416"/>
        <w:gridCol w:w="2017"/>
      </w:tblGrid>
      <w:tr w14:paraId="503CA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4E1F07F4">
            <w:pPr>
              <w:jc w:val="both"/>
            </w:pPr>
            <w:r>
              <w:rPr>
                <w:b/>
              </w:rPr>
              <w:t>目录</w:t>
            </w:r>
          </w:p>
        </w:tc>
        <w:tc>
          <w:tcPr>
            <w:tcW w:w="2076" w:type="dxa"/>
          </w:tcPr>
          <w:p w14:paraId="01FBB936">
            <w:pPr>
              <w:jc w:val="both"/>
            </w:pPr>
            <w:r>
              <w:rPr>
                <w:b/>
              </w:rPr>
              <w:t>子系统</w:t>
            </w:r>
          </w:p>
        </w:tc>
        <w:tc>
          <w:tcPr>
            <w:tcW w:w="2076" w:type="dxa"/>
          </w:tcPr>
          <w:p w14:paraId="2C7B61F1">
            <w:pPr>
              <w:jc w:val="both"/>
            </w:pPr>
            <w:r>
              <w:rPr>
                <w:b/>
              </w:rPr>
              <w:t>职责</w:t>
            </w:r>
          </w:p>
        </w:tc>
        <w:tc>
          <w:tcPr>
            <w:tcW w:w="2076" w:type="dxa"/>
          </w:tcPr>
          <w:p w14:paraId="700EE9F7">
            <w:pPr>
              <w:jc w:val="both"/>
            </w:pPr>
            <w:r>
              <w:rPr>
                <w:b/>
              </w:rPr>
              <w:t>你会在什么时候遇到</w:t>
            </w:r>
          </w:p>
        </w:tc>
      </w:tr>
      <w:tr w14:paraId="03E99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0CF9C61">
            <w:pPr>
              <w:jc w:val="both"/>
            </w:pPr>
            <w:r>
              <w:t>kernel/</w:t>
            </w:r>
          </w:p>
        </w:tc>
        <w:tc>
          <w:tcPr>
            <w:tcW w:w="2076" w:type="dxa"/>
          </w:tcPr>
          <w:p w14:paraId="32FF4570">
            <w:pPr>
              <w:jc w:val="both"/>
            </w:pPr>
            <w:r>
              <w:t>核心与进程管理</w:t>
            </w:r>
          </w:p>
        </w:tc>
        <w:tc>
          <w:tcPr>
            <w:tcW w:w="2076" w:type="dxa"/>
          </w:tcPr>
          <w:p w14:paraId="16FA4057">
            <w:pPr>
              <w:jc w:val="both"/>
            </w:pPr>
            <w:r>
              <w:t>task_struct、调度器、信号、时钟</w:t>
            </w:r>
          </w:p>
        </w:tc>
        <w:tc>
          <w:tcPr>
            <w:tcW w:w="2076" w:type="dxa"/>
          </w:tcPr>
          <w:p w14:paraId="40FB9C23">
            <w:pPr>
              <w:jc w:val="both"/>
            </w:pPr>
            <w:r>
              <w:t>ps、kill、nice</w:t>
            </w:r>
          </w:p>
        </w:tc>
      </w:tr>
      <w:tr w14:paraId="4875B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7D18A24">
            <w:pPr>
              <w:jc w:val="both"/>
            </w:pPr>
            <w:r>
              <w:t>mm/</w:t>
            </w:r>
          </w:p>
        </w:tc>
        <w:tc>
          <w:tcPr>
            <w:tcW w:w="2076" w:type="dxa"/>
          </w:tcPr>
          <w:p w14:paraId="75E80898">
            <w:pPr>
              <w:jc w:val="both"/>
            </w:pPr>
            <w:r>
              <w:t>内存管理</w:t>
            </w:r>
          </w:p>
        </w:tc>
        <w:tc>
          <w:tcPr>
            <w:tcW w:w="2076" w:type="dxa"/>
          </w:tcPr>
          <w:p w14:paraId="6246044D">
            <w:pPr>
              <w:jc w:val="both"/>
            </w:pPr>
            <w:r>
              <w:t>页分配器、VMA、页表</w:t>
            </w:r>
          </w:p>
        </w:tc>
        <w:tc>
          <w:tcPr>
            <w:tcW w:w="2076" w:type="dxa"/>
          </w:tcPr>
          <w:p w14:paraId="0264FC1E">
            <w:pPr>
              <w:jc w:val="both"/>
            </w:pPr>
            <w:r>
              <w:t>malloc 背后的行为</w:t>
            </w:r>
          </w:p>
        </w:tc>
      </w:tr>
      <w:tr w14:paraId="11B10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17C632C">
            <w:pPr>
              <w:jc w:val="both"/>
            </w:pPr>
            <w:r>
              <w:t>fs/</w:t>
            </w:r>
          </w:p>
        </w:tc>
        <w:tc>
          <w:tcPr>
            <w:tcW w:w="2076" w:type="dxa"/>
          </w:tcPr>
          <w:p w14:paraId="5D150A23">
            <w:pPr>
              <w:jc w:val="both"/>
            </w:pPr>
            <w:r>
              <w:t>文件系统</w:t>
            </w:r>
          </w:p>
        </w:tc>
        <w:tc>
          <w:tcPr>
            <w:tcW w:w="2076" w:type="dxa"/>
          </w:tcPr>
          <w:p w14:paraId="7E85763B">
            <w:pPr>
              <w:jc w:val="both"/>
            </w:pPr>
            <w:r>
              <w:t>VFS 框架 + ext4/procfs/sysfs</w:t>
            </w:r>
          </w:p>
        </w:tc>
        <w:tc>
          <w:tcPr>
            <w:tcW w:w="2076" w:type="dxa"/>
          </w:tcPr>
          <w:p w14:paraId="02931094">
            <w:pPr>
              <w:jc w:val="both"/>
            </w:pPr>
            <w:r>
              <w:t>一切文件操作</w:t>
            </w:r>
          </w:p>
        </w:tc>
      </w:tr>
      <w:tr w14:paraId="14F0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BCAE695">
            <w:pPr>
              <w:jc w:val="both"/>
            </w:pPr>
            <w:r>
              <w:t>net/</w:t>
            </w:r>
          </w:p>
        </w:tc>
        <w:tc>
          <w:tcPr>
            <w:tcW w:w="2076" w:type="dxa"/>
          </w:tcPr>
          <w:p w14:paraId="2E9352E6">
            <w:pPr>
              <w:jc w:val="both"/>
            </w:pPr>
            <w:r>
              <w:t>网络协议栈</w:t>
            </w:r>
          </w:p>
        </w:tc>
        <w:tc>
          <w:tcPr>
            <w:tcW w:w="2076" w:type="dxa"/>
          </w:tcPr>
          <w:p w14:paraId="4B108FFF">
            <w:pPr>
              <w:jc w:val="both"/>
            </w:pPr>
            <w:r>
              <w:t>socket、TCP/IP、netfilter</w:t>
            </w:r>
          </w:p>
        </w:tc>
        <w:tc>
          <w:tcPr>
            <w:tcW w:w="2076" w:type="dxa"/>
          </w:tcPr>
          <w:p w14:paraId="0FB89134">
            <w:pPr>
              <w:jc w:val="both"/>
            </w:pPr>
            <w:r>
              <w:t>TCP 连接、防火墙</w:t>
            </w:r>
          </w:p>
        </w:tc>
      </w:tr>
      <w:tr w14:paraId="200B3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D4A7E99">
            <w:pPr>
              <w:jc w:val="both"/>
            </w:pPr>
            <w:r>
              <w:t>drivers/</w:t>
            </w:r>
          </w:p>
        </w:tc>
        <w:tc>
          <w:tcPr>
            <w:tcW w:w="2076" w:type="dxa"/>
          </w:tcPr>
          <w:p w14:paraId="6A54B1E9">
            <w:pPr>
              <w:jc w:val="both"/>
            </w:pPr>
            <w:r>
              <w:t>设备驱动</w:t>
            </w:r>
          </w:p>
        </w:tc>
        <w:tc>
          <w:tcPr>
            <w:tcW w:w="2076" w:type="dxa"/>
          </w:tcPr>
          <w:p w14:paraId="2D6E6273">
            <w:pPr>
              <w:jc w:val="both"/>
            </w:pPr>
            <w:r>
              <w:t>i2c/spi/input/gpio/sound...</w:t>
            </w:r>
          </w:p>
        </w:tc>
        <w:tc>
          <w:tcPr>
            <w:tcW w:w="2076" w:type="dxa"/>
          </w:tcPr>
          <w:p w14:paraId="569ECB00">
            <w:pPr>
              <w:jc w:val="both"/>
            </w:pPr>
            <w:r>
              <w:t>/dev 下的设备</w:t>
            </w:r>
          </w:p>
        </w:tc>
      </w:tr>
      <w:tr w14:paraId="5B7D3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57E176C">
            <w:pPr>
              <w:jc w:val="both"/>
            </w:pPr>
            <w:r>
              <w:t>sound/</w:t>
            </w:r>
          </w:p>
        </w:tc>
        <w:tc>
          <w:tcPr>
            <w:tcW w:w="2076" w:type="dxa"/>
          </w:tcPr>
          <w:p w14:paraId="336BBC81">
            <w:pPr>
              <w:jc w:val="both"/>
            </w:pPr>
            <w:r>
              <w:t>音频子系统</w:t>
            </w:r>
          </w:p>
        </w:tc>
        <w:tc>
          <w:tcPr>
            <w:tcW w:w="2076" w:type="dxa"/>
          </w:tcPr>
          <w:p w14:paraId="16696953">
            <w:pPr>
              <w:jc w:val="both"/>
            </w:pPr>
            <w:r>
              <w:t>ALSA 框架、ASoC</w:t>
            </w:r>
          </w:p>
        </w:tc>
        <w:tc>
          <w:tcPr>
            <w:tcW w:w="2076" w:type="dxa"/>
          </w:tcPr>
          <w:p w14:paraId="52494213">
            <w:pPr>
              <w:jc w:val="both"/>
            </w:pPr>
            <w:r>
              <w:t>snd_pcm_open</w:t>
            </w:r>
          </w:p>
        </w:tc>
      </w:tr>
      <w:tr w14:paraId="3D31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E9F1EF6">
            <w:pPr>
              <w:jc w:val="both"/>
            </w:pPr>
            <w:r>
              <w:t>ipc/</w:t>
            </w:r>
          </w:p>
        </w:tc>
        <w:tc>
          <w:tcPr>
            <w:tcW w:w="2076" w:type="dxa"/>
          </w:tcPr>
          <w:p w14:paraId="46D0F8A0">
            <w:pPr>
              <w:jc w:val="both"/>
            </w:pPr>
            <w:r>
              <w:t>进程间通信</w:t>
            </w:r>
          </w:p>
        </w:tc>
        <w:tc>
          <w:tcPr>
            <w:tcW w:w="2076" w:type="dxa"/>
          </w:tcPr>
          <w:p w14:paraId="108EFFC7">
            <w:pPr>
              <w:jc w:val="both"/>
            </w:pPr>
            <w:r>
              <w:t>消息队列、信号量、共享内存</w:t>
            </w:r>
          </w:p>
        </w:tc>
        <w:tc>
          <w:tcPr>
            <w:tcW w:w="2076" w:type="dxa"/>
          </w:tcPr>
          <w:p w14:paraId="3C97C50E">
            <w:pPr>
              <w:jc w:val="both"/>
            </w:pPr>
            <w:r>
              <w:t>进程间传数据</w:t>
            </w:r>
          </w:p>
        </w:tc>
      </w:tr>
      <w:tr w14:paraId="1E148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658C3FEA">
            <w:pPr>
              <w:jc w:val="both"/>
            </w:pPr>
            <w:r>
              <w:t>arch/</w:t>
            </w:r>
          </w:p>
        </w:tc>
        <w:tc>
          <w:tcPr>
            <w:tcW w:w="2076" w:type="dxa"/>
          </w:tcPr>
          <w:p w14:paraId="02180262">
            <w:pPr>
              <w:jc w:val="both"/>
            </w:pPr>
            <w:r>
              <w:t>架构相关</w:t>
            </w:r>
          </w:p>
        </w:tc>
        <w:tc>
          <w:tcPr>
            <w:tcW w:w="2076" w:type="dxa"/>
          </w:tcPr>
          <w:p w14:paraId="151862DC">
            <w:pPr>
              <w:jc w:val="both"/>
            </w:pPr>
            <w:r>
              <w:t>ARM/x86 各自的启动、页表、切换</w:t>
            </w:r>
          </w:p>
        </w:tc>
        <w:tc>
          <w:tcPr>
            <w:tcW w:w="2076" w:type="dxa"/>
          </w:tcPr>
          <w:p w14:paraId="3B9A04D5">
            <w:pPr>
              <w:jc w:val="both"/>
            </w:pPr>
            <w:r>
              <w:t>汇编、启动</w:t>
            </w:r>
          </w:p>
        </w:tc>
      </w:tr>
      <w:tr w14:paraId="3A45B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7D282C4">
            <w:pPr>
              <w:jc w:val="both"/>
            </w:pPr>
            <w:r>
              <w:t>init/</w:t>
            </w:r>
          </w:p>
        </w:tc>
        <w:tc>
          <w:tcPr>
            <w:tcW w:w="2076" w:type="dxa"/>
          </w:tcPr>
          <w:p w14:paraId="6B5ACB7B">
            <w:pPr>
              <w:jc w:val="both"/>
            </w:pPr>
            <w:r>
              <w:t>内核初始化</w:t>
            </w:r>
          </w:p>
        </w:tc>
        <w:tc>
          <w:tcPr>
            <w:tcW w:w="2076" w:type="dxa"/>
          </w:tcPr>
          <w:p w14:paraId="3D68A206">
            <w:pPr>
              <w:jc w:val="both"/>
            </w:pPr>
            <w:r>
              <w:t>start_kernel()</w:t>
            </w:r>
          </w:p>
        </w:tc>
        <w:tc>
          <w:tcPr>
            <w:tcW w:w="2076" w:type="dxa"/>
          </w:tcPr>
          <w:p w14:paraId="3D5F3F06">
            <w:pPr>
              <w:jc w:val="both"/>
            </w:pPr>
            <w:r>
              <w:t>开机日志</w:t>
            </w:r>
          </w:p>
        </w:tc>
      </w:tr>
    </w:tbl>
    <w:p w14:paraId="6D3FEB55"/>
    <w:p w14:paraId="25509B7A">
      <w:pPr>
        <w:pStyle w:val="25"/>
      </w:pPr>
      <w:r>
        <w:t>关键认知：子系统之间不是平级调用关系，而是通过"总线、框架、回调、file_operations"等契约协作。比如 fs/ 里的 VFS 通过 file_operations 调用块设备驱动；net/ 通过协议栈接口调用网卡驱动。不是"任意上层直接调用任意驱动"——每个驱动必须实现对应框架规定的接口（probe、open、read、write……）才能被系统接纳。这也是为什么"写驱动"难：它既要懂硬件，又要遵守框架契约。</w:t>
      </w:r>
    </w:p>
    <w:p w14:paraId="4A33323B">
      <w:pPr>
        <w:pStyle w:val="47"/>
      </w:pPr>
      <w:r>
        <w:t>5. 原理展开：一次 read() 在内核里穿越哪些子系统</w:t>
      </w:r>
    </w:p>
    <w:p w14:paraId="59C08A54">
      <w:pPr>
        <w:pStyle w:val="25"/>
      </w:pPr>
      <w:r>
        <w:t>把第 1 章的"系统调用"放大，看一次 read() 的完整旅程——这是理解子系统协作的经典案例：</w:t>
      </w:r>
    </w:p>
    <w:p w14:paraId="469BCD6A">
      <w:pPr>
        <w:pStyle w:val="65"/>
        <w:spacing w:before="60" w:after="60" w:line="240" w:lineRule="auto"/>
        <w:ind w:left="0" w:firstLine="0"/>
        <w:jc w:val="left"/>
      </w:pPr>
      <w:r>
        <w:t>用户态：read(fd, buf, n)</w:t>
      </w:r>
      <w:r>
        <w:br w:type="textWrapping"/>
      </w:r>
      <w:r>
        <w:t xml:space="preserve">   │ ① 陷入内核（sys_read）</w:t>
      </w:r>
      <w:r>
        <w:br w:type="textWrapping"/>
      </w:r>
      <w:r>
        <w:t xml:space="preserve">   ▼</w:t>
      </w:r>
      <w:r>
        <w:br w:type="textWrapping"/>
      </w:r>
      <w:r>
        <w:t>kernel/ 系统调用层：从 fd 表取出 file 结构</w:t>
      </w:r>
      <w:r>
        <w:br w:type="textWrapping"/>
      </w:r>
      <w:r>
        <w:t xml:space="preserve">   ▼</w:t>
      </w:r>
      <w:r>
        <w:br w:type="textWrapping"/>
      </w:r>
      <w:r>
        <w:t>fs/ VFS：调用 file-&gt;f_op-&gt;read（多态分发）</w:t>
      </w:r>
      <w:r>
        <w:br w:type="textWrapping"/>
      </w:r>
      <w:r>
        <w:t xml:space="preserve">   ├── 如果是磁盘文件 → ext4 → 块层 → 块设备驱动</w:t>
      </w:r>
      <w:r>
        <w:br w:type="textWrapping"/>
      </w:r>
      <w:r>
        <w:t xml:space="preserve">   ├── 如果是 /dev/i2c-3 → i2c 设备驱动（drivers/i2c）</w:t>
      </w:r>
      <w:r>
        <w:br w:type="textWrapping"/>
      </w:r>
      <w:r>
        <w:t xml:space="preserve">   ├── 如果是 socket → net/ 协议栈 → 网卡驱动</w:t>
      </w:r>
      <w:r>
        <w:br w:type="textWrapping"/>
      </w:r>
      <w:r>
        <w:t xml:space="preserve">   └── 如果是 /proc → procfs 现场生成文本</w:t>
      </w:r>
      <w:r>
        <w:br w:type="textWrapping"/>
      </w:r>
      <w:r>
        <w:t xml:space="preserve">   ▼</w:t>
      </w:r>
      <w:r>
        <w:br w:type="textWrapping"/>
      </w:r>
      <w:r>
        <w:t>返回用户态</w:t>
      </w:r>
      <w:r>
        <w:br w:type="textWrapping"/>
      </w:r>
      <w:r>
        <w:br w:type="textWrapping"/>
      </w:r>
      <w:r>
        <w:t>关键：VFS 用"函数指针表"实现多态——</w:t>
      </w:r>
      <w:r>
        <w:br w:type="textWrapping"/>
      </w:r>
      <w:r>
        <w:t>每个文件类型注册自己的 read 实现，用户态永远只看到一个 read()</w:t>
      </w:r>
    </w:p>
    <w:p w14:paraId="018976C2">
      <w:pPr>
        <w:pStyle w:val="25"/>
      </w:pPr>
      <w:r>
        <w:t>这个案例同时展示了"一切皆文件"的实现机制：VFS 不关心你读的是什么，它只负责把 read() 分发到正确的实现。</w:t>
      </w:r>
    </w:p>
    <w:p w14:paraId="595EC38A">
      <w:pPr>
        <w:pStyle w:val="47"/>
      </w:pPr>
      <w:r>
        <w:t>6. 原理展开：模块（.ko）——驱动如何"装进"内核</w:t>
      </w:r>
    </w:p>
    <w:p w14:paraId="5975C360">
      <w:pPr>
        <w:pStyle w:val="25"/>
      </w:pPr>
      <w:r>
        <w:t>宏内核不必是"铁的"。驱动可以编译成内核模块（.ko），运行时用 insmod 加载、rmmod 卸载。加载的本质：把模块的代码和数据映射进内核地址空间，注册它的设备/文件操作，解决符号依赖。</w:t>
      </w:r>
    </w:p>
    <w:p w14:paraId="61130EEF">
      <w:pPr>
        <w:pStyle w:val="25"/>
      </w:pPr>
      <w:r>
        <w:t>这带来嵌入式产品的重要能力：驱动与内核解耦。内核镜像可以保持小而稳，需要时再加载驱动模块。但教学板通常把关键驱动编进内核（y），因为：启动即用、不依赖根文件系统完整、少一层加载失败的可能。</w:t>
      </w:r>
    </w:p>
    <w:p w14:paraId="67C936EA">
      <w:pPr>
        <w:pStyle w:val="47"/>
      </w:pPr>
      <w:r>
        <w:t>7. 最小独立实验</w:t>
      </w:r>
    </w:p>
    <w:p w14:paraId="3706CD5E">
      <w:pPr>
        <w:pStyle w:val="65"/>
        <w:spacing w:before="60" w:after="60" w:line="240" w:lineRule="auto"/>
        <w:ind w:left="0" w:firstLine="0"/>
        <w:jc w:val="left"/>
      </w:pPr>
      <w:r>
        <w:t># 在板子上看"子系统"的现场</w:t>
      </w:r>
      <w:r>
        <w:br w:type="textWrapping"/>
      </w:r>
      <w:r>
        <w:t>cat /proc/interrupts | head          # 中断子系统：每个设备的中断计数</w:t>
      </w:r>
      <w:r>
        <w:br w:type="textWrapping"/>
      </w:r>
      <w:r>
        <w:t>cat /proc/meminfo | head -n 4        # 内存子系统：页统计</w:t>
      </w:r>
      <w:r>
        <w:br w:type="textWrapping"/>
      </w:r>
      <w:r>
        <w:t>cat /proc/slabinfo | head -n 5       # 内核对象缓存（slab）</w:t>
      </w:r>
      <w:r>
        <w:br w:type="textWrapping"/>
      </w:r>
      <w:r>
        <w:t>cat /proc/devices                    # 已注册的设备主设备号</w:t>
      </w:r>
      <w:r>
        <w:br w:type="textWrapping"/>
      </w:r>
      <w:r>
        <w:br w:type="textWrapping"/>
      </w:r>
      <w:r>
        <w:t>ls /sys/class/                       # 内核设备模型的分类视图</w:t>
      </w:r>
      <w:r>
        <w:br w:type="textWrapping"/>
      </w:r>
      <w:r>
        <w:t>ls /sys/bus/                         # 总线：i2c/spi/platform 等</w:t>
      </w:r>
    </w:p>
    <w:p w14:paraId="28F16E49">
      <w:pPr>
        <w:pStyle w:val="47"/>
      </w:pPr>
      <w:r>
        <w:t>8. 项目源码映射</w:t>
      </w:r>
    </w:p>
    <w:p w14:paraId="05668990">
      <w:pPr>
        <w:pStyle w:val="25"/>
      </w:pPr>
      <w:r>
        <w:t>boomPI 运行时在内核里"占用"了哪些子系统：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7"/>
        <w:gridCol w:w="2765"/>
      </w:tblGrid>
      <w:tr w14:paraId="54613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A68DE5E">
            <w:pPr>
              <w:jc w:val="both"/>
            </w:pPr>
            <w:r>
              <w:rPr>
                <w:b/>
              </w:rPr>
              <w:t>子系统</w:t>
            </w:r>
          </w:p>
        </w:tc>
        <w:tc>
          <w:tcPr>
            <w:tcW w:w="2769" w:type="dxa"/>
          </w:tcPr>
          <w:p w14:paraId="7A4456D2">
            <w:pPr>
              <w:jc w:val="both"/>
            </w:pPr>
            <w:r>
              <w:rPr>
                <w:b/>
              </w:rPr>
              <w:t>boomPI 的用途</w:t>
            </w:r>
          </w:p>
        </w:tc>
        <w:tc>
          <w:tcPr>
            <w:tcW w:w="2769" w:type="dxa"/>
          </w:tcPr>
          <w:p w14:paraId="20BEDFF6">
            <w:pPr>
              <w:jc w:val="both"/>
            </w:pPr>
            <w:r>
              <w:rPr>
                <w:b/>
              </w:rPr>
              <w:t>对应接口</w:t>
            </w:r>
          </w:p>
        </w:tc>
      </w:tr>
      <w:tr w14:paraId="4E82A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DFBE88F">
            <w:pPr>
              <w:jc w:val="both"/>
            </w:pPr>
            <w:r>
              <w:t>进程管理</w:t>
            </w:r>
          </w:p>
        </w:tc>
        <w:tc>
          <w:tcPr>
            <w:tcW w:w="2769" w:type="dxa"/>
          </w:tcPr>
          <w:p w14:paraId="6BE4793E">
            <w:pPr>
              <w:jc w:val="both"/>
            </w:pPr>
            <w:r>
              <w:t>6 线程 + camera 子进程</w:t>
            </w:r>
          </w:p>
        </w:tc>
        <w:tc>
          <w:tcPr>
            <w:tcW w:w="2769" w:type="dxa"/>
          </w:tcPr>
          <w:p w14:paraId="7829C32B">
            <w:pPr>
              <w:jc w:val="both"/>
            </w:pPr>
            <w:r>
              <w:t>pthread、fork/exec</w:t>
            </w:r>
          </w:p>
        </w:tc>
      </w:tr>
      <w:tr w14:paraId="43B1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C71FCC1">
            <w:pPr>
              <w:jc w:val="both"/>
            </w:pPr>
            <w:r>
              <w:t>内存管理</w:t>
            </w:r>
          </w:p>
        </w:tc>
        <w:tc>
          <w:tcPr>
            <w:tcW w:w="2769" w:type="dxa"/>
          </w:tcPr>
          <w:p w14:paraId="114E0CA2">
            <w:pPr>
              <w:jc w:val="both"/>
            </w:pPr>
            <w:r>
              <w:t>所有堆栈分配</w:t>
            </w:r>
          </w:p>
        </w:tc>
        <w:tc>
          <w:tcPr>
            <w:tcW w:w="2769" w:type="dxa"/>
          </w:tcPr>
          <w:p w14:paraId="017F1F59">
            <w:pPr>
              <w:jc w:val="both"/>
            </w:pPr>
            <w:r>
              <w:t>malloc/mmap</w:t>
            </w:r>
          </w:p>
        </w:tc>
      </w:tr>
      <w:tr w14:paraId="05AC1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6E38A77">
            <w:pPr>
              <w:jc w:val="both"/>
            </w:pPr>
            <w:r>
              <w:t>VFS/文件系统</w:t>
            </w:r>
          </w:p>
        </w:tc>
        <w:tc>
          <w:tcPr>
            <w:tcW w:w="2769" w:type="dxa"/>
          </w:tcPr>
          <w:p w14:paraId="66D80B6A">
            <w:pPr>
              <w:jc w:val="both"/>
            </w:pPr>
            <w:r>
              <w:t>设备文件、配置、日志</w:t>
            </w:r>
          </w:p>
        </w:tc>
        <w:tc>
          <w:tcPr>
            <w:tcW w:w="2769" w:type="dxa"/>
          </w:tcPr>
          <w:p w14:paraId="79A100F2">
            <w:pPr>
              <w:jc w:val="both"/>
            </w:pPr>
            <w:r>
              <w:t>open/read/write</w:t>
            </w:r>
          </w:p>
        </w:tc>
      </w:tr>
      <w:tr w14:paraId="7094C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297A3AF">
            <w:pPr>
              <w:jc w:val="both"/>
            </w:pPr>
            <w:r>
              <w:t>网络栈</w:t>
            </w:r>
          </w:p>
        </w:tc>
        <w:tc>
          <w:tcPr>
            <w:tcW w:w="2769" w:type="dxa"/>
          </w:tcPr>
          <w:p w14:paraId="55EA69A6">
            <w:pPr>
              <w:jc w:val="both"/>
            </w:pPr>
            <w:r>
              <w:t>WSS/TLS、UDP 发现</w:t>
            </w:r>
          </w:p>
        </w:tc>
        <w:tc>
          <w:tcPr>
            <w:tcW w:w="2769" w:type="dxa"/>
          </w:tcPr>
          <w:p w14:paraId="54D4EDDA">
            <w:pPr>
              <w:jc w:val="both"/>
            </w:pPr>
            <w:r>
              <w:t>socket</w:t>
            </w:r>
          </w:p>
        </w:tc>
      </w:tr>
      <w:tr w14:paraId="0F4F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9B48CB6">
            <w:pPr>
              <w:jc w:val="both"/>
            </w:pPr>
            <w:r>
              <w:t>设备驱动</w:t>
            </w:r>
          </w:p>
        </w:tc>
        <w:tc>
          <w:tcPr>
            <w:tcW w:w="2769" w:type="dxa"/>
          </w:tcPr>
          <w:p w14:paraId="19B83D3D">
            <w:pPr>
              <w:jc w:val="both"/>
            </w:pPr>
            <w:r>
              <w:t>i2c/spi/input/gpio/v4l2</w:t>
            </w:r>
          </w:p>
        </w:tc>
        <w:tc>
          <w:tcPr>
            <w:tcW w:w="2769" w:type="dxa"/>
          </w:tcPr>
          <w:p w14:paraId="522E1EF7">
            <w:pPr>
              <w:jc w:val="both"/>
            </w:pPr>
            <w:r>
              <w:t>/dev 节点</w:t>
            </w:r>
          </w:p>
        </w:tc>
      </w:tr>
      <w:tr w14:paraId="483B8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FA372C7">
            <w:pPr>
              <w:jc w:val="both"/>
            </w:pPr>
            <w:r>
              <w:t>sound/ALSA</w:t>
            </w:r>
          </w:p>
        </w:tc>
        <w:tc>
          <w:tcPr>
            <w:tcW w:w="2769" w:type="dxa"/>
          </w:tcPr>
          <w:p w14:paraId="1BA9F3D4">
            <w:pPr>
              <w:jc w:val="both"/>
            </w:pPr>
            <w:r>
              <w:t>48k 采集与播放</w:t>
            </w:r>
          </w:p>
        </w:tc>
        <w:tc>
          <w:tcPr>
            <w:tcW w:w="2769" w:type="dxa"/>
          </w:tcPr>
          <w:p w14:paraId="199EB806">
            <w:pPr>
              <w:jc w:val="both"/>
            </w:pPr>
            <w:r>
              <w:t>snd_pcm_*</w:t>
            </w:r>
          </w:p>
        </w:tc>
      </w:tr>
      <w:tr w14:paraId="76F5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66911CB">
            <w:pPr>
              <w:jc w:val="both"/>
            </w:pPr>
            <w:r>
              <w:t>时钟</w:t>
            </w:r>
          </w:p>
        </w:tc>
        <w:tc>
          <w:tcPr>
            <w:tcW w:w="2769" w:type="dxa"/>
          </w:tcPr>
          <w:p w14:paraId="6866AD79">
            <w:pPr>
              <w:jc w:val="both"/>
            </w:pPr>
            <w:r>
              <w:t>20ms 帧节奏、超时</w:t>
            </w:r>
          </w:p>
        </w:tc>
        <w:tc>
          <w:tcPr>
            <w:tcW w:w="2769" w:type="dxa"/>
          </w:tcPr>
          <w:p w14:paraId="3B974824">
            <w:pPr>
              <w:jc w:val="both"/>
            </w:pPr>
            <w:r>
              <w:t>clock_gettime</w:t>
            </w:r>
          </w:p>
        </w:tc>
      </w:tr>
    </w:tbl>
    <w:p w14:paraId="457D7F1A"/>
    <w:p w14:paraId="0E6DFB8D">
      <w:pPr>
        <w:pStyle w:val="47"/>
      </w:pPr>
      <w:r>
        <w:t>9. 错误版本</w:t>
      </w:r>
    </w:p>
    <w:p w14:paraId="058549D9">
      <w:pPr>
        <w:pStyle w:val="65"/>
        <w:spacing w:before="60" w:after="60" w:line="240" w:lineRule="auto"/>
        <w:ind w:left="0" w:firstLine="0"/>
        <w:jc w:val="left"/>
      </w:pPr>
      <w:r>
        <w:t># 错误理解："/dev/video14 是摄像头硬件"</w:t>
      </w:r>
      <w:r>
        <w:br w:type="textWrapping"/>
      </w:r>
      <w:r>
        <w:t># 事实：/dev/video14 是内核里摄像头驱动的接口，</w:t>
      </w:r>
      <w:r>
        <w:br w:type="textWrapping"/>
      </w:r>
      <w:r>
        <w:t>#       硬件是物理芯片，节点是软件视图——删节点硬件还在</w:t>
      </w:r>
      <w:r>
        <w:br w:type="textWrapping"/>
      </w:r>
      <w:r>
        <w:br w:type="textWrapping"/>
      </w:r>
      <w:r>
        <w:t># 错误理解："内核是一个文件，坏了删掉重装"</w:t>
      </w:r>
      <w:r>
        <w:br w:type="textWrapping"/>
      </w:r>
      <w:r>
        <w:t># 事实：内核是正在运行的程序，卸载它 = 系统停止</w:t>
      </w:r>
    </w:p>
    <w:p w14:paraId="3AF68F78">
      <w:pPr>
        <w:pStyle w:val="47"/>
      </w:pPr>
      <w:r>
        <w:t>10. 故障注入</w:t>
      </w:r>
    </w:p>
    <w:p w14:paraId="0AB6335B">
      <w:pPr>
        <w:pStyle w:val="65"/>
        <w:spacing w:before="60" w:after="60" w:line="240" w:lineRule="auto"/>
        <w:ind w:left="0" w:firstLine="0"/>
        <w:jc w:val="left"/>
      </w:pPr>
      <w:r>
        <w:t># 观察"模块生命周期"（如果板子允许）</w:t>
      </w:r>
      <w:r>
        <w:br w:type="textWrapping"/>
      </w:r>
      <w:r>
        <w:t>ls /sys/module/ | head -n 10          # 已加载的内核模块</w:t>
      </w:r>
      <w:r>
        <w:br w:type="textWrapping"/>
      </w:r>
      <w:r>
        <w:t># 只读观察即可；不要在运行系统上随意 rmmod 生产驱动</w:t>
      </w:r>
    </w:p>
    <w:p w14:paraId="160DD111">
      <w:pPr>
        <w:pStyle w:val="47"/>
      </w:pPr>
      <w:r>
        <w:t>11. 不变量总结</w:t>
      </w:r>
    </w:p>
    <w:p w14:paraId="26AC7D98">
      <w:pPr>
        <w:pStyle w:val="56"/>
      </w:pPr>
      <w:r>
        <w:t>一切皆文件由 VFS 的函数指针表实现。</w:t>
      </w:r>
    </w:p>
    <w:p w14:paraId="4C8EBFA7">
      <w:pPr>
        <w:pStyle w:val="56"/>
      </w:pPr>
      <w:r>
        <w:t>Linux 是宏内核：驱动与内核同地址空间，换性能保稳定性。</w:t>
      </w:r>
    </w:p>
    <w:p w14:paraId="4D91BFEC">
      <w:pPr>
        <w:pStyle w:val="56"/>
      </w:pPr>
      <w:r>
        <w:t>源码树目录 = 子系统地图，职责互不重叠。</w:t>
      </w:r>
    </w:p>
    <w:p w14:paraId="5760BCBF">
      <w:pPr>
        <w:pStyle w:val="56"/>
      </w:pPr>
      <w:r>
        <w:t>子系统服务方向明确：drivers/ 是底层被依赖者。</w:t>
      </w:r>
    </w:p>
    <w:p w14:paraId="65BFB7D1">
      <w:pPr>
        <w:pStyle w:val="56"/>
      </w:pPr>
      <w:r>
        <w:t>驱动可编译为模块运行时加载，也可编进内核。</w:t>
      </w:r>
    </w:p>
    <w:p w14:paraId="7B976760">
      <w:pPr>
        <w:pStyle w:val="47"/>
      </w:pPr>
      <w:r>
        <w:t>12. 章末考核</w:t>
      </w:r>
    </w:p>
    <w:p w14:paraId="1688E514">
      <w:pPr>
        <w:pStyle w:val="56"/>
      </w:pPr>
      <w:r>
        <w:t>Unix 四大设计理念分别是什么？boomPI 里各举一例。</w:t>
      </w:r>
    </w:p>
    <w:p w14:paraId="1BA3DAB9">
      <w:pPr>
        <w:pStyle w:val="56"/>
      </w:pPr>
      <w:r>
        <w:t>宏内核与微内核的取舍是什么？Linux 为什么选宏内核？</w:t>
      </w:r>
    </w:p>
    <w:p w14:paraId="5E9AA34F">
      <w:pPr>
        <w:pStyle w:val="56"/>
      </w:pPr>
      <w:r>
        <w:t>画一次 read() 从用户态到驱动的完整调用链。</w:t>
      </w:r>
    </w:p>
    <w:p w14:paraId="6CA2FDDB">
      <w:pPr>
        <w:pStyle w:val="56"/>
      </w:pPr>
      <w:r>
        <w:t>/proc/interrupts 展示的是哪个子系统的什么信息？</w:t>
      </w:r>
    </w:p>
    <w:p w14:paraId="451E89C8">
      <w:pPr>
        <w:pStyle w:val="56"/>
      </w:pPr>
      <w:r>
        <w:t>模块加载（insmod）的本质是什么？</w:t>
      </w:r>
    </w:p>
    <w:p w14:paraId="5281D705">
      <w:pPr>
        <w:pStyle w:val="46"/>
        <w:keepNext/>
        <w:pageBreakBefore/>
      </w:pPr>
      <w:bookmarkStart w:id="5" w:name="_Toc16638"/>
      <w:r>
        <w:t>第3章  第一次上电：从硬件到软件的完整旅程</w:t>
      </w:r>
      <w:bookmarkEnd w:id="5"/>
    </w:p>
    <w:p w14:paraId="39380386">
      <w:pPr>
        <w:pStyle w:val="47"/>
      </w:pPr>
      <w:r>
        <w:t>1. 真实问题</w:t>
      </w:r>
    </w:p>
    <w:p w14:paraId="7120CC05">
      <w:pPr>
        <w:pStyle w:val="25"/>
      </w:pPr>
      <w:r>
        <w:t>按下电源键到 boompi-client 在屏幕上显示界面，这段时间里系统到底走了多远？在 MCU 上，答案简单：复位向量 → 时钟/内存初始化 → main()。在 RV1106 上，这条链要长得多：芯片内部的 BootROM、SPL、U-Boot、设备树、内核、init、启动脚本……每一级都解决一个"上一级解决不了的问题"。这一章沿着这条链走一遍，每一步都问同一个问题：为什么必须有它？</w:t>
      </w:r>
    </w:p>
    <w:p w14:paraId="3EFC5915">
      <w:pPr>
        <w:pStyle w:val="47"/>
      </w:pPr>
      <w:r>
        <w:t>2. 全景图：从按下电源到应用运行</w:t>
      </w:r>
    </w:p>
    <w:p w14:paraId="0915487F">
      <w:pPr>
        <w:pStyle w:val="65"/>
        <w:spacing w:before="60" w:after="60" w:line="240" w:lineRule="auto"/>
        <w:ind w:left="0" w:firstLine="0"/>
        <w:jc w:val="left"/>
      </w:pPr>
      <w:r>
        <w:t>上电 ──▶ ① BootROM（芯片内部固化）</w:t>
      </w:r>
      <w:r>
        <w:br w:type="textWrapping"/>
      </w:r>
      <w:r>
        <w:t xml:space="preserve">            └─▶ ② SPL/TPL（内部 SRAM 中运行）</w:t>
      </w:r>
      <w:r>
        <w:br w:type="textWrapping"/>
      </w:r>
      <w:r>
        <w:t xml:space="preserve">                  └─▶ ③ U-Boot（DDR 中就位）</w:t>
      </w:r>
      <w:r>
        <w:br w:type="textWrapping"/>
      </w:r>
      <w:r>
        <w:t xml:space="preserve">                        ├─▶ ④ 设备树 .dtb（硬件描述）</w:t>
      </w:r>
      <w:r>
        <w:br w:type="textWrapping"/>
      </w:r>
      <w:r>
        <w:t xml:space="preserve">                        └─▶ ⑤ 内核 zImage（解压并接管）</w:t>
      </w:r>
      <w:r>
        <w:br w:type="textWrapping"/>
      </w:r>
      <w:r>
        <w:t xml:space="preserve">                              └─▶ ⑥ 挂载根文件系统</w:t>
      </w:r>
      <w:r>
        <w:br w:type="textWrapping"/>
      </w:r>
      <w:r>
        <w:t xml:space="preserve">                                    └─▶ ⑦ init（1号进程）</w:t>
      </w:r>
      <w:r>
        <w:br w:type="textWrapping"/>
      </w:r>
      <w:r>
        <w:t xml:space="preserve">                                          └─▶ ⑧ 服务脚本 S99boompi-client</w:t>
      </w:r>
      <w:r>
        <w:br w:type="textWrapping"/>
      </w:r>
      <w:r>
        <w:t xml:space="preserve">                                                └─▶ ⑨ boompi-client 主进程</w:t>
      </w:r>
    </w:p>
    <w:p w14:paraId="363AFC54">
      <w:pPr>
        <w:pStyle w:val="25"/>
      </w:pPr>
      <w:r>
        <w:t>这一章的目标，就是让这张图里的每一级你都说得清"为什么必须存在"。</w:t>
      </w:r>
    </w:p>
    <w:p w14:paraId="4A2C21E3">
      <w:pPr>
        <w:pStyle w:val="47"/>
      </w:pPr>
      <w:r>
        <w:t>3. 原理展开：① BootROM——为什么第一步必须是芯片内部固化的代码</w:t>
      </w:r>
    </w:p>
    <w:p w14:paraId="6865FD34">
      <w:pPr>
        <w:pStyle w:val="25"/>
      </w:pPr>
      <w:r>
        <w:t>CPU 上电复位后，PC（程序计数器）被设到一个固定地址，CPU 从那里取第一条指令执行。关键问题：这个地址指向的内存里有什么？</w:t>
      </w:r>
    </w:p>
    <w:p w14:paraId="633E0542">
      <w:pPr>
        <w:pStyle w:val="25"/>
      </w:pPr>
      <w:r>
        <w:t>在 MCU（STM32）上，这个地址在 Flash 里，Flash 上电即可读，里面是你的固件——所以 MCU 能"直接跑你的代码"。但 RV1106 这种应用处理器不同：它没有片内可执行 Flash（代码在 SPI NOR/eMMC/SD 上），而且 DDR 内存控制器上电时是关闭的——连"把代码拷进内存"的代码都没地方放。</w:t>
      </w:r>
    </w:p>
    <w:p w14:paraId="4111C326">
      <w:pPr>
        <w:pStyle w:val="25"/>
      </w:pPr>
      <w:r>
        <w:t>于是芯片设计者把一小段程序固化在芯片内部的 ROM 里，上电就执行。这段程序叫 BootROM（Rockchip 称之为 loader）。它只做一件小事：初始化最基础的时钟与内部 SRAM，然后从启动介质（SPI/eMMC/SD/USB）读取下一级引导程序，拷贝到 SRAM，跳转过去。</w:t>
      </w:r>
    </w:p>
    <w:p w14:paraId="0ACC8429">
      <w:pPr>
        <w:pStyle w:val="56"/>
      </w:pPr>
      <w:r>
        <w:t>为什么 BootROM 必须在芯片内？因为上电瞬间，整个系统里唯一确定可用的只有芯片内部的东西。</w:t>
      </w:r>
    </w:p>
    <w:p w14:paraId="7AF3BEE0">
      <w:pPr>
        <w:pStyle w:val="56"/>
      </w:pPr>
      <w:r>
        <w:t>为什么 BootROM 不能再大？因为它是只读固化逻辑，芯片出厂后无法修改；出问题只能改下一级。</w:t>
      </w:r>
    </w:p>
    <w:p w14:paraId="7540F76F">
      <w:pPr>
        <w:pStyle w:val="25"/>
      </w:pPr>
      <w:r>
        <w:t>这是"为什么每一步必须存在"的第一个答案：每级引导程序都运行在"上一级代码准备的更舒适的环境"里——SRAM 比 ROM 大，DDR 比 SRAM 大得多。</w:t>
      </w:r>
    </w:p>
    <w:p w14:paraId="5DC6B74A">
      <w:pPr>
        <w:pStyle w:val="47"/>
      </w:pPr>
      <w:r>
        <w:t>4. 原理展开：② SPL/TPL——为什么需要"先初始化内存"的代码</w:t>
      </w:r>
    </w:p>
    <w:p w14:paraId="553E0B80">
      <w:pPr>
        <w:pStyle w:val="25"/>
      </w:pPr>
      <w:r>
        <w:t>BootROM 能用的 SRAM 通常只有几十到几百 KB，而下一级引导程序（U-Boot）有几 MB。问题：大程序需要 DDR，但 DDR 需要初始化（配置控制器时序、训练）才能用；初始化 DDR 的代码又需要地方运行——它运行在 SRAM 里。</w:t>
      </w:r>
    </w:p>
    <w:p w14:paraId="30A4E974">
      <w:pPr>
        <w:pStyle w:val="25"/>
      </w:pPr>
      <w:r>
        <w:t>这个"鸡生蛋"问题，用两级引导解决：</w:t>
      </w:r>
    </w:p>
    <w:p w14:paraId="45C2465C">
      <w:pPr>
        <w:pStyle w:val="65"/>
        <w:spacing w:before="60" w:after="60" w:line="240" w:lineRule="auto"/>
        <w:ind w:left="0" w:firstLine="0"/>
        <w:jc w:val="left"/>
      </w:pPr>
      <w:r>
        <w:t>BootROM（SRAM 即可运行，几 KB）</w:t>
      </w:r>
      <w:r>
        <w:br w:type="textWrapping"/>
      </w:r>
      <w:r>
        <w:t xml:space="preserve">   └─▶ SPL（Secondary Program Loader）</w:t>
      </w:r>
      <w:r>
        <w:br w:type="textWrapping"/>
      </w:r>
      <w:r>
        <w:t xml:space="preserve">        运行在 SRAM：初始化 DDR、时钟，</w:t>
      </w:r>
      <w:r>
        <w:br w:type="textWrapping"/>
      </w:r>
      <w:r>
        <w:t xml:space="preserve">        把 U-Boot 拷进 DDR，跳转</w:t>
      </w:r>
      <w:r>
        <w:br w:type="textWrapping"/>
      </w:r>
      <w:r>
        <w:t xml:space="preserve">   └─▶ U-Boot（几 MB，运行在 DDR）</w:t>
      </w:r>
      <w:r>
        <w:br w:type="textWrapping"/>
      </w:r>
      <w:r>
        <w:t xml:space="preserve">        负责加载内核</w:t>
      </w:r>
    </w:p>
    <w:p w14:paraId="37138BC0">
      <w:pPr>
        <w:pStyle w:val="25"/>
      </w:pPr>
      <w:r>
        <w:t>Rockchip 平台上常见的是 TPL+SPL 两级（TPL 管最早期的 DDR 训练，SPL 加载 U-Boot），原理相同：每一级都比上一级"更大、但需要更多准备工作"。</w:t>
      </w:r>
    </w:p>
    <w:p w14:paraId="50BA6566">
      <w:pPr>
        <w:pStyle w:val="47"/>
      </w:pPr>
      <w:r>
        <w:t>5. 原理展开：③ U-Boot——为什么需要"能跟人交互"的引导程序</w:t>
      </w:r>
    </w:p>
    <w:p w14:paraId="58237079">
      <w:pPr>
        <w:pStyle w:val="25"/>
      </w:pPr>
      <w:r>
        <w:t>U-Boot 是一个完整的引导加载程序，它做三件事：继续初始化外设（网卡、存储控制器）；从存储介质加载内核镜像和设备树；跳转执行内核。</w:t>
      </w:r>
    </w:p>
    <w:p w14:paraId="2440F8FE">
      <w:pPr>
        <w:pStyle w:val="25"/>
      </w:pPr>
      <w:r>
        <w:t>为什么不能由 SPL 直接加载内核？两个原因：</w:t>
      </w:r>
    </w:p>
    <w:p w14:paraId="12F336CD">
      <w:pPr>
        <w:pStyle w:val="56"/>
      </w:pPr>
      <w:r>
        <w:t>一是灵活性：U-Boot 支持从不同介质启动、支持网络下载（tftp）、支持命令行交互（改启动参数、量产烧录）。SPL 太小、太"死"，干不了这些。</w:t>
      </w:r>
    </w:p>
    <w:p w14:paraId="0EDFF8B0">
      <w:pPr>
        <w:pStyle w:val="56"/>
      </w:pPr>
      <w:r>
        <w:t>二是启动产物处理：内核镜像是否压缩、由谁解压，取决于镜像格式。32 位 ARM 的经典 zImage 自带解压 stub（自解压），U-Boot 负责加载到内存、准备设备树与启动参数、跳转——不是 U-Boot 解压 zImage。具体链路还取决于 SDK 用的是 zImage、uImage、FIT image 还是 Rockchip 的 boot.img，必须以实际 LubanSDK 的启动产物为准。</w:t>
      </w:r>
    </w:p>
    <w:p w14:paraId="11B39758">
      <w:pPr>
        <w:pStyle w:val="25"/>
      </w:pPr>
      <w:r>
        <w:t>本教材对应的 RV1106 LubanSDK 启动产物通常包含：parameter.txt（分区表）、MiniLoaderAll.bin/idbloader（loader）、uboot.img、boot.img（内核+dtb 或 FIT）、resource.img（dtb）、rootfs.img。每项由谁加载、是否压缩、由谁解压，应按实际 SDK 文档核对，不能只讲泛化链路。</w:t>
      </w:r>
    </w:p>
    <w:p w14:paraId="7635BA17">
      <w:pPr>
        <w:pStyle w:val="25"/>
      </w:pPr>
      <w:r>
        <w:t>开发期你还会遇到 U-Boot 的命令行：串口里敲 help、bootcmd、env 保存环境变量——这些在生产板上依然存在，是量产和排障的后门。</w:t>
      </w:r>
    </w:p>
    <w:p w14:paraId="0A1538FE">
      <w:pPr>
        <w:pStyle w:val="47"/>
      </w:pPr>
      <w:r>
        <w:t>6. 原理展开：④ 设备树——为什么硬件描述必须与内核代码分离</w:t>
      </w:r>
    </w:p>
    <w:p w14:paraId="0F551F09">
      <w:pPr>
        <w:pStyle w:val="25"/>
      </w:pPr>
      <w:r>
        <w:t>内核怎么知道"这块板上有哪些外设、各自的地址和中断号"？早期 Linux 把硬件信息硬编码在 C 源码里，换一块板子就要重新编译内核。设备树（Device Tree）把硬件描述抽出来：</w:t>
      </w:r>
    </w:p>
    <w:p w14:paraId="4E314E75">
      <w:pPr>
        <w:pStyle w:val="65"/>
        <w:spacing w:before="60" w:after="60" w:line="240" w:lineRule="auto"/>
        <w:ind w:left="0" w:firstLine="0"/>
        <w:jc w:val="left"/>
      </w:pPr>
      <w:r>
        <w:t>rv1106.dts（设备树源，文本）</w:t>
      </w:r>
      <w:r>
        <w:br w:type="textWrapping"/>
      </w:r>
      <w:r>
        <w:t xml:space="preserve">  ├─ 芯片级描述（CPU、DDR、总线控制器）</w:t>
      </w:r>
      <w:r>
        <w:br w:type="textWrapping"/>
      </w:r>
      <w:r>
        <w:t xml:space="preserve">  └─ 板级描述（I2C 总线、触摸芯片地址、SPI 屏、GPIO 按键）</w:t>
      </w:r>
      <w:r>
        <w:br w:type="textWrapping"/>
      </w:r>
      <w:r>
        <w:t xml:space="preserve">        │ dtc 编译</w:t>
      </w:r>
      <w:r>
        <w:br w:type="textWrapping"/>
      </w:r>
      <w:r>
        <w:t xml:space="preserve">        ▼</w:t>
      </w:r>
      <w:r>
        <w:br w:type="textWrapping"/>
      </w:r>
      <w:r>
        <w:t>rv1106-evb.dtb（二进制）</w:t>
      </w:r>
      <w:r>
        <w:br w:type="textWrapping"/>
      </w:r>
      <w:r>
        <w:t xml:space="preserve">        │ U-Boot 加载，传给内核</w:t>
      </w:r>
      <w:r>
        <w:br w:type="textWrapping"/>
      </w:r>
      <w:r>
        <w:t xml:space="preserve">        ▼</w:t>
      </w:r>
      <w:r>
        <w:br w:type="textWrapping"/>
      </w:r>
      <w:r>
        <w:t>内核解析 .dtb，按描述注册设备、匹配驱动</w:t>
      </w:r>
      <w:r>
        <w:br w:type="textWrapping"/>
      </w:r>
      <w:r>
        <w:br w:type="textWrapping"/>
      </w:r>
      <w:r>
        <w:t>换一块板子 = 换一个 .dtb，内核代码一行不改</w:t>
      </w:r>
    </w:p>
    <w:p w14:paraId="5826C6A5">
      <w:pPr>
        <w:pStyle w:val="25"/>
      </w:pPr>
      <w:r>
        <w:t>设备树里每一个节点都有 address-cells、interrupts、compatible 等属性——compatible 是驱动与设备"对暗号"的键：内核遍历驱动列表，找 compatible 字符串匹配的驱动来接管设备。这解释了为什么 boomPI 的代码里要读设备节点、为什么改设备树比改驱动常见。</w:t>
      </w:r>
    </w:p>
    <w:p w14:paraId="23E6551A">
      <w:pPr>
        <w:pStyle w:val="47"/>
      </w:pPr>
      <w:r>
        <w:t>7. 原理展开：⑤ 内核启动——start_kernel 做了什么</w:t>
      </w:r>
    </w:p>
    <w:p w14:paraId="2F492327">
      <w:pPr>
        <w:pStyle w:val="25"/>
      </w:pPr>
      <w:r>
        <w:t>U-Boot 跳到内核入口后，内核的旅程从 arch/arm/kernel/head.S（汇编，早期页表与 MMU 在这一段已经部分建立）开始，然后进入 C 世界的 start_kernel()（init/main.c）。注意：启动顺序高度依赖内核版本，下面是"概念化因果链"，具体调用序列必须以本教材绑定的内核版本源码为准：</w:t>
      </w:r>
    </w:p>
    <w:p w14:paraId="27DE94BD">
      <w:pPr>
        <w:pStyle w:val="65"/>
        <w:spacing w:before="60" w:after="60" w:line="240" w:lineRule="auto"/>
        <w:ind w:left="0" w:firstLine="0"/>
        <w:jc w:val="left"/>
      </w:pPr>
      <w:r>
        <w:t>start_kernel()（概念化顺序，随版本变化）</w:t>
      </w:r>
      <w:r>
        <w:br w:type="textWrapping"/>
      </w:r>
      <w:r>
        <w:t xml:space="preserve">  ① setup_arch()        —— 解析设备树、建立页表</w:t>
      </w:r>
      <w:r>
        <w:br w:type="textWrapping"/>
      </w:r>
      <w:r>
        <w:t xml:space="preserve">  ② 内存管理初始化       —— 伙伴系统（页分配器）就绪</w:t>
      </w:r>
      <w:r>
        <w:br w:type="textWrapping"/>
      </w:r>
      <w:r>
        <w:t xml:space="preserve">  ③ 中断与时钟初始化     —— 中断控制器、timekeeping 就绪</w:t>
      </w:r>
      <w:r>
        <w:br w:type="textWrapping"/>
      </w:r>
      <w:r>
        <w:t xml:space="preserve">  ④ console_init()      —— 串口打印可用（printf 终于能输出）</w:t>
      </w:r>
      <w:r>
        <w:br w:type="textWrapping"/>
      </w:r>
      <w:r>
        <w:t xml:space="preserve">  ⑤ 调度器初始化         —— 可以创建线程了</w:t>
      </w:r>
      <w:r>
        <w:br w:type="textWrapping"/>
      </w:r>
      <w:r>
        <w:t xml:space="preserve">  ⑥ rest_init()         —— 创建 0/1/2 号进程</w:t>
      </w:r>
      <w:r>
        <w:br w:type="textWrapping"/>
      </w:r>
      <w:r>
        <w:br w:type="textWrapping"/>
      </w:r>
      <w:r>
        <w:t>（现代主线内核调度器还在从 CFS 向 EEVDF 演进，</w:t>
      </w:r>
      <w:r>
        <w:br w:type="textWrapping"/>
      </w:r>
      <w:r>
        <w:t xml:space="preserve">  教材描述以 boomPI SDK 内核版本为准）</w:t>
      </w:r>
    </w:p>
    <w:p w14:paraId="2B49A29B">
      <w:pPr>
        <w:pStyle w:val="25"/>
      </w:pPr>
      <w:r>
        <w:t>注意顺序的因果：打印要先有串口驱动，串口驱动要先有设备树解析和内存分配，内存分配要先有页表……每一步都依赖上一步。内核启动日志（dmesg）就是这张因果链的打印版——遇到"卡在某个 log 行"，就意味着它依赖的前一步没完成。</w:t>
      </w:r>
    </w:p>
    <w:p w14:paraId="00306D55">
      <w:pPr>
        <w:pStyle w:val="47"/>
      </w:pPr>
      <w:r>
        <w:t>8. 原理展开：⑥ 0/1/2 号进程——为什么这三个进程必须存在</w:t>
      </w:r>
    </w:p>
    <w:p w14:paraId="7B607622">
      <w:pPr>
        <w:pStyle w:val="25"/>
      </w:pPr>
      <w:r>
        <w:t>rest_init() 创建了 Linux 世界里最早的三件事务，它们构成进程树的根：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6"/>
        <w:gridCol w:w="2765"/>
      </w:tblGrid>
      <w:tr w14:paraId="2417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3DA966C3">
            <w:pPr>
              <w:jc w:val="both"/>
            </w:pPr>
            <w:r>
              <w:rPr>
                <w:b/>
              </w:rPr>
              <w:t>进程</w:t>
            </w:r>
          </w:p>
        </w:tc>
        <w:tc>
          <w:tcPr>
            <w:tcW w:w="2769" w:type="dxa"/>
          </w:tcPr>
          <w:p w14:paraId="312B2A17">
            <w:pPr>
              <w:jc w:val="both"/>
            </w:pPr>
            <w:r>
              <w:rPr>
                <w:b/>
              </w:rPr>
              <w:t>名称</w:t>
            </w:r>
          </w:p>
        </w:tc>
        <w:tc>
          <w:tcPr>
            <w:tcW w:w="2769" w:type="dxa"/>
          </w:tcPr>
          <w:p w14:paraId="090EFF08">
            <w:pPr>
              <w:jc w:val="both"/>
            </w:pPr>
            <w:r>
              <w:rPr>
                <w:b/>
              </w:rPr>
              <w:t>为什么必须存在</w:t>
            </w:r>
          </w:p>
        </w:tc>
      </w:tr>
      <w:tr w14:paraId="43096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641EF4C">
            <w:pPr>
              <w:jc w:val="both"/>
            </w:pPr>
            <w:r>
              <w:t>0 号（PID 0）</w:t>
            </w:r>
          </w:p>
        </w:tc>
        <w:tc>
          <w:tcPr>
            <w:tcW w:w="2769" w:type="dxa"/>
          </w:tcPr>
          <w:p w14:paraId="18FC4CA9">
            <w:pPr>
              <w:jc w:val="both"/>
            </w:pPr>
            <w:r>
              <w:t>idle/swapper</w:t>
            </w:r>
          </w:p>
        </w:tc>
        <w:tc>
          <w:tcPr>
            <w:tcW w:w="2769" w:type="dxa"/>
          </w:tcPr>
          <w:p w14:paraId="279E72FD">
            <w:pPr>
              <w:jc w:val="both"/>
            </w:pPr>
            <w:r>
              <w:t>CPU 没有可运行任务时执行它；它只是"空转"指令，保证调度器永远有东西可切</w:t>
            </w:r>
          </w:p>
        </w:tc>
      </w:tr>
      <w:tr w14:paraId="2C21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71804A7">
            <w:pPr>
              <w:jc w:val="both"/>
            </w:pPr>
            <w:r>
              <w:t>1 号（PID 1）</w:t>
            </w:r>
          </w:p>
        </w:tc>
        <w:tc>
          <w:tcPr>
            <w:tcW w:w="2769" w:type="dxa"/>
          </w:tcPr>
          <w:p w14:paraId="1745F9B8">
            <w:pPr>
              <w:jc w:val="both"/>
            </w:pPr>
            <w:r>
              <w:t>init（/sbin/init）</w:t>
            </w:r>
          </w:p>
        </w:tc>
        <w:tc>
          <w:tcPr>
            <w:tcW w:w="2769" w:type="dxa"/>
          </w:tcPr>
          <w:p w14:paraId="6E6371D8">
            <w:pPr>
              <w:jc w:val="both"/>
            </w:pPr>
            <w:r>
              <w:t>用户空间的第一个程序，孤儿进程的"收容所"，全系统的祖先</w:t>
            </w:r>
          </w:p>
        </w:tc>
      </w:tr>
      <w:tr w14:paraId="5ED12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DAE0CC2">
            <w:pPr>
              <w:jc w:val="both"/>
            </w:pPr>
            <w:r>
              <w:t>2 号（PID 2）</w:t>
            </w:r>
          </w:p>
        </w:tc>
        <w:tc>
          <w:tcPr>
            <w:tcW w:w="2769" w:type="dxa"/>
          </w:tcPr>
          <w:p w14:paraId="66BD1AC1">
            <w:pPr>
              <w:jc w:val="both"/>
            </w:pPr>
            <w:r>
              <w:t>kthreadd</w:t>
            </w:r>
          </w:p>
        </w:tc>
        <w:tc>
          <w:tcPr>
            <w:tcW w:w="2769" w:type="dxa"/>
          </w:tcPr>
          <w:p w14:paraId="30A2C2BF">
            <w:pPr>
              <w:jc w:val="both"/>
            </w:pPr>
            <w:r>
              <w:t>内核线程的"工厂"：所有内核线程都由它创建</w:t>
            </w:r>
          </w:p>
        </w:tc>
      </w:tr>
    </w:tbl>
    <w:p w14:paraId="58390335"/>
    <w:p w14:paraId="1339E8E3">
      <w:pPr>
        <w:pStyle w:val="25"/>
      </w:pPr>
      <w:r>
        <w:t>PID 1（init）特别重要：所有用户态进程都直接或间接由它派生；任何进程变成孤儿（父进程先死），内核就把它的父进程改挂到 PID 1 名下。这就是为什么"杀掉 init = 系统必死"，也是为什么 boomPI 的启动脚本挂在 init 之下。</w:t>
      </w:r>
    </w:p>
    <w:p w14:paraId="53D0DBB2">
      <w:pPr>
        <w:pStyle w:val="47"/>
      </w:pPr>
      <w:r>
        <w:t>9. 原理展开：⑦ 根文件系统与 init——为什么内核必须"挂载文件系统"</w:t>
      </w:r>
    </w:p>
    <w:p w14:paraId="6911517B">
      <w:pPr>
        <w:pStyle w:val="25"/>
      </w:pPr>
      <w:r>
        <w:t>内核启动完成后，面临一个问题：它自己不会执行用户程序——用户程序都在文件系统里。所以内核必须：找到根文件系统（rootfs，通常在 eMMC/SD 分区或 initramfs），把它挂载到 /，然后执行其中的 /sbin/init。</w:t>
      </w:r>
    </w:p>
    <w:p w14:paraId="7C6B6288">
      <w:pPr>
        <w:pStyle w:val="25"/>
      </w:pPr>
      <w:r>
        <w:t>为什么必须有一个 init 而不是让内核直接跑 boompi-client？因为系统里还有无数杂事要协调：挂载其他分区（/userdata）、启动网络、启动日志、决定哪些服务先启动。init（在 Buildroot 里是 BusyBox init 或 systemd）按配置文件拉起这些。RV1106 的 LubanSDK 里，/etc/inittab 和 /etc/init.d/ 下的 S 系列脚本就是这套机制。</w:t>
      </w:r>
    </w:p>
    <w:p w14:paraId="1F5AB7FC">
      <w:pPr>
        <w:pStyle w:val="65"/>
        <w:spacing w:before="60" w:after="60" w:line="240" w:lineRule="auto"/>
        <w:ind w:left="0" w:firstLine="0"/>
        <w:jc w:val="left"/>
      </w:pPr>
      <w:r>
        <w:t>init 启动序列（BusyBox init）</w:t>
      </w:r>
      <w:r>
        <w:br w:type="textWrapping"/>
      </w:r>
      <w:r>
        <w:t xml:space="preserve">  /etc/inittab → 按顺序执行 /etc/init.d/Sxx* 脚本</w:t>
      </w:r>
      <w:r>
        <w:br w:type="textWrapping"/>
      </w:r>
      <w:r>
        <w:t xml:space="preserve">    S01syslogd  S05mdev  ...  S99boompi-client</w:t>
      </w:r>
      <w:r>
        <w:br w:type="textWrapping"/>
      </w:r>
      <w:r>
        <w:t xml:space="preserve">  S99boompi-client 最后启动：它依赖前面脚本准备的网络与设备节点</w:t>
      </w:r>
    </w:p>
    <w:p w14:paraId="7182DD5E">
      <w:pPr>
        <w:pStyle w:val="47"/>
      </w:pPr>
      <w:r>
        <w:t>10. 原理展开：⑧⑨ 服务脚本与应用</w:t>
      </w:r>
    </w:p>
    <w:p w14:paraId="7B39C983">
      <w:pPr>
        <w:pStyle w:val="25"/>
      </w:pPr>
      <w:r>
        <w:t>S99boompi-client 是 boompi-client 的"入场券"：它检查配置目录、重定向日志、启动主进程。这里有一个嵌入式特有的约束：脚本必须在 init 的环境里可靠工作——没有 systemd 那样完善的守护管理，脚本要自己处理 PID 文件、日志</w:t>
      </w:r>
      <w:bookmarkStart w:id="68" w:name="_GoBack"/>
      <w:bookmarkEnd w:id="68"/>
      <w:r>
        <w:t>轮转和有限重启。这就是为什么仓库里 boompi-clientctl 只有几百行却承担了"服务管理"的角色。</w:t>
      </w:r>
    </w:p>
    <w:p w14:paraId="25E76345">
      <w:pPr>
        <w:pStyle w:val="25"/>
      </w:pPr>
      <w:r>
        <w:t>至此，从按下电源到应用运行，整条链的因果已经闭环：每个组件都在解决"上一级解决不了的问题"。</w:t>
      </w:r>
    </w:p>
    <w:p w14:paraId="578D3A99">
      <w:pPr>
        <w:pStyle w:val="47"/>
      </w:pPr>
      <w:r>
        <w:t>11. 最小独立实验</w:t>
      </w:r>
    </w:p>
    <w:p w14:paraId="416168D1">
      <w:pPr>
        <w:pStyle w:val="65"/>
        <w:spacing w:before="60" w:after="60" w:line="240" w:lineRule="auto"/>
        <w:ind w:left="0" w:firstLine="0"/>
        <w:jc w:val="left"/>
      </w:pPr>
      <w:r>
        <w:t># 在板子上观察这条链的"现场"</w:t>
      </w:r>
      <w:r>
        <w:br w:type="textWrapping"/>
      </w:r>
      <w:r>
        <w:t>uname -r                       # 内核版本</w:t>
      </w:r>
      <w:r>
        <w:br w:type="textWrapping"/>
      </w:r>
      <w:r>
        <w:t>cat /proc/cmdline              # 内核启动参数（U-Boot 传的）</w:t>
      </w:r>
      <w:r>
        <w:br w:type="textWrapping"/>
      </w:r>
      <w:r>
        <w:t>ps -eo pid,comm,args | head -n 5   # 看 1 号进程是谁</w:t>
      </w:r>
      <w:r>
        <w:br w:type="textWrapping"/>
      </w:r>
      <w:r>
        <w:t>cat /proc/1/comm               # init</w:t>
      </w:r>
      <w:r>
        <w:br w:type="textWrapping"/>
      </w:r>
      <w:r>
        <w:br w:type="textWrapping"/>
      </w:r>
      <w:r>
        <w:t>dmesg | head -n 20             # 内核启动日志（因果链的打印版）</w:t>
      </w:r>
      <w:r>
        <w:br w:type="textWrapping"/>
      </w:r>
      <w:r>
        <w:t>ls /etc/init.d/                # 启动脚本（S 序列）</w:t>
      </w:r>
    </w:p>
    <w:p w14:paraId="56BA0371">
      <w:pPr>
        <w:pStyle w:val="47"/>
      </w:pPr>
      <w:r>
        <w:t>12. 项目源码映射</w:t>
      </w:r>
    </w:p>
    <w:p w14:paraId="395953A3">
      <w:pPr>
        <w:pStyle w:val="25"/>
      </w:pPr>
      <w:r>
        <w:t>boot 链的每一级在仓库里都有对应物：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1"/>
        <w:gridCol w:w="2769"/>
        <w:gridCol w:w="2766"/>
      </w:tblGrid>
      <w:tr w14:paraId="699EB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745A380D">
            <w:pPr>
              <w:jc w:val="both"/>
            </w:pPr>
            <w:r>
              <w:rPr>
                <w:b/>
              </w:rPr>
              <w:t>启动级</w:t>
            </w:r>
          </w:p>
        </w:tc>
        <w:tc>
          <w:tcPr>
            <w:tcW w:w="2769" w:type="dxa"/>
          </w:tcPr>
          <w:p w14:paraId="0B1F0924">
            <w:pPr>
              <w:jc w:val="both"/>
            </w:pPr>
            <w:r>
              <w:rPr>
                <w:b/>
              </w:rPr>
              <w:t>仓库对应</w:t>
            </w:r>
          </w:p>
        </w:tc>
        <w:tc>
          <w:tcPr>
            <w:tcW w:w="2769" w:type="dxa"/>
          </w:tcPr>
          <w:p w14:paraId="1DAD1267">
            <w:pPr>
              <w:jc w:val="both"/>
            </w:pPr>
            <w:r>
              <w:rPr>
                <w:b/>
              </w:rPr>
              <w:t>说明</w:t>
            </w:r>
          </w:p>
        </w:tc>
      </w:tr>
      <w:tr w14:paraId="248ED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854CC19">
            <w:pPr>
              <w:jc w:val="both"/>
            </w:pPr>
            <w:r>
              <w:t>设备树</w:t>
            </w:r>
          </w:p>
        </w:tc>
        <w:tc>
          <w:tcPr>
            <w:tcW w:w="2769" w:type="dxa"/>
          </w:tcPr>
          <w:p w14:paraId="45FA524B">
            <w:pPr>
              <w:jc w:val="both"/>
            </w:pPr>
            <w:r>
              <w:t>docs/hardware/ 或 BSP 包</w:t>
            </w:r>
          </w:p>
        </w:tc>
        <w:tc>
          <w:tcPr>
            <w:tcW w:w="2769" w:type="dxa"/>
          </w:tcPr>
          <w:p w14:paraId="25ED9D88">
            <w:pPr>
              <w:jc w:val="both"/>
            </w:pPr>
            <w:r>
              <w:t>板级描述（I2C/SPI/GPIO）</w:t>
            </w:r>
          </w:p>
        </w:tc>
      </w:tr>
      <w:tr w14:paraId="5F4F8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220F639">
            <w:pPr>
              <w:jc w:val="both"/>
            </w:pPr>
            <w:r>
              <w:t>内核</w:t>
            </w:r>
          </w:p>
        </w:tc>
        <w:tc>
          <w:tcPr>
            <w:tcW w:w="2769" w:type="dxa"/>
          </w:tcPr>
          <w:p w14:paraId="62F5B9D6">
            <w:pPr>
              <w:jc w:val="both"/>
            </w:pPr>
            <w:r>
              <w:t>BSP 提供</w:t>
            </w:r>
          </w:p>
        </w:tc>
        <w:tc>
          <w:tcPr>
            <w:tcW w:w="2769" w:type="dxa"/>
          </w:tcPr>
          <w:p w14:paraId="0E4333D4">
            <w:pPr>
              <w:jc w:val="both"/>
            </w:pPr>
            <w:r>
              <w:t>驱动：i2c、spi、input、ALSA</w:t>
            </w:r>
          </w:p>
        </w:tc>
      </w:tr>
      <w:tr w14:paraId="022BC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81ED1A7">
            <w:pPr>
              <w:jc w:val="both"/>
            </w:pPr>
            <w:r>
              <w:t>init 脚本</w:t>
            </w:r>
          </w:p>
        </w:tc>
        <w:tc>
          <w:tcPr>
            <w:tcW w:w="2769" w:type="dxa"/>
          </w:tcPr>
          <w:p w14:paraId="049112D6">
            <w:pPr>
              <w:jc w:val="both"/>
            </w:pPr>
            <w:r>
              <w:t>client/scripts/S99boompi-client</w:t>
            </w:r>
          </w:p>
        </w:tc>
        <w:tc>
          <w:tcPr>
            <w:tcW w:w="2769" w:type="dxa"/>
          </w:tcPr>
          <w:p w14:paraId="215F797A">
            <w:pPr>
              <w:jc w:val="both"/>
            </w:pPr>
            <w:r>
              <w:t>开机启动入口</w:t>
            </w:r>
          </w:p>
        </w:tc>
      </w:tr>
      <w:tr w14:paraId="0B637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996A094">
            <w:pPr>
              <w:jc w:val="both"/>
            </w:pPr>
            <w:r>
              <w:t>服务管理</w:t>
            </w:r>
          </w:p>
        </w:tc>
        <w:tc>
          <w:tcPr>
            <w:tcW w:w="2769" w:type="dxa"/>
          </w:tcPr>
          <w:p w14:paraId="17A1AF60">
            <w:pPr>
              <w:jc w:val="both"/>
            </w:pPr>
            <w:r>
              <w:t>client/scripts/boompi-clientctl</w:t>
            </w:r>
          </w:p>
        </w:tc>
        <w:tc>
          <w:tcPr>
            <w:tcW w:w="2769" w:type="dxa"/>
          </w:tcPr>
          <w:p w14:paraId="258E15FF">
            <w:pPr>
              <w:jc w:val="both"/>
            </w:pPr>
            <w:r>
              <w:t>启停/日志/有限重启</w:t>
            </w:r>
          </w:p>
        </w:tc>
      </w:tr>
      <w:tr w14:paraId="15134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778831F">
            <w:pPr>
              <w:jc w:val="both"/>
            </w:pPr>
            <w:r>
              <w:t>应用</w:t>
            </w:r>
          </w:p>
        </w:tc>
        <w:tc>
          <w:tcPr>
            <w:tcW w:w="2769" w:type="dxa"/>
          </w:tcPr>
          <w:p w14:paraId="2523A1B5">
            <w:pPr>
              <w:jc w:val="both"/>
            </w:pPr>
            <w:r>
              <w:t>apps/boompi_client/main.cpp</w:t>
            </w:r>
          </w:p>
        </w:tc>
        <w:tc>
          <w:tcPr>
            <w:tcW w:w="2769" w:type="dxa"/>
          </w:tcPr>
          <w:p w14:paraId="1DA635AF">
            <w:pPr>
              <w:jc w:val="both"/>
            </w:pPr>
            <w:r>
              <w:t>composition root</w:t>
            </w:r>
          </w:p>
        </w:tc>
      </w:tr>
    </w:tbl>
    <w:p w14:paraId="2F923AAA"/>
    <w:p w14:paraId="4E2A35B5">
      <w:pPr>
        <w:pStyle w:val="25"/>
      </w:pPr>
      <w:r>
        <w:t>阅读 S99boompi-client 时注意它对环境的假设：可写目录 /userdata、日志路径、环境变量——这些都由 init 序列保证，顺序错一个，应用就起不来。</w:t>
      </w:r>
    </w:p>
    <w:p w14:paraId="3B1CAEA1">
      <w:pPr>
        <w:pStyle w:val="47"/>
      </w:pPr>
      <w:r>
        <w:t>13. 错误版本</w:t>
      </w:r>
    </w:p>
    <w:p w14:paraId="7D8328B6">
      <w:pPr>
        <w:pStyle w:val="65"/>
        <w:spacing w:before="60" w:after="60" w:line="240" w:lineRule="auto"/>
        <w:ind w:left="0" w:firstLine="0"/>
        <w:jc w:val="left"/>
      </w:pPr>
      <w:r>
        <w:t># 错误：把启动链当"黑盒"，出问题只会重启</w:t>
      </w:r>
      <w:r>
        <w:br w:type="textWrapping"/>
      </w:r>
      <w:r>
        <w:t># 症状：开机后屏幕不亮</w:t>
      </w:r>
      <w:r>
        <w:br w:type="textWrapping"/>
      </w:r>
      <w:r>
        <w:t># 正确排障顺序（沿着因果链反查）：</w:t>
      </w:r>
      <w:r>
        <w:br w:type="textWrapping"/>
      </w:r>
      <w:r>
        <w:t xml:space="preserve">  ① 串口有没有 U-Boot 输出？    —— 没有 → 问题在 BootROM/SPL/供电</w:t>
      </w:r>
      <w:r>
        <w:br w:type="textWrapping"/>
      </w:r>
      <w:r>
        <w:t xml:space="preserve">  ② U-Boot 有没有加载内核？      —— 没有 → 存储介质/镜像损坏</w:t>
      </w:r>
      <w:r>
        <w:br w:type="textWrapping"/>
      </w:r>
      <w:r>
        <w:t xml:space="preserve">  ③ dmesg 内核日志到哪一行？     —— 卡住 = 该行依赖的前一步失败</w:t>
      </w:r>
      <w:r>
        <w:br w:type="textWrapping"/>
      </w:r>
      <w:r>
        <w:t xml:space="preserve">  ④ init 有没有执行 S99 脚本？   —— 没有 → 根文件系统/脚本问题</w:t>
      </w:r>
      <w:r>
        <w:br w:type="textWrapping"/>
      </w:r>
      <w:r>
        <w:t xml:space="preserve">  ⑤ boompi-client 日志说了什么？ —— 应用层问题</w:t>
      </w:r>
    </w:p>
    <w:p w14:paraId="587D18F3">
      <w:pPr>
        <w:pStyle w:val="47"/>
      </w:pPr>
      <w:r>
        <w:t>14. 故障注入</w:t>
      </w:r>
    </w:p>
    <w:p w14:paraId="420F593F">
      <w:pPr>
        <w:pStyle w:val="65"/>
        <w:spacing w:before="60" w:after="60" w:line="240" w:lineRule="auto"/>
        <w:ind w:left="0" w:firstLine="0"/>
        <w:jc w:val="left"/>
      </w:pPr>
      <w:r>
        <w:t># 观察"启动链断掉"的样子（真板，谨慎操作）</w:t>
      </w:r>
      <w:r>
        <w:br w:type="textWrapping"/>
      </w:r>
      <w:r>
        <w:t># 模拟：把启动介质上的内核镜像改名</w:t>
      </w:r>
      <w:r>
        <w:br w:type="textWrapping"/>
      </w:r>
      <w:r>
        <w:t>#   → U-Boot 报 "Bad Linux ARM zImage magic" 之类错误并停在命令行</w:t>
      </w:r>
      <w:r>
        <w:br w:type="textWrapping"/>
      </w:r>
      <w:r>
        <w:t># 模拟：init 损坏</w:t>
      </w:r>
      <w:r>
        <w:br w:type="textWrapping"/>
      </w:r>
      <w:r>
        <w:t>#   → 内核报 "Attempted to kill init" / kernel panic</w:t>
      </w:r>
      <w:r>
        <w:br w:type="textWrapping"/>
      </w:r>
      <w:r>
        <w:t># 安全做法：只读观察 dmesg 前 30 行，找"从哪一步开始正常"</w:t>
      </w:r>
    </w:p>
    <w:p w14:paraId="47E3925E">
      <w:pPr>
        <w:pStyle w:val="47"/>
      </w:pPr>
      <w:r>
        <w:t>15. 不变量总结</w:t>
      </w:r>
    </w:p>
    <w:p w14:paraId="181690AE">
      <w:pPr>
        <w:pStyle w:val="56"/>
      </w:pPr>
      <w:r>
        <w:t>每级引导程序都运行在上一级准备好的更舒适环境里。</w:t>
      </w:r>
    </w:p>
    <w:p w14:paraId="11771EE8">
      <w:pPr>
        <w:pStyle w:val="56"/>
      </w:pPr>
      <w:r>
        <w:t>硬件描述（设备树）与内核代码分离，换板不换内核。</w:t>
      </w:r>
    </w:p>
    <w:p w14:paraId="473E41F2">
      <w:pPr>
        <w:pStyle w:val="56"/>
      </w:pPr>
      <w:r>
        <w:t>内核启动顺序就是依赖链：内存→中断→时钟→console→调度。</w:t>
      </w:r>
    </w:p>
    <w:p w14:paraId="0B39DF5D">
      <w:pPr>
        <w:pStyle w:val="56"/>
      </w:pPr>
      <w:r>
        <w:t>PID 1 是全用户态进程的根，孤儿都被它收养。</w:t>
      </w:r>
    </w:p>
    <w:p w14:paraId="582A13B3">
      <w:pPr>
        <w:pStyle w:val="56"/>
      </w:pPr>
      <w:r>
        <w:t>init 脚本的 S 序号就是依赖顺序。</w:t>
      </w:r>
    </w:p>
    <w:p w14:paraId="71E32E62">
      <w:pPr>
        <w:pStyle w:val="56"/>
      </w:pPr>
      <w:r>
        <w:t>排障永远沿因果链反查，而不是盲目重启。</w:t>
      </w:r>
    </w:p>
    <w:p w14:paraId="02A21942">
      <w:pPr>
        <w:pStyle w:val="47"/>
      </w:pPr>
      <w:r>
        <w:t>16. 章末考核</w:t>
      </w:r>
    </w:p>
    <w:p w14:paraId="6F9CEE6E">
      <w:pPr>
        <w:pStyle w:val="56"/>
      </w:pPr>
      <w:r>
        <w:t>为什么 BootROM 必须固化在芯片内？为什么它不能很大？</w:t>
      </w:r>
    </w:p>
    <w:p w14:paraId="4CF45E15">
      <w:pPr>
        <w:pStyle w:val="56"/>
      </w:pPr>
      <w:r>
        <w:t>SPL 解决的"鸡生蛋"问题是什么？</w:t>
      </w:r>
    </w:p>
    <w:p w14:paraId="3EA025B1">
      <w:pPr>
        <w:pStyle w:val="56"/>
      </w:pPr>
      <w:r>
        <w:t>设备树解决了什么问题？compatible 属性的作用？</w:t>
      </w:r>
    </w:p>
    <w:p w14:paraId="3118B212">
      <w:pPr>
        <w:pStyle w:val="56"/>
      </w:pPr>
      <w:r>
        <w:t>0/1/2 号进程分别负责什么？为什么 1 号必须存在？</w:t>
      </w:r>
    </w:p>
    <w:p w14:paraId="7B6D08D1">
      <w:pPr>
        <w:pStyle w:val="56"/>
      </w:pPr>
      <w:r>
        <w:t>画出从上电到 boompi-client 的完整启动链，标注每一步的职责。</w:t>
      </w:r>
    </w:p>
    <w:p w14:paraId="15B65DEA">
      <w:pPr>
        <w:pStyle w:val="46"/>
        <w:keepNext/>
        <w:pageBreakBefore/>
      </w:pPr>
      <w:bookmarkStart w:id="6" w:name="_Toc11717"/>
      <w:r>
        <w:t>第4章  进程：task_struct源码解析</w:t>
      </w:r>
      <w:bookmarkEnd w:id="6"/>
    </w:p>
    <w:p w14:paraId="2C0227BA">
      <w:pPr>
        <w:pStyle w:val="47"/>
      </w:pPr>
      <w:r>
        <w:t>1. 真实问题</w:t>
      </w:r>
    </w:p>
    <w:p w14:paraId="08E5FA58">
      <w:pPr>
        <w:pStyle w:val="25"/>
      </w:pPr>
      <w:r>
        <w:t>你敲下 ps -ef，屏幕上列出一排进程。每个进程在 Linux 内核里到底"是什么"？答案不是一段代码，而是一个 C 结构体——task_struct（include/linux/sched.h）。理解进程，就是理解这个结构体：它存了什么、为什么必须存这些。这一章我们把 task_struct 拆开，逐字段回答"为什么必须存在"。</w:t>
      </w:r>
    </w:p>
    <w:p w14:paraId="3FCD6D3F">
      <w:pPr>
        <w:pStyle w:val="47"/>
      </w:pPr>
      <w:r>
        <w:t>2. 原理展开：进程 = task_struct，不是一个"程序"</w:t>
      </w:r>
    </w:p>
    <w:p w14:paraId="2AE5EE83">
      <w:pPr>
        <w:pStyle w:val="25"/>
      </w:pPr>
      <w:r>
        <w:t>先纠正一个关键认知：进程不是"正在运行的程序"这么简单。程序是磁盘上的文件（ELF），进程是内核里的一份 task_struct。一个程序可以被多个进程运行（比如两个 boompi-client），一个进程也能在运行中换程序（exec）。</w:t>
      </w:r>
    </w:p>
    <w:p w14:paraId="5470C6C3">
      <w:pPr>
        <w:pStyle w:val="25"/>
      </w:pPr>
      <w:r>
        <w:t>task_struct 是内核里每个"可调度实体"的身份证。它存放在内核动态内存里（不是用户内存），只有内核能访问。它大约长这样（节选核心字段）：</w:t>
      </w:r>
    </w:p>
    <w:p w14:paraId="3D39CA54">
      <w:pPr>
        <w:pStyle w:val="65"/>
        <w:spacing w:before="60" w:after="60" w:line="240" w:lineRule="auto"/>
        <w:ind w:left="0" w:firstLine="0"/>
        <w:jc w:val="left"/>
      </w:pPr>
      <w:r>
        <w:t>struct task_struct {</w:t>
      </w:r>
      <w:r>
        <w:br w:type="textWrapping"/>
      </w:r>
      <w:r>
        <w:t xml:space="preserve">    volatile long        state;        // 进程状态</w:t>
      </w:r>
      <w:r>
        <w:br w:type="textWrapping"/>
      </w:r>
      <w:r>
        <w:t xml:space="preserve">    void                *stack;        // 内核栈指针</w:t>
      </w:r>
      <w:r>
        <w:br w:type="textWrapping"/>
      </w:r>
      <w:r>
        <w:t xml:space="preserve">    unsigned int         flags;        // 进程标志 PF_*</w:t>
      </w:r>
      <w:r>
        <w:br w:type="textWrapping"/>
      </w:r>
      <w:r>
        <w:t xml:space="preserve">    int                  on_cpu;       // 正在哪个CPU上跑</w:t>
      </w:r>
      <w:r>
        <w:br w:type="textWrapping"/>
      </w:r>
      <w:r>
        <w:t xml:space="preserve">    int                  prio, static_prio, normal_prio;</w:t>
      </w:r>
      <w:r>
        <w:br w:type="textWrapping"/>
      </w:r>
      <w:r>
        <w:t xml:space="preserve">    unsigned int         rt_priority;  // 实时优先级</w:t>
      </w:r>
      <w:r>
        <w:br w:type="textWrapping"/>
      </w:r>
      <w:r>
        <w:t xml:space="preserve">    const struct sched_class *sched_class; // 调度类</w:t>
      </w:r>
      <w:r>
        <w:br w:type="textWrapping"/>
      </w:r>
      <w:r>
        <w:t xml:space="preserve">    struct sched_entity  se;           // CFS 调度实体</w:t>
      </w:r>
      <w:r>
        <w:br w:type="textWrapping"/>
      </w:r>
      <w:r>
        <w:t xml:space="preserve">    struct sched_rt_entity rt;         // 实时调度实体</w:t>
      </w:r>
      <w:r>
        <w:br w:type="textWrapping"/>
      </w:r>
      <w:r>
        <w:t xml:space="preserve">    struct mm_struct     *mm;          // 用户地址空间</w:t>
      </w:r>
      <w:r>
        <w:br w:type="textWrapping"/>
      </w:r>
      <w:r>
        <w:t xml:space="preserve">    struct mm_struct     *active_mm;   // 活跃地址空间</w:t>
      </w:r>
      <w:r>
        <w:br w:type="textWrapping"/>
      </w:r>
      <w:r>
        <w:t xml:space="preserve">    pid_t                pid;          // 进程号</w:t>
      </w:r>
      <w:r>
        <w:br w:type="textWrapping"/>
      </w:r>
      <w:r>
        <w:t xml:space="preserve">    pid_t                tgid;         // 线程组号</w:t>
      </w:r>
      <w:r>
        <w:br w:type="textWrapping"/>
      </w:r>
      <w:r>
        <w:t xml:space="preserve">    struct task_struct   *real_parent, *parent; // 父进程</w:t>
      </w:r>
      <w:r>
        <w:br w:type="textWrapping"/>
      </w:r>
      <w:r>
        <w:t xml:space="preserve">    struct list_head     children, sibling;     // 进程树</w:t>
      </w:r>
      <w:r>
        <w:br w:type="textWrapping"/>
      </w:r>
      <w:r>
        <w:t xml:space="preserve">    struct task_struct   *group_leader;// 线程组组长</w:t>
      </w:r>
      <w:r>
        <w:br w:type="textWrapping"/>
      </w:r>
      <w:r>
        <w:t xml:space="preserve">    char                 comm[TASK_COMM_LEN];   // 命令名</w:t>
      </w:r>
      <w:r>
        <w:br w:type="textWrapping"/>
      </w:r>
      <w:r>
        <w:t xml:space="preserve">    struct fs_struct     *fs;          // 文件系统上下文</w:t>
      </w:r>
      <w:r>
        <w:br w:type="textWrapping"/>
      </w:r>
      <w:r>
        <w:t xml:space="preserve">    struct files_struct  *files;       // 打开文件表</w:t>
      </w:r>
      <w:r>
        <w:br w:type="textWrapping"/>
      </w:r>
      <w:r>
        <w:t xml:space="preserve">    struct signal_struct *signal;      // 信号状态</w:t>
      </w:r>
      <w:r>
        <w:br w:type="textWrapping"/>
      </w:r>
      <w:r>
        <w:t xml:space="preserve">    struct sighand_struct *sighand;    // 信号处理函数</w:t>
      </w:r>
      <w:r>
        <w:br w:type="textWrapping"/>
      </w:r>
      <w:r>
        <w:t xml:space="preserve">    const struct cred    *cred, *real_cred;     // 凭证</w:t>
      </w:r>
      <w:r>
        <w:br w:type="textWrapping"/>
      </w:r>
      <w:r>
        <w:t xml:space="preserve">    int                  exit_code;    // 退出码</w:t>
      </w:r>
      <w:r>
        <w:br w:type="textWrapping"/>
      </w:r>
      <w:r>
        <w:t xml:space="preserve">    int                  exit_signal;  // 退出通知信号</w:t>
      </w:r>
      <w:r>
        <w:br w:type="textWrapping"/>
      </w:r>
      <w:r>
        <w:t xml:space="preserve">    u64                  utime, stime; // CPU时间记账</w:t>
      </w:r>
      <w:r>
        <w:br w:type="textWrapping"/>
      </w:r>
      <w:r>
        <w:t xml:space="preserve">    unsigned long        nvcsw, nivcsw; // 上下文切换计数</w:t>
      </w:r>
      <w:r>
        <w:br w:type="textWrapping"/>
      </w:r>
      <w:r>
        <w:t xml:space="preserve">    u64                  start_time;   // 启动时间</w:t>
      </w:r>
      <w:r>
        <w:br w:type="textWrapping"/>
      </w:r>
      <w:r>
        <w:t>};</w:t>
      </w:r>
    </w:p>
    <w:p w14:paraId="77EA6906">
      <w:pPr>
        <w:pStyle w:val="25"/>
      </w:pPr>
      <w:r>
        <w:t>接下来逐个字段拆解。目标是：每个字段你都能说出"没有它，系统会发生什么"。</w:t>
      </w:r>
    </w:p>
    <w:p w14:paraId="29CE54EC">
      <w:pPr>
        <w:pStyle w:val="57"/>
      </w:pPr>
      <w:r>
        <w:drawing>
          <wp:inline distT="0" distB="0" distL="114300" distR="114300">
            <wp:extent cx="4389120" cy="5875655"/>
            <wp:effectExtent l="0" t="0" r="508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7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5C82">
      <w:pPr>
        <w:pStyle w:val="57"/>
      </w:pPr>
      <w:r>
        <w:rPr>
          <w:i/>
          <w:sz w:val="18"/>
        </w:rPr>
        <w:t>图 4-1  task_struct 与关联结构</w:t>
      </w:r>
    </w:p>
    <w:p w14:paraId="650661DB">
      <w:pPr>
        <w:pStyle w:val="47"/>
      </w:pPr>
      <w:r>
        <w:t>3. 原理展开：pid 与 tgid——为什么需要两个"进程号"</w:t>
      </w:r>
    </w:p>
    <w:p w14:paraId="13A205E3">
      <w:pPr>
        <w:pStyle w:val="65"/>
        <w:spacing w:before="60" w:after="60" w:line="240" w:lineRule="auto"/>
        <w:ind w:left="0" w:firstLine="0"/>
        <w:jc w:val="left"/>
      </w:pPr>
      <w:r>
        <w:t>pid  = 本任务在进程命名空间里的唯一编号</w:t>
      </w:r>
      <w:r>
        <w:br w:type="textWrapping"/>
      </w:r>
      <w:r>
        <w:t>tgid = 线程组编号（线程组组长 pid 的值）</w:t>
      </w:r>
      <w:r>
        <w:br w:type="textWrapping"/>
      </w:r>
      <w:r>
        <w:br w:type="textWrapping"/>
      </w:r>
      <w:r>
        <w:t>getpid() 返回 tgid；gettid() 返回 pid</w:t>
      </w:r>
      <w:r>
        <w:br w:type="textWrapping"/>
      </w:r>
      <w:r>
        <w:t>ps -eLf 显示两列：PID（tgid）与 LWP（pid/线程号）</w:t>
      </w:r>
    </w:p>
    <w:p w14:paraId="5C8AD2C0">
      <w:pPr>
        <w:pStyle w:val="25"/>
      </w:pPr>
      <w:r>
        <w:t>为什么必须两个？因为 Linux 里"线程"就是"共享资源的进程"（第 5 章细讲）。一个多线程进程里，所有线程的 pid 不同（各自是独立调度实体），但 tgid 相同（对外表现为同一个进程）。系统必须能回答两个问题：谁是独立执行流（pid）；谁属于同一个进程（tgid）。只留一个就回答不了另一个。</w:t>
      </w:r>
    </w:p>
    <w:p w14:paraId="10B28572">
      <w:pPr>
        <w:pStyle w:val="25"/>
      </w:pPr>
      <w:r>
        <w:t>内核在 alloc_pid 时从 pid 位图里分配编号，回收时复用。所以 pid 是会"转世"的——你看到 pid 123 和昨天看到的 pid 123，不是同一个进程。</w:t>
      </w:r>
    </w:p>
    <w:p w14:paraId="7053992F">
      <w:pPr>
        <w:pStyle w:val="47"/>
      </w:pPr>
      <w:r>
        <w:t>4. 原理展开：state——调度器凭什么决定"谁能跑"</w:t>
      </w:r>
    </w:p>
    <w:p w14:paraId="20CAB03D">
      <w:pPr>
        <w:pStyle w:val="65"/>
        <w:spacing w:before="60" w:after="60" w:line="240" w:lineRule="auto"/>
        <w:ind w:left="0" w:firstLine="0"/>
        <w:jc w:val="left"/>
      </w:pPr>
      <w:r>
        <w:t>state 取值（include/linux/sched.h）</w:t>
      </w:r>
      <w:r>
        <w:br w:type="textWrapping"/>
      </w:r>
      <w:r>
        <w:t xml:space="preserve">  TASK_RUNNING          = 0x00   可运行（就绪或正在跑）</w:t>
      </w:r>
      <w:r>
        <w:br w:type="textWrapping"/>
      </w:r>
      <w:r>
        <w:t xml:space="preserve">  TASK_INTERRUPTIBLE    = 0x01   可中断睡眠（等资源，信号可唤醒）</w:t>
      </w:r>
      <w:r>
        <w:br w:type="textWrapping"/>
      </w:r>
      <w:r>
        <w:t xml:space="preserve">  TASK_UNINTERRUPTIBLE  = 0x02   不可中断睡眠（等IO，信号不可唤醒）</w:t>
      </w:r>
      <w:r>
        <w:br w:type="textWrapping"/>
      </w:r>
      <w:r>
        <w:t xml:space="preserve">  TASK_STOPPED          = 0x04   停止（SIGSTOP）</w:t>
      </w:r>
      <w:r>
        <w:br w:type="textWrapping"/>
      </w:r>
      <w:r>
        <w:t xml:space="preserve">  TASK_TRACED           = 0x08   被调试器跟踪</w:t>
      </w:r>
      <w:r>
        <w:br w:type="textWrapping"/>
      </w:r>
      <w:r>
        <w:t xml:space="preserve">  EXIT_ZOMBIE           = 0x20   僵尸</w:t>
      </w:r>
      <w:r>
        <w:br w:type="textWrapping"/>
      </w:r>
      <w:r>
        <w:t xml:space="preserve">  EXIT_DEAD             = 0x10   已死亡等待回收</w:t>
      </w:r>
      <w:r>
        <w:br w:type="textWrapping"/>
      </w:r>
      <w:r>
        <w:br w:type="textWrapping"/>
      </w:r>
      <w:r>
        <w:t>ps 显示：R（运行）S（可中断睡眠）D（不可中断）</w:t>
      </w:r>
      <w:r>
        <w:br w:type="textWrapping"/>
      </w:r>
      <w:r>
        <w:t xml:space="preserve">          T（停止）Z（僵尸）I（空闲）</w:t>
      </w:r>
    </w:p>
    <w:p w14:paraId="6658E5F5">
      <w:pPr>
        <w:pStyle w:val="25"/>
      </w:pPr>
      <w:r>
        <w:t>调度器只看"谁能跑"：state 为 RUNNING 且不在等待的进程，才有资格进入就绪队列。state 为什么必须存在？因为没有它，调度器无法区分"正在等待的进程"和"可运行的进程"，sleep() 就无法实现——进程睡去 = 把自己 state 改成 INTERRUPTIBLE 并让出 CPU，醒来 = 条件满足时被唤醒改回 RUNNING。</w:t>
      </w:r>
    </w:p>
    <w:p w14:paraId="4208BB46">
      <w:pPr>
        <w:pStyle w:val="25"/>
      </w:pPr>
      <w:r>
        <w:t>特别关注 D 状态（不可中断睡眠）：进程在等硬件 IO 完成（如磁盘、网卡），内核不能打断它（否则硬件状态损坏）。D 状态进程杀不死（kill 无效），只能等 IO 完成或复位——这就是"进程卡在 D 状态怎么办"的答案。</w:t>
      </w:r>
    </w:p>
    <w:p w14:paraId="6B5E0C66">
      <w:pPr>
        <w:pStyle w:val="47"/>
      </w:pPr>
      <w:r>
        <w:t>5. 原理展开：mm 与 active_mm——进程的"世界边界"</w:t>
      </w:r>
    </w:p>
    <w:p w14:paraId="72C4C68B">
      <w:pPr>
        <w:pStyle w:val="25"/>
      </w:pPr>
      <w:r>
        <w:t>mm（memory descriptor）指向 mm_struct，它描述进程的整个用户地址空间：页表（page tables）、代码段/数据段/堆/栈的区间（VMA 链表）、缺页统计等。</w:t>
      </w:r>
    </w:p>
    <w:p w14:paraId="54A539D1">
      <w:pPr>
        <w:pStyle w:val="25"/>
      </w:pPr>
      <w:r>
        <w:t>为什么必须存在？回到第 1 章：进程隔离靠 MMU 翻译，翻译规则就是页表。mm 就是"这份进程的地址空间说明书"。两个进程的 mm 不同 → 地址空间隔离 → 互相看不见、改不坏。</w:t>
      </w:r>
    </w:p>
    <w:p w14:paraId="480F0638">
      <w:pPr>
        <w:pStyle w:val="25"/>
      </w:pPr>
      <w:r>
        <w:t>active_mm 是给内核线程用的：内核线程没有用户地址空间（mm 为 NULL），但切换 CPU 时 MMU 必须加载某个页表，否则 CPU 无法工作。active_mm 借用了"上一个用户进程"的页表——内核线程不关心用户地址内容，只是借用。</w:t>
      </w:r>
    </w:p>
    <w:p w14:paraId="3241BDA6">
      <w:pPr>
        <w:pStyle w:val="65"/>
        <w:spacing w:before="60" w:after="60" w:line="240" w:lineRule="auto"/>
        <w:ind w:left="0" w:firstLine="0"/>
        <w:jc w:val="left"/>
      </w:pPr>
      <w:r>
        <w:t>用户进程: mm = 自己的页表    active_mm = mm</w:t>
      </w:r>
      <w:r>
        <w:br w:type="textWrapping"/>
      </w:r>
      <w:r>
        <w:t>内核线程: mm = NULL          active_mm = 上一个进程的 mm（借用）</w:t>
      </w:r>
      <w:r>
        <w:br w:type="textWrapping"/>
      </w:r>
      <w:r>
        <w:t>线程:     所有线程共享 mm   （这就是"线程共享地址空间"的真相）</w:t>
      </w:r>
    </w:p>
    <w:p w14:paraId="57BFD0E0">
      <w:pPr>
        <w:pStyle w:val="47"/>
      </w:pPr>
      <w:r>
        <w:t>6. 原理展开：files 与 fs——"一切皆文件"在哪里落地</w:t>
      </w:r>
    </w:p>
    <w:p w14:paraId="623E9DA9">
      <w:pPr>
        <w:pStyle w:val="25"/>
      </w:pPr>
      <w:r>
        <w:t>files 指向 files_struct：进程的打开文件表（fd 表），就是第 2 章那张"fd 下标 → 打开文件"的表。为什么必须存在？因为"一切皆文件"需要每个进程记录自己打开了哪些文件、各自的读写位置。</w:t>
      </w:r>
    </w:p>
    <w:p w14:paraId="574D6F8A">
      <w:pPr>
        <w:pStyle w:val="25"/>
      </w:pPr>
      <w:r>
        <w:t>fs 指向 fs_struct：进程的当前工作目录（cwd）与根目录。为什么必须存在？因为程序用相对路径打开文件（"config/ui.settings"）时，内核要基于 cwd 解析出绝对路径。没有它，相对路径无从解析。</w:t>
      </w:r>
    </w:p>
    <w:p w14:paraId="64AD1137">
      <w:pPr>
        <w:pStyle w:val="25"/>
      </w:pPr>
      <w:r>
        <w:t>这两个字段还解释了第 5 章线程的本质：线程可以共享 files（CLONE_FILES）也可以不共享——不共享时各线程有自己的 fd 表（例如各自打开不同文件）。</w:t>
      </w:r>
    </w:p>
    <w:p w14:paraId="664DB048">
      <w:pPr>
        <w:pStyle w:val="47"/>
      </w:pPr>
      <w:r>
        <w:t>7. 原理展开：signal 与 sighand——异步事件怎么送达</w:t>
      </w:r>
    </w:p>
    <w:p w14:paraId="065A97BD">
      <w:pPr>
        <w:pStyle w:val="25"/>
      </w:pPr>
      <w:r>
        <w:t>signal 指向 signal_struct：进程级的信号状态（哪些信号被阻塞、哪个信号正在处理）。sighand 指向 sighand_struct：信号处理函数的注册表（每个信号对应一个 handler）。</w:t>
      </w:r>
    </w:p>
    <w:p w14:paraId="73BE8121">
      <w:pPr>
        <w:pStyle w:val="25"/>
      </w:pPr>
      <w:r>
        <w:t>为什么必须存在？因为信号是内核"主动找上门"的异步通知（kill、Ctrl+C、段错误）。进程必须知道：哪些信号我屏蔽了（blocked）、收到后调用哪个函数（sighand）。没有这两张表，信号机制就不存在——而信号是进程退出（SIGTERM）和崩溃（SIGSEGV）的底层机制。</w:t>
      </w:r>
    </w:p>
    <w:p w14:paraId="0AFDBC48">
      <w:pPr>
        <w:pStyle w:val="25"/>
      </w:pPr>
      <w:r>
        <w:t>boomPI 的信号处理（main.cpp）：SIGINT/SIGTERM 的 handler 只写一个 volatile sig_atomic_t 标志。为什么只能做这么点事？因为 handler 运行在"任意时刻打断主流程"的上下文里，调用非异步安全函数（如 printf、malloc）是未定义行为。</w:t>
      </w:r>
    </w:p>
    <w:p w14:paraId="737B6A70">
      <w:pPr>
        <w:pStyle w:val="47"/>
      </w:pPr>
      <w:r>
        <w:t>8. 原理展开：cred——权限从哪来</w:t>
      </w:r>
    </w:p>
    <w:p w14:paraId="0BAA3C46">
      <w:pPr>
        <w:pStyle w:val="25"/>
      </w:pPr>
      <w:r>
        <w:t>cred 指向 credentials 结构：进程的 uid、gid、capability 集合（第 7 章详述）。为什么必须存在？因为每次 open()/kill()/chmod() 的权限检查（第 7 章讲的文件权限 9 位），都要拿"当前进程的 cred"去比对"目标文件的属主/属组"。没有 cred，权限检查就无从谈起——而权限是多用户系统的安全根基。</w:t>
      </w:r>
    </w:p>
    <w:p w14:paraId="210FB7C4">
      <w:pPr>
        <w:pStyle w:val="25"/>
      </w:pPr>
      <w:r>
        <w:t>real_cred 与 cred 的区分：cred 是"当前生效"的凭证（setuid 程序临时切换后用它）；real_cred 是"真实身份"。大多数进程两者相同。</w:t>
      </w:r>
    </w:p>
    <w:p w14:paraId="0C406795">
      <w:pPr>
        <w:pStyle w:val="47"/>
      </w:pPr>
      <w:r>
        <w:t>9. 原理展开：parent/children/sibling——进程树为什么必须存在</w:t>
      </w:r>
    </w:p>
    <w:p w14:paraId="59CE9F20">
      <w:pPr>
        <w:pStyle w:val="25"/>
      </w:pPr>
      <w:r>
        <w:t>内核用指针把进程组织成树：parent 指向父进程，children 是子进程链表，sibling 是兄弟链表。</w:t>
      </w:r>
    </w:p>
    <w:p w14:paraId="7E21214A">
      <w:pPr>
        <w:pStyle w:val="25"/>
      </w:pPr>
      <w:r>
        <w:t>为什么必须存在？两个硬需求：</w:t>
      </w:r>
    </w:p>
    <w:p w14:paraId="6FEF617B">
      <w:pPr>
        <w:pStyle w:val="56"/>
      </w:pPr>
      <w:r>
        <w:t>回收：子进程退出变成僵尸，必须由父进程 waitpid 回收。内核要知道"谁是它的父进程"才能通知（发 SIGCHLD）。</w:t>
      </w:r>
    </w:p>
    <w:p w14:paraId="013713F6">
      <w:pPr>
        <w:pStyle w:val="56"/>
      </w:pPr>
      <w:r>
        <w:t>收养：父进程先退出，孤儿进程必须被"收养"——内核把所有孤儿挂到 PID 1（init）名下。没有进程树指针，这两件事都做不到。</w:t>
      </w:r>
    </w:p>
    <w:p w14:paraId="4E6B36AC">
      <w:pPr>
        <w:pStyle w:val="25"/>
      </w:pPr>
      <w:r>
        <w:t>这解释了第 3 章的结论：PID 1 必须存在，因为它是孤儿收容所；kill 1 等于杀死整个系统的进程管理根基。</w:t>
      </w:r>
    </w:p>
    <w:p w14:paraId="26E20D9D">
      <w:pPr>
        <w:pStyle w:val="47"/>
      </w:pPr>
      <w:r>
        <w:t>10. 原理展开：exit_state、exit_code、exit_signal——僵尸为什么必须存在</w:t>
      </w:r>
    </w:p>
    <w:p w14:paraId="6C07BF20">
      <w:pPr>
        <w:pStyle w:val="25"/>
      </w:pPr>
      <w:r>
        <w:t>进程退出不是"立即消失"，而是经历一个过渡态：先把自己标成 EXIT_ZOMBIE，保留 exit_code，等待父进程回收。</w:t>
      </w:r>
    </w:p>
    <w:p w14:paraId="47C81600">
      <w:pPr>
        <w:pStyle w:val="65"/>
        <w:spacing w:before="60" w:after="60" w:line="240" w:lineRule="auto"/>
        <w:ind w:left="0" w:firstLine="0"/>
        <w:jc w:val="left"/>
      </w:pPr>
      <w:r>
        <w:t>进程调用 exit()</w:t>
      </w:r>
      <w:r>
        <w:br w:type="textWrapping"/>
      </w:r>
      <w:r>
        <w:t xml:space="preserve">  → 释放 mm/files/fs 等所有资源</w:t>
      </w:r>
      <w:r>
        <w:br w:type="textWrapping"/>
      </w:r>
      <w:r>
        <w:t xml:space="preserve">  → 只保留 task_struct（含 exit_code）</w:t>
      </w:r>
      <w:r>
        <w:br w:type="textWrapping"/>
      </w:r>
      <w:r>
        <w:t xml:space="preserve">  → 状态 EXIT_ZOMBIE，向父进程发 exit_signal（SIGCHLD）</w:t>
      </w:r>
      <w:r>
        <w:br w:type="textWrapping"/>
      </w:r>
      <w:r>
        <w:t xml:space="preserve">  → 父进程 waitpid() 拿到 exit_code</w:t>
      </w:r>
      <w:r>
        <w:br w:type="textWrapping"/>
      </w:r>
      <w:r>
        <w:t xml:space="preserve">  → 内核释放 task_struct，pid 归还位图</w:t>
      </w:r>
      <w:r>
        <w:br w:type="textWrapping"/>
      </w:r>
      <w:r>
        <w:br w:type="textWrapping"/>
      </w:r>
      <w:r>
        <w:t>父进程不回收 → 僵尸永远占着 pid（僵尸是"只剩信息壳"的进程）</w:t>
      </w:r>
    </w:p>
    <w:p w14:paraId="0AEFE24C">
      <w:pPr>
        <w:pStyle w:val="25"/>
      </w:pPr>
      <w:r>
        <w:t>为什么僵尸必须存在？因为父进程需要知道子进程的退出码（成功/失败/被哪个信号杀）——这份信息在子进程"消失"后无处存放。僵尸就是这份信息的载体。父进程一直不回收，僵尸就一直占着 task_struct 和 pid——这是"僵尸泄漏"的根源（第 13 章讲 camera 子进程的回收）。</w:t>
      </w:r>
    </w:p>
    <w:p w14:paraId="644F7275">
      <w:pPr>
        <w:pStyle w:val="47"/>
      </w:pPr>
      <w:r>
        <w:t>11. 原理展开：utime/stime、nvcsw/nivcsw——top 的数据从哪来</w:t>
      </w:r>
    </w:p>
    <w:p w14:paraId="197D1B51">
      <w:pPr>
        <w:pStyle w:val="25"/>
      </w:pPr>
      <w:r>
        <w:t>utime/stime：进程在用户态/内核态累计的 CPU 时间（jiffies 计数）。nvcsw/nivcsw：自愿/非自愿的上下文切换次数。</w:t>
      </w:r>
    </w:p>
    <w:p w14:paraId="468E8AE6">
      <w:pPr>
        <w:pStyle w:val="25"/>
      </w:pPr>
      <w:r>
        <w:t>为什么必须存在？因为 top/ps 的 %CPU、累计时间、切换次数全部来自这些字段。CPU 计时不是"别处统计好了喂给进程"，而是每次时钟中断时内核累加"当前正在跑的进程"的对应字段。这就是进程记账（accounting）——计费、调度、监控都依赖它。</w:t>
      </w:r>
    </w:p>
    <w:p w14:paraId="5A90BE08">
      <w:pPr>
        <w:pStyle w:val="47"/>
      </w:pPr>
      <w:r>
        <w:t>12. 原理展开：stack 与 thread——进程"陷入内核"后在哪执行</w:t>
      </w:r>
    </w:p>
    <w:p w14:paraId="6D7CF041">
      <w:pPr>
        <w:pStyle w:val="25"/>
      </w:pPr>
      <w:r>
        <w:t>stack 指向进程的内核栈：进程在用户态用用户栈；一进入系统调用/中断，CPU 切换到内核栈执行内核代码。每个进程都有自己的内核栈（通常 8-16KB），避免内核路径互相踩踏。</w:t>
      </w:r>
    </w:p>
    <w:p w14:paraId="139605BD">
      <w:pPr>
        <w:pStyle w:val="25"/>
      </w:pPr>
      <w:r>
        <w:t>thread 是架构相关的线程上下文（寄存器保存区）：切换进程时，CPU 寄存器现场存到这里。没有它，切换回来就不知道"刚才执行到哪条指令"。</w:t>
      </w:r>
    </w:p>
    <w:p w14:paraId="02B0A08C">
      <w:pPr>
        <w:pStyle w:val="25"/>
      </w:pPr>
      <w:r>
        <w:t>这两个字段的存在回答了一个新手常见困惑："内核是不是所有进程共用的？"——内核代码是共用的，但每个进程有自己独立的内核栈和寄存器现场。</w:t>
      </w:r>
    </w:p>
    <w:p w14:paraId="07A5534E">
      <w:pPr>
        <w:pStyle w:val="47"/>
      </w:pPr>
      <w:r>
        <w:t>13. 最小独立实验</w:t>
      </w:r>
    </w:p>
    <w:p w14:paraId="3F274708">
      <w:pPr>
        <w:pStyle w:val="65"/>
        <w:spacing w:before="60" w:after="60" w:line="240" w:lineRule="auto"/>
        <w:ind w:left="0" w:firstLine="0"/>
        <w:jc w:val="left"/>
      </w:pPr>
      <w:r>
        <w:t># task_struct 的"运行时投影"就是 /proc/&lt;pid&gt;/status</w:t>
      </w:r>
      <w:r>
        <w:br w:type="textWrapping"/>
      </w:r>
      <w:r>
        <w:t>cat /proc/1/status        # 逐行对照：State、Pid、PPid、Tgid、</w:t>
      </w:r>
      <w:r>
        <w:br w:type="textWrapping"/>
      </w:r>
      <w:r>
        <w:t xml:space="preserve">                          # Uid/Gid、Threads、VmSize、voluntary_ctxt_switches</w:t>
      </w:r>
      <w:r>
        <w:br w:type="textWrapping"/>
      </w:r>
      <w:r>
        <w:br w:type="textWrapping"/>
      </w:r>
      <w:r>
        <w:t>ps -eLf | head -n 5       # PID(tgid) 与 LWP(pid) 两列</w:t>
      </w:r>
      <w:r>
        <w:br w:type="textWrapping"/>
      </w:r>
      <w:r>
        <w:t>cat /proc/$$/status | grep -E "^(Pid|PPid|Tgid|State)"</w:t>
      </w:r>
      <w:r>
        <w:br w:type="textWrapping"/>
      </w:r>
      <w:r>
        <w:br w:type="textWrapping"/>
      </w:r>
      <w:r>
        <w:t># 制造一个僵尸（安全练习）</w:t>
      </w:r>
      <w:r>
        <w:br w:type="textWrapping"/>
      </w:r>
      <w:r>
        <w:t>sh -c 'sleep 1 &amp;' ; sleep 2 ; ps -eo pid,ppid,stat,comm | grep -i sleep</w:t>
      </w:r>
      <w:r>
        <w:br w:type="textWrapping"/>
      </w:r>
      <w:r>
        <w:t># 出现 Z 状态的 sleep？说明它的父进程没回收（sh 先退出了）</w:t>
      </w:r>
    </w:p>
    <w:p w14:paraId="65D6C15B">
      <w:pPr>
        <w:pStyle w:val="47"/>
      </w:pPr>
      <w:r>
        <w:t>14. 项目源码映射</w:t>
      </w:r>
    </w:p>
    <w:p w14:paraId="6B44C3C7">
      <w:pPr>
        <w:pStyle w:val="25"/>
      </w:pPr>
      <w:r>
        <w:t>boomPI 与 task_struct 的关系：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7"/>
        <w:gridCol w:w="2765"/>
      </w:tblGrid>
      <w:tr w14:paraId="30FB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261E3036">
            <w:pPr>
              <w:jc w:val="both"/>
            </w:pPr>
            <w:r>
              <w:rPr>
                <w:b/>
              </w:rPr>
              <w:t>概念</w:t>
            </w:r>
          </w:p>
        </w:tc>
        <w:tc>
          <w:tcPr>
            <w:tcW w:w="2769" w:type="dxa"/>
          </w:tcPr>
          <w:p w14:paraId="6932A1F0">
            <w:pPr>
              <w:jc w:val="both"/>
            </w:pPr>
            <w:r>
              <w:rPr>
                <w:b/>
              </w:rPr>
              <w:t>boomPI 对应</w:t>
            </w:r>
          </w:p>
        </w:tc>
        <w:tc>
          <w:tcPr>
            <w:tcW w:w="2769" w:type="dxa"/>
          </w:tcPr>
          <w:p w14:paraId="1B5A2562">
            <w:pPr>
              <w:jc w:val="both"/>
            </w:pPr>
            <w:r>
              <w:rPr>
                <w:b/>
              </w:rPr>
              <w:t>说明</w:t>
            </w:r>
          </w:p>
        </w:tc>
      </w:tr>
      <w:tr w14:paraId="38E17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9902355">
            <w:pPr>
              <w:jc w:val="both"/>
            </w:pPr>
            <w:r>
              <w:t>进程树</w:t>
            </w:r>
          </w:p>
        </w:tc>
        <w:tc>
          <w:tcPr>
            <w:tcW w:w="2769" w:type="dxa"/>
          </w:tcPr>
          <w:p w14:paraId="7DB30A90">
            <w:pPr>
              <w:jc w:val="both"/>
            </w:pPr>
            <w:r>
              <w:t>init → S99boompi-client → boompi-client → camera 子进程</w:t>
            </w:r>
          </w:p>
        </w:tc>
        <w:tc>
          <w:tcPr>
            <w:tcW w:w="2769" w:type="dxa"/>
          </w:tcPr>
          <w:p w14:paraId="7CA5E514">
            <w:pPr>
              <w:jc w:val="both"/>
            </w:pPr>
            <w:r>
              <w:t>第 13 章详解</w:t>
            </w:r>
          </w:p>
        </w:tc>
      </w:tr>
      <w:tr w14:paraId="3140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65CFECD">
            <w:pPr>
              <w:jc w:val="both"/>
            </w:pPr>
            <w:r>
              <w:t>退出码/僵尸</w:t>
            </w:r>
          </w:p>
        </w:tc>
        <w:tc>
          <w:tcPr>
            <w:tcW w:w="2769" w:type="dxa"/>
          </w:tcPr>
          <w:p w14:paraId="46EC4297">
            <w:pPr>
              <w:jc w:val="both"/>
            </w:pPr>
            <w:r>
              <w:t>camera 子进程 ReapProcessGroup</w:t>
            </w:r>
          </w:p>
        </w:tc>
        <w:tc>
          <w:tcPr>
            <w:tcW w:w="2769" w:type="dxa"/>
          </w:tcPr>
          <w:p w14:paraId="211ED6F6">
            <w:pPr>
              <w:jc w:val="both"/>
            </w:pPr>
            <w:r>
              <w:t>必须 waitpid 回收</w:t>
            </w:r>
          </w:p>
        </w:tc>
      </w:tr>
      <w:tr w14:paraId="4A941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1A5476F">
            <w:pPr>
              <w:jc w:val="both"/>
            </w:pPr>
            <w:r>
              <w:t>信号</w:t>
            </w:r>
          </w:p>
        </w:tc>
        <w:tc>
          <w:tcPr>
            <w:tcW w:w="2769" w:type="dxa"/>
          </w:tcPr>
          <w:p w14:paraId="05112735">
            <w:pPr>
              <w:jc w:val="both"/>
            </w:pPr>
            <w:r>
              <w:t>main.cpp 的 SIGINT/SIGTERM handler</w:t>
            </w:r>
          </w:p>
        </w:tc>
        <w:tc>
          <w:tcPr>
            <w:tcW w:w="2769" w:type="dxa"/>
          </w:tcPr>
          <w:p w14:paraId="033E6DDF">
            <w:pPr>
              <w:jc w:val="both"/>
            </w:pPr>
            <w:r>
              <w:t>只写 sig_atomic_t</w:t>
            </w:r>
          </w:p>
        </w:tc>
      </w:tr>
      <w:tr w14:paraId="2DF2C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423CFD4">
            <w:pPr>
              <w:jc w:val="both"/>
            </w:pPr>
            <w:r>
              <w:t>cred</w:t>
            </w:r>
          </w:p>
        </w:tc>
        <w:tc>
          <w:tcPr>
            <w:tcW w:w="2769" w:type="dxa"/>
          </w:tcPr>
          <w:p w14:paraId="10CE8560">
            <w:pPr>
              <w:jc w:val="both"/>
            </w:pPr>
            <w:r>
              <w:t>root 运行 + 0700/0600 权限</w:t>
            </w:r>
          </w:p>
        </w:tc>
        <w:tc>
          <w:tcPr>
            <w:tcW w:w="2769" w:type="dxa"/>
          </w:tcPr>
          <w:p w14:paraId="57F4DE87">
            <w:pPr>
              <w:jc w:val="both"/>
            </w:pPr>
            <w:r>
              <w:t>第 7 章</w:t>
            </w:r>
          </w:p>
        </w:tc>
      </w:tr>
      <w:tr w14:paraId="36088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5B0038D">
            <w:pPr>
              <w:jc w:val="both"/>
            </w:pPr>
            <w:r>
              <w:t>内核栈/上下文</w:t>
            </w:r>
          </w:p>
        </w:tc>
        <w:tc>
          <w:tcPr>
            <w:tcW w:w="2769" w:type="dxa"/>
          </w:tcPr>
          <w:p w14:paraId="486C2506">
            <w:pPr>
              <w:jc w:val="both"/>
            </w:pPr>
            <w:r>
              <w:t>线程调度</w:t>
            </w:r>
          </w:p>
        </w:tc>
        <w:tc>
          <w:tcPr>
            <w:tcW w:w="2769" w:type="dxa"/>
          </w:tcPr>
          <w:p w14:paraId="68C76B4D">
            <w:pPr>
              <w:jc w:val="both"/>
            </w:pPr>
            <w:r>
              <w:t>第 5 章</w:t>
            </w:r>
          </w:p>
        </w:tc>
      </w:tr>
    </w:tbl>
    <w:p w14:paraId="6F0E8A98"/>
    <w:p w14:paraId="79CF4EB8">
      <w:pPr>
        <w:pStyle w:val="47"/>
      </w:pPr>
      <w:r>
        <w:t>15. 错误版本</w:t>
      </w:r>
    </w:p>
    <w:p w14:paraId="73BEE154">
      <w:pPr>
        <w:pStyle w:val="65"/>
        <w:spacing w:before="60" w:after="60" w:line="240" w:lineRule="auto"/>
        <w:ind w:left="0" w:firstLine="0"/>
        <w:jc w:val="left"/>
      </w:pPr>
      <w:r>
        <w:t># 错误理解："进程是正在运行的程序"</w:t>
      </w:r>
      <w:r>
        <w:br w:type="textWrapping"/>
      </w:r>
      <w:r>
        <w:t># 事实：进程是 task_struct；程序是磁盘文件，两者是映射关系</w:t>
      </w:r>
      <w:r>
        <w:br w:type="textWrapping"/>
      </w:r>
      <w:r>
        <w:t># 错误理解："pid 是永久的"</w:t>
      </w:r>
      <w:r>
        <w:br w:type="textWrapping"/>
      </w:r>
      <w:r>
        <w:t># 事实：pid 会复用（转世），拿 pid 当身份是危险的</w:t>
      </w:r>
      <w:r>
        <w:br w:type="textWrapping"/>
      </w:r>
      <w:r>
        <w:t># 错误理解："僵尸很可怕要立刻消灭"</w:t>
      </w:r>
      <w:r>
        <w:br w:type="textWrapping"/>
      </w:r>
      <w:r>
        <w:t># 事实：僵尸是退出信息的载体，问题在父进程不回收</w:t>
      </w:r>
    </w:p>
    <w:p w14:paraId="729F6BF5">
      <w:pPr>
        <w:pStyle w:val="47"/>
      </w:pPr>
      <w:r>
        <w:t>16. 故障注入</w:t>
      </w:r>
    </w:p>
    <w:p w14:paraId="1E6D2D90">
      <w:pPr>
        <w:pStyle w:val="65"/>
        <w:spacing w:before="60" w:after="60" w:line="240" w:lineRule="auto"/>
        <w:ind w:left="0" w:firstLine="0"/>
        <w:jc w:val="left"/>
      </w:pPr>
      <w:r>
        <w:t># 制造并观察 D 状态（真板谨慎）</w:t>
      </w:r>
      <w:r>
        <w:br w:type="textWrapping"/>
      </w:r>
      <w:r>
        <w:t># 在大量磁盘读写瞬间 ps 观察 D 状态进程；</w:t>
      </w:r>
      <w:r>
        <w:br w:type="textWrapping"/>
      </w:r>
      <w:r>
        <w:t># 观察 kill 对它无效（kill -9 杀不掉 D 进程）</w:t>
      </w:r>
      <w:r>
        <w:br w:type="textWrapping"/>
      </w:r>
      <w:r>
        <w:br w:type="textWrapping"/>
      </w:r>
      <w:r>
        <w:t># 制造僵尸并观察</w:t>
      </w:r>
      <w:r>
        <w:br w:type="textWrapping"/>
      </w:r>
      <w:r>
        <w:t>sleep 5 &amp;            # 子进程</w:t>
      </w:r>
      <w:r>
        <w:br w:type="textWrapping"/>
      </w:r>
      <w:r>
        <w:t>kill -9 $!           # 父进程(shell)不管它？观察 Z 状态</w:t>
      </w:r>
      <w:r>
        <w:br w:type="textWrapping"/>
      </w:r>
      <w:r>
        <w:t>ps -eo pid,stat,comm | grep sleep</w:t>
      </w:r>
    </w:p>
    <w:p w14:paraId="38F14795">
      <w:pPr>
        <w:pStyle w:val="47"/>
      </w:pPr>
      <w:r>
        <w:t>17. 不变量总结</w:t>
      </w:r>
    </w:p>
    <w:p w14:paraId="3AD5AA21">
      <w:pPr>
        <w:pStyle w:val="56"/>
      </w:pPr>
      <w:r>
        <w:t>进程 = task_struct，程序 = 文件。</w:t>
      </w:r>
    </w:p>
    <w:p w14:paraId="26BA995E">
      <w:pPr>
        <w:pStyle w:val="56"/>
      </w:pPr>
      <w:r>
        <w:t>pid 是调度身份，tgid 是进程身份，缺一不可。</w:t>
      </w:r>
    </w:p>
    <w:p w14:paraId="7AD05608">
      <w:pPr>
        <w:pStyle w:val="56"/>
      </w:pPr>
      <w:r>
        <w:t>state 是调度资格，D 状态杀不掉。</w:t>
      </w:r>
    </w:p>
    <w:p w14:paraId="6A701264">
      <w:pPr>
        <w:pStyle w:val="56"/>
      </w:pPr>
      <w:r>
        <w:t>mm 决定隔离边界；files/fs 承载"一切皆文件"。</w:t>
      </w:r>
    </w:p>
    <w:p w14:paraId="6DDA20DA">
      <w:pPr>
        <w:pStyle w:val="56"/>
      </w:pPr>
      <w:r>
        <w:t>僵尸是退出信息的载体，必须由父进程回收。</w:t>
      </w:r>
    </w:p>
    <w:p w14:paraId="4E569CCA">
      <w:pPr>
        <w:pStyle w:val="56"/>
      </w:pPr>
      <w:r>
        <w:t>权限检查靠 cred，记账靠 utime/stime。</w:t>
      </w:r>
    </w:p>
    <w:p w14:paraId="1958A6BE">
      <w:pPr>
        <w:pStyle w:val="47"/>
      </w:pPr>
      <w:r>
        <w:t>18. 章末考核</w:t>
      </w:r>
    </w:p>
    <w:p w14:paraId="691EFD4E">
      <w:pPr>
        <w:pStyle w:val="56"/>
      </w:pPr>
      <w:r>
        <w:t>说出 task_struct 里 8 个字段及各自"为什么必须存在"。</w:t>
      </w:r>
    </w:p>
    <w:p w14:paraId="14A34C66">
      <w:pPr>
        <w:pStyle w:val="56"/>
      </w:pPr>
      <w:r>
        <w:t>pid 与 tgid 的区别？getpid 返回哪个？</w:t>
      </w:r>
    </w:p>
    <w:p w14:paraId="711F5352">
      <w:pPr>
        <w:pStyle w:val="56"/>
      </w:pPr>
      <w:r>
        <w:t>僵尸进程为什么必须存在？谁负责回收？</w:t>
      </w:r>
    </w:p>
    <w:p w14:paraId="558A25DB">
      <w:pPr>
        <w:pStyle w:val="56"/>
      </w:pPr>
      <w:r>
        <w:t>D 状态进程为什么杀不死？</w:t>
      </w:r>
    </w:p>
    <w:p w14:paraId="6E92051B">
      <w:pPr>
        <w:pStyle w:val="56"/>
      </w:pPr>
      <w:r>
        <w:t>/proc/&lt;pid&gt;/status 里的 Uid、voluntary_ctxt_switches 对应 task_struct 哪个字段？</w:t>
      </w:r>
    </w:p>
    <w:p w14:paraId="2FA80E8C">
      <w:pPr>
        <w:pStyle w:val="46"/>
        <w:keepNext/>
        <w:pageBreakBefore/>
      </w:pPr>
      <w:bookmarkStart w:id="7" w:name="_Toc7775"/>
      <w:r>
        <w:t>第5章  线程与调度：clone源码与CFS</w:t>
      </w:r>
      <w:bookmarkEnd w:id="7"/>
    </w:p>
    <w:p w14:paraId="60AA6F21">
      <w:pPr>
        <w:pStyle w:val="47"/>
      </w:pPr>
      <w:r>
        <w:t>1. 真实问题</w:t>
      </w:r>
    </w:p>
    <w:p w14:paraId="4D8EF3C5">
      <w:pPr>
        <w:pStyle w:val="25"/>
      </w:pPr>
      <w:r>
        <w:t>上一章说了线程"共享地址空间"，但共享什么、不共享什么？创建线程和创建进程，内核里走的是同一条路吗？为什么线程切换"比进程快"？为什么 boomPI 要给音频线程设 SCHED_FIFO 40？这一章从 clone() 系统调用和调度器源码回答这些问题。</w:t>
      </w:r>
    </w:p>
    <w:p w14:paraId="1E407F41">
      <w:pPr>
        <w:pStyle w:val="47"/>
      </w:pPr>
      <w:r>
        <w:t>2. 原理展开：clone——进程与线程其实是同一个操作</w:t>
      </w:r>
    </w:p>
    <w:p w14:paraId="236C18B3">
      <w:pPr>
        <w:pStyle w:val="25"/>
      </w:pPr>
      <w:r>
        <w:t>你熟悉的 fork() 和 pthread_create()，在内核里都归结为同一个系统调用家族：clone()。区别只在"共享标志"：</w:t>
      </w:r>
    </w:p>
    <w:p w14:paraId="02419CEB">
      <w:pPr>
        <w:pStyle w:val="65"/>
        <w:spacing w:before="60" w:after="60" w:line="240" w:lineRule="auto"/>
        <w:ind w:left="0" w:firstLine="0"/>
        <w:jc w:val="left"/>
      </w:pPr>
      <w:r>
        <w:t>fork()  ≈ clone()，退出信号 SIGCHLD 编码在 flags 低位</w:t>
      </w:r>
      <w:r>
        <w:br w:type="textWrapping"/>
      </w:r>
      <w:r>
        <w:t xml:space="preserve">          // 什么都不共享，完整复制</w:t>
      </w:r>
      <w:r>
        <w:br w:type="textWrapping"/>
      </w:r>
      <w:r>
        <w:br w:type="textWrapping"/>
      </w:r>
      <w:r>
        <w:t>// 概念化表示（不是 pthread_create 的精确 flags）：</w:t>
      </w:r>
      <w:r>
        <w:br w:type="textWrapping"/>
      </w:r>
      <w:r>
        <w:t>线程   ≈ clone(CLONE_VM | CLONE_FS | CLONE_FILES |</w:t>
      </w:r>
      <w:r>
        <w:br w:type="textWrapping"/>
      </w:r>
      <w:r>
        <w:t xml:space="preserve">               CLONE_SIGHAND | CLONE_THREAD | CLONE_SYSVSEM)</w:t>
      </w:r>
      <w:r>
        <w:br w:type="textWrapping"/>
      </w:r>
      <w:r>
        <w:t xml:space="preserve">          // 共享地址空间/文件系统上下文/fd表/信号处理</w:t>
      </w:r>
      <w:r>
        <w:br w:type="textWrapping"/>
      </w:r>
      <w:r>
        <w:br w:type="textWrapping"/>
      </w:r>
      <w:r>
        <w:t>// 注：CLONE_SIGCHLD 不是 clone flag——传统 clone() 把退出信号</w:t>
      </w:r>
      <w:r>
        <w:br w:type="textWrapping"/>
      </w:r>
      <w:r>
        <w:t>// 编码在 flags 低位，clone3() 用独立的 exit_signal 字段；</w:t>
      </w:r>
      <w:r>
        <w:br w:type="textWrapping"/>
      </w:r>
      <w:r>
        <w:t>// pthread 实际传入哪些 flags 属于 libc/内核版本实现细节，</w:t>
      </w:r>
      <w:r>
        <w:br w:type="textWrapping"/>
      </w:r>
      <w:r>
        <w:t>// 应以 strace 或对应 libc 源码为准</w:t>
      </w:r>
    </w:p>
    <w:p w14:paraId="263BE5FA">
      <w:pPr>
        <w:pStyle w:val="25"/>
      </w:pPr>
      <w:r>
        <w:t>这就是 Linux 的"线程模型"：线程不是特殊的抽象，而是"选择了共享的进程"。所以上一章 task_struct 里的 mm、fs、files、sighand 这些指针，线程之间指向同一个对象，进程之间指向各自独立的对象。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5"/>
        <w:gridCol w:w="2765"/>
      </w:tblGrid>
      <w:tr w14:paraId="0A7A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230D0DF8">
            <w:pPr>
              <w:jc w:val="both"/>
            </w:pPr>
            <w:r>
              <w:rPr>
                <w:b/>
              </w:rPr>
              <w:t>task_struct 字段</w:t>
            </w:r>
          </w:p>
        </w:tc>
        <w:tc>
          <w:tcPr>
            <w:tcW w:w="2769" w:type="dxa"/>
          </w:tcPr>
          <w:p w14:paraId="57A1762D">
            <w:pPr>
              <w:jc w:val="both"/>
            </w:pPr>
            <w:r>
              <w:rPr>
                <w:b/>
              </w:rPr>
              <w:t>进程（fork）</w:t>
            </w:r>
          </w:p>
        </w:tc>
        <w:tc>
          <w:tcPr>
            <w:tcW w:w="2769" w:type="dxa"/>
          </w:tcPr>
          <w:p w14:paraId="72291BEF">
            <w:pPr>
              <w:jc w:val="both"/>
            </w:pPr>
            <w:r>
              <w:rPr>
                <w:b/>
              </w:rPr>
              <w:t>线程（clone 共享版）</w:t>
            </w:r>
          </w:p>
        </w:tc>
      </w:tr>
      <w:tr w14:paraId="26266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61842E2">
            <w:pPr>
              <w:jc w:val="both"/>
            </w:pPr>
            <w:r>
              <w:t>mm（地址空间）</w:t>
            </w:r>
          </w:p>
        </w:tc>
        <w:tc>
          <w:tcPr>
            <w:tcW w:w="2769" w:type="dxa"/>
          </w:tcPr>
          <w:p w14:paraId="7D6CD9F4">
            <w:pPr>
              <w:jc w:val="both"/>
            </w:pPr>
            <w:r>
              <w:t>复制（COW）</w:t>
            </w:r>
          </w:p>
        </w:tc>
        <w:tc>
          <w:tcPr>
            <w:tcW w:w="2769" w:type="dxa"/>
          </w:tcPr>
          <w:p w14:paraId="39708B67">
            <w:pPr>
              <w:jc w:val="both"/>
            </w:pPr>
            <w:r>
              <w:t>共享</w:t>
            </w:r>
          </w:p>
        </w:tc>
      </w:tr>
      <w:tr w14:paraId="5C89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913D600">
            <w:pPr>
              <w:jc w:val="both"/>
            </w:pPr>
            <w:r>
              <w:t>fs（cwd/根）</w:t>
            </w:r>
          </w:p>
        </w:tc>
        <w:tc>
          <w:tcPr>
            <w:tcW w:w="2769" w:type="dxa"/>
          </w:tcPr>
          <w:p w14:paraId="314BA04B">
            <w:pPr>
              <w:jc w:val="both"/>
            </w:pPr>
            <w:r>
              <w:t>复制</w:t>
            </w:r>
          </w:p>
        </w:tc>
        <w:tc>
          <w:tcPr>
            <w:tcW w:w="2769" w:type="dxa"/>
          </w:tcPr>
          <w:p w14:paraId="74550324">
            <w:pPr>
              <w:jc w:val="both"/>
            </w:pPr>
            <w:r>
              <w:t>共享</w:t>
            </w:r>
          </w:p>
        </w:tc>
      </w:tr>
      <w:tr w14:paraId="61F7C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44CDA2A">
            <w:pPr>
              <w:jc w:val="both"/>
            </w:pPr>
            <w:r>
              <w:t>files（fd 表）</w:t>
            </w:r>
          </w:p>
        </w:tc>
        <w:tc>
          <w:tcPr>
            <w:tcW w:w="2769" w:type="dxa"/>
          </w:tcPr>
          <w:p w14:paraId="72B61E27">
            <w:pPr>
              <w:jc w:val="both"/>
            </w:pPr>
            <w:r>
              <w:t>复制</w:t>
            </w:r>
          </w:p>
        </w:tc>
        <w:tc>
          <w:tcPr>
            <w:tcW w:w="2769" w:type="dxa"/>
          </w:tcPr>
          <w:p w14:paraId="31C95862">
            <w:pPr>
              <w:jc w:val="both"/>
            </w:pPr>
            <w:r>
              <w:t>共享</w:t>
            </w:r>
          </w:p>
        </w:tc>
      </w:tr>
      <w:tr w14:paraId="5B99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91A3159">
            <w:pPr>
              <w:jc w:val="both"/>
            </w:pPr>
            <w:r>
              <w:t>sighand（信号处理）</w:t>
            </w:r>
          </w:p>
        </w:tc>
        <w:tc>
          <w:tcPr>
            <w:tcW w:w="2769" w:type="dxa"/>
          </w:tcPr>
          <w:p w14:paraId="21F312B0">
            <w:pPr>
              <w:jc w:val="both"/>
            </w:pPr>
            <w:r>
              <w:t>复制</w:t>
            </w:r>
          </w:p>
        </w:tc>
        <w:tc>
          <w:tcPr>
            <w:tcW w:w="2769" w:type="dxa"/>
          </w:tcPr>
          <w:p w14:paraId="74399DE5">
            <w:pPr>
              <w:jc w:val="both"/>
            </w:pPr>
            <w:r>
              <w:t>共享</w:t>
            </w:r>
          </w:p>
        </w:tc>
      </w:tr>
      <w:tr w14:paraId="7B6A6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AD3BC46">
            <w:pPr>
              <w:jc w:val="both"/>
            </w:pPr>
            <w:r>
              <w:t>signal（信号状态）</w:t>
            </w:r>
          </w:p>
        </w:tc>
        <w:tc>
          <w:tcPr>
            <w:tcW w:w="2769" w:type="dxa"/>
          </w:tcPr>
          <w:p w14:paraId="001C7FAA">
            <w:pPr>
              <w:jc w:val="both"/>
            </w:pPr>
            <w:r>
              <w:t>复制</w:t>
            </w:r>
          </w:p>
        </w:tc>
        <w:tc>
          <w:tcPr>
            <w:tcW w:w="2769" w:type="dxa"/>
          </w:tcPr>
          <w:p w14:paraId="3133D66A">
            <w:pPr>
              <w:jc w:val="both"/>
            </w:pPr>
            <w:r>
              <w:t>共享</w:t>
            </w:r>
          </w:p>
        </w:tc>
      </w:tr>
      <w:tr w14:paraId="0ED0E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F2A6B10">
            <w:pPr>
              <w:jc w:val="both"/>
            </w:pPr>
            <w:r>
              <w:t>pid</w:t>
            </w:r>
          </w:p>
        </w:tc>
        <w:tc>
          <w:tcPr>
            <w:tcW w:w="2769" w:type="dxa"/>
          </w:tcPr>
          <w:p w14:paraId="7F8B7891">
            <w:pPr>
              <w:jc w:val="both"/>
            </w:pPr>
            <w:r>
              <w:t>新分配</w:t>
            </w:r>
          </w:p>
        </w:tc>
        <w:tc>
          <w:tcPr>
            <w:tcW w:w="2769" w:type="dxa"/>
          </w:tcPr>
          <w:p w14:paraId="515E8113">
            <w:pPr>
              <w:jc w:val="both"/>
            </w:pPr>
            <w:r>
              <w:t>新分配（各自不同！）</w:t>
            </w:r>
          </w:p>
        </w:tc>
      </w:tr>
      <w:tr w14:paraId="11F2F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E0E8948">
            <w:pPr>
              <w:jc w:val="both"/>
            </w:pPr>
            <w:r>
              <w:t>tgid</w:t>
            </w:r>
          </w:p>
        </w:tc>
        <w:tc>
          <w:tcPr>
            <w:tcW w:w="2769" w:type="dxa"/>
          </w:tcPr>
          <w:p w14:paraId="798DC71E">
            <w:pPr>
              <w:jc w:val="both"/>
            </w:pPr>
            <w:r>
              <w:t>= pid</w:t>
            </w:r>
          </w:p>
        </w:tc>
        <w:tc>
          <w:tcPr>
            <w:tcW w:w="2769" w:type="dxa"/>
          </w:tcPr>
          <w:p w14:paraId="3C608CF4">
            <w:pPr>
              <w:jc w:val="both"/>
            </w:pPr>
            <w:r>
              <w:t>= 线程组组长 pid</w:t>
            </w:r>
          </w:p>
        </w:tc>
      </w:tr>
      <w:tr w14:paraId="4D2C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8340493">
            <w:pPr>
              <w:jc w:val="both"/>
            </w:pPr>
            <w:r>
              <w:t>stack/内核栈</w:t>
            </w:r>
          </w:p>
        </w:tc>
        <w:tc>
          <w:tcPr>
            <w:tcW w:w="2769" w:type="dxa"/>
          </w:tcPr>
          <w:p w14:paraId="097287EF">
            <w:pPr>
              <w:jc w:val="both"/>
            </w:pPr>
            <w:r>
              <w:t>新分配</w:t>
            </w:r>
          </w:p>
        </w:tc>
        <w:tc>
          <w:tcPr>
            <w:tcW w:w="2769" w:type="dxa"/>
          </w:tcPr>
          <w:p w14:paraId="6017BE80">
            <w:pPr>
              <w:jc w:val="both"/>
            </w:pPr>
            <w:r>
              <w:t>新分配</w:t>
            </w:r>
          </w:p>
        </w:tc>
      </w:tr>
      <w:tr w14:paraId="2EDB7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C8188F0">
            <w:pPr>
              <w:jc w:val="both"/>
            </w:pPr>
            <w:r>
              <w:t>thread（寄存器现场）</w:t>
            </w:r>
          </w:p>
        </w:tc>
        <w:tc>
          <w:tcPr>
            <w:tcW w:w="2769" w:type="dxa"/>
          </w:tcPr>
          <w:p w14:paraId="4A9E0776">
            <w:pPr>
              <w:jc w:val="both"/>
            </w:pPr>
            <w:r>
              <w:t>新</w:t>
            </w:r>
          </w:p>
        </w:tc>
        <w:tc>
          <w:tcPr>
            <w:tcW w:w="2769" w:type="dxa"/>
          </w:tcPr>
          <w:p w14:paraId="22B0CF13">
            <w:pPr>
              <w:jc w:val="both"/>
            </w:pPr>
            <w:r>
              <w:t>新</w:t>
            </w:r>
          </w:p>
        </w:tc>
      </w:tr>
    </w:tbl>
    <w:p w14:paraId="3B1415B9"/>
    <w:p w14:paraId="7BA9D347">
      <w:pPr>
        <w:pStyle w:val="25"/>
      </w:pPr>
      <w:r>
        <w:t>注意 pid 是各自独立的：每个线程都是独立的调度实体，都有自己的 pid；对外（getpid）看到的 tgid 相同。这就是 ps -eLf 里"一个进程多行"的原因。</w:t>
      </w:r>
    </w:p>
    <w:p w14:paraId="19D7F147">
      <w:pPr>
        <w:pStyle w:val="47"/>
      </w:pPr>
      <w:r>
        <w:t>3. 原理展开：copy_process——创建时到底复制了什么</w:t>
      </w:r>
    </w:p>
    <w:p w14:paraId="71D5FA60">
      <w:pPr>
        <w:pStyle w:val="25"/>
      </w:pPr>
      <w:r>
        <w:t>fork/clone 的内核路径：do_fork → copy_process → wake_up_new_task。copy_process 是核心，它逐段决定"复制还是共享"：</w:t>
      </w:r>
    </w:p>
    <w:p w14:paraId="1208053D">
      <w:pPr>
        <w:pStyle w:val="65"/>
        <w:spacing w:before="60" w:after="60" w:line="240" w:lineRule="auto"/>
        <w:ind w:left="0" w:firstLine="0"/>
        <w:jc w:val="left"/>
      </w:pPr>
      <w:r>
        <w:t>copy_process()（精简）</w:t>
      </w:r>
      <w:r>
        <w:br w:type="textWrapping"/>
      </w:r>
      <w:r>
        <w:t xml:space="preserve">  ① dup_task_struct()    // 复制 task_struct + 内核栈</w:t>
      </w:r>
      <w:r>
        <w:br w:type="textWrapping"/>
      </w:r>
      <w:r>
        <w:t xml:space="preserve">  ② 复制 thread（寄存器现场）</w:t>
      </w:r>
      <w:r>
        <w:br w:type="textWrapping"/>
      </w:r>
      <w:r>
        <w:t xml:space="preserve">  ③ 根据 clone_flags 决定：</w:t>
      </w:r>
      <w:r>
        <w:br w:type="textWrapping"/>
      </w:r>
      <w:r>
        <w:t xml:space="preserve">       CLONE_VM     → 共享 mm（引用计数+1）</w:t>
      </w:r>
      <w:r>
        <w:br w:type="textWrapping"/>
      </w:r>
      <w:r>
        <w:t xml:space="preserve">       !CLONE_VM    → copy_mm()：复制页表（写时复制 COW）</w:t>
      </w:r>
      <w:r>
        <w:br w:type="textWrapping"/>
      </w:r>
      <w:r>
        <w:t xml:space="preserve">       CLONE_FILES  → 共享 fd 表</w:t>
      </w:r>
      <w:r>
        <w:br w:type="textWrapping"/>
      </w:r>
      <w:r>
        <w:t xml:space="preserve">       !CLONE_FILES → copy_files()：复制 fd 表</w:t>
      </w:r>
      <w:r>
        <w:br w:type="textWrapping"/>
      </w:r>
      <w:r>
        <w:t xml:space="preserve">       CLONE_SIGHAND→ 共享信号处理函数表</w:t>
      </w:r>
      <w:r>
        <w:br w:type="textWrapping"/>
      </w:r>
      <w:r>
        <w:t xml:space="preserve">  ④ alloc_pid()：分配新 pid</w:t>
      </w:r>
      <w:r>
        <w:br w:type="textWrapping"/>
      </w:r>
      <w:r>
        <w:t xml:space="preserve">  ⑤ 挂进进程树（children/sibling 链表）</w:t>
      </w:r>
      <w:r>
        <w:br w:type="textWrapping"/>
      </w:r>
      <w:r>
        <w:t xml:space="preserve">  ⑥ wake_up_new_task()：放进就绪队列，等待调度</w:t>
      </w:r>
    </w:p>
    <w:p w14:paraId="326250FB">
      <w:pPr>
        <w:pStyle w:val="25"/>
      </w:pPr>
      <w:r>
        <w:t>写时复制（COW）值得展开：fork 不真的复制所有内存（太慢），而是让父子共享物理页并标记只读。谁先写，谁触发缺页异常，内核才复制那一页。这保证了 fork 快，也保证了隔离。</w:t>
      </w:r>
    </w:p>
    <w:p w14:paraId="3BC7108F">
      <w:pPr>
        <w:pStyle w:val="57"/>
      </w:pPr>
      <w:r>
        <w:drawing>
          <wp:inline distT="0" distB="0" distL="114300" distR="114300">
            <wp:extent cx="5303520" cy="362521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2723">
      <w:pPr>
        <w:pStyle w:val="57"/>
      </w:pPr>
      <w:r>
        <w:rPr>
          <w:i/>
          <w:sz w:val="18"/>
        </w:rPr>
        <w:t>图 5-1  copy_process 的分支</w:t>
      </w:r>
    </w:p>
    <w:p w14:paraId="378F1EDC">
      <w:pPr>
        <w:pStyle w:val="47"/>
      </w:pPr>
      <w:r>
        <w:t>4. 原理展开：线程为什么"切换快"</w:t>
      </w:r>
    </w:p>
    <w:p w14:paraId="795706CA">
      <w:pPr>
        <w:pStyle w:val="25"/>
      </w:pPr>
      <w:r>
        <w:t>上下文切换（context_switch）做两件事：切换地址空间（switch_mm）和切换寄存器现场（switch_to）。</w:t>
      </w:r>
    </w:p>
    <w:p w14:paraId="0B8070C1">
      <w:pPr>
        <w:pStyle w:val="65"/>
        <w:spacing w:before="60" w:after="60" w:line="240" w:lineRule="auto"/>
        <w:ind w:left="0" w:firstLine="0"/>
        <w:jc w:val="left"/>
      </w:pPr>
      <w:r>
        <w:t>进程切换：switch_mm（换页表）+ switch_to（换寄存器）</w:t>
      </w:r>
      <w:r>
        <w:br w:type="textWrapping"/>
      </w:r>
      <w:r>
        <w:t xml:space="preserve">  换页表通常伴随 TLB 失效与 cache 局部性损失</w:t>
      </w:r>
      <w:r>
        <w:br w:type="textWrapping"/>
      </w:r>
      <w:r>
        <w:t xml:space="preserve">  现代 CPU 可用 ASID/PCID 保留部分地址翻译</w:t>
      </w:r>
      <w:r>
        <w:br w:type="textWrapping"/>
      </w:r>
      <w:r>
        <w:br w:type="textWrapping"/>
      </w:r>
      <w:r>
        <w:t>线程切换：通常只需 switch_to</w:t>
      </w:r>
      <w:r>
        <w:br w:type="textWrapping"/>
      </w:r>
      <w:r>
        <w:t xml:space="preserve">  线程共享 mm → 通常无需切换地址空间</w:t>
      </w:r>
      <w:r>
        <w:br w:type="textWrapping"/>
      </w:r>
      <w:r>
        <w:t xml:space="preserve">  → 地址翻译与缓存局部性更容易保留 → 通常更便宜</w:t>
      </w:r>
    </w:p>
    <w:p w14:paraId="4889FECF">
      <w:pPr>
        <w:pStyle w:val="25"/>
      </w:pPr>
      <w:r>
        <w:t>所以"线程切换通常比进程切换便宜"的第一近似是对的，但要准确表述为：同一进程的线程共享 mm，通常可以避免地址空间切换并更容易保留缓存局部性。实际成本还与 cache 工作集、FPU/SIMD 状态、调度器开销、核间迁移等因素有关，不是"必然完全不刷 TLB"这一个原因。这也是为什么"线程数越多越好"是错的——线程多了，调度器开销与缓存竞争都会上升。</w:t>
      </w:r>
    </w:p>
    <w:p w14:paraId="30B7CD5E">
      <w:pPr>
        <w:pStyle w:val="47"/>
      </w:pPr>
      <w:r>
        <w:t>5. 原理展开：CFS 调度器——"公平"是怎么算的</w:t>
      </w:r>
    </w:p>
    <w:p w14:paraId="6460F3F5">
      <w:pPr>
        <w:pStyle w:val="25"/>
      </w:pPr>
      <w:r>
        <w:t>普通进程用 CFS（Completely Fair Scheduler，完全公平调度器）调度。核心概念是虚拟运行时间（vruntime）：</w:t>
      </w:r>
    </w:p>
    <w:p w14:paraId="3FFA8847">
      <w:pPr>
        <w:pStyle w:val="65"/>
        <w:spacing w:before="60" w:after="60" w:line="240" w:lineRule="auto"/>
        <w:ind w:left="0" w:firstLine="0"/>
        <w:jc w:val="left"/>
      </w:pPr>
      <w:r>
        <w:t>struct sched_entity {</w:t>
      </w:r>
      <w:r>
        <w:br w:type="textWrapping"/>
      </w:r>
      <w:r>
        <w:t xml:space="preserve">    u64  vruntime;        // 虚拟运行时间（越小越"亏"，越优先）</w:t>
      </w:r>
      <w:r>
        <w:br w:type="textWrapping"/>
      </w:r>
      <w:r>
        <w:t xml:space="preserve">    u64  sum_exec_runtime;// 累计实际运行时间</w:t>
      </w:r>
      <w:r>
        <w:br w:type="textWrapping"/>
      </w:r>
      <w:r>
        <w:t xml:space="preserve">    ...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CFS 就绪队列：红黑树，按 vruntime 排序</w:t>
      </w:r>
      <w:r>
        <w:br w:type="textWrapping"/>
      </w:r>
      <w:r>
        <w:t>每次调度：取 vruntime 最小的进程运行</w:t>
      </w:r>
      <w:r>
        <w:br w:type="textWrapping"/>
      </w:r>
      <w:r>
        <w:t>运行中：vruntime 随时间增长，增长速率 = 权重倒数</w:t>
      </w:r>
    </w:p>
    <w:p w14:paraId="314FC472">
      <w:pPr>
        <w:pStyle w:val="25"/>
      </w:pPr>
      <w:r>
        <w:t>vruntime 的物理含义："这个进程享受了多少 CPU"。谁 vruntime 最小，说明它"吃得最少"，公平起见先让它吃。nice 值（-20~19）通过权重表影响增长速率：nice 越小权重越高，vruntime 增长越慢，所以高优先级进程"看起来跑得快"。</w:t>
      </w:r>
    </w:p>
    <w:p w14:paraId="677E4695">
      <w:pPr>
        <w:pStyle w:val="65"/>
        <w:spacing w:before="60" w:after="60" w:line="240" w:lineRule="auto"/>
        <w:ind w:left="0" w:firstLine="0"/>
        <w:jc w:val="left"/>
      </w:pPr>
      <w:r>
        <w:t>nice   -20   ...   0   ...   19</w:t>
      </w:r>
      <w:r>
        <w:br w:type="textWrapping"/>
      </w:r>
      <w:r>
        <w:t>权重   88761  ... 1024  ...   15   （sched_prio_to_weight 表）</w:t>
      </w:r>
      <w:r>
        <w:br w:type="textWrapping"/>
      </w:r>
      <w:r>
        <w:t>vruntime 增长率 ∝ 1/权重</w:t>
      </w:r>
      <w:r>
        <w:br w:type="textWrapping"/>
      </w:r>
      <w:r>
        <w:t>nice=0 进程跑 1024 单位时间，nice=-20 进程才"消耗" 1/87 的 vruntime</w:t>
      </w:r>
    </w:p>
    <w:p w14:paraId="2BC52352">
      <w:pPr>
        <w:pStyle w:val="57"/>
      </w:pPr>
      <w:r>
        <w:drawing>
          <wp:inline distT="0" distB="0" distL="114300" distR="114300">
            <wp:extent cx="4389120" cy="1133475"/>
            <wp:effectExtent l="0" t="0" r="508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3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263A">
      <w:pPr>
        <w:pStyle w:val="57"/>
      </w:pPr>
      <w:r>
        <w:rPr>
          <w:i/>
          <w:sz w:val="18"/>
        </w:rPr>
        <w:t>图 5-2  线程共享的进程资源</w:t>
      </w:r>
    </w:p>
    <w:p w14:paraId="58BF8E92">
      <w:pPr>
        <w:pStyle w:val="47"/>
      </w:pPr>
      <w:r>
        <w:t>6. 原理展开：实时调度——SCHED_FIFO 与 SCHED_RR</w:t>
      </w:r>
    </w:p>
    <w:p w14:paraId="25013149">
      <w:pPr>
        <w:pStyle w:val="25"/>
      </w:pPr>
      <w:r>
        <w:t>CFS 保证"公平"，但音频需要"确定"：不能因为公平而让采集线程等 10ms。实时调度类提供这种确定性：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5"/>
        <w:gridCol w:w="2765"/>
      </w:tblGrid>
      <w:tr w14:paraId="4F36F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3211FB5D">
            <w:pPr>
              <w:jc w:val="both"/>
            </w:pPr>
            <w:r>
              <w:rPr>
                <w:b/>
              </w:rPr>
              <w:t>调度类</w:t>
            </w:r>
          </w:p>
        </w:tc>
        <w:tc>
          <w:tcPr>
            <w:tcW w:w="2769" w:type="dxa"/>
          </w:tcPr>
          <w:p w14:paraId="55F3DBEE">
            <w:pPr>
              <w:jc w:val="both"/>
            </w:pPr>
            <w:r>
              <w:rPr>
                <w:b/>
              </w:rPr>
              <w:t>谁在用</w:t>
            </w:r>
          </w:p>
        </w:tc>
        <w:tc>
          <w:tcPr>
            <w:tcW w:w="2769" w:type="dxa"/>
          </w:tcPr>
          <w:p w14:paraId="6C51872A">
            <w:pPr>
              <w:jc w:val="both"/>
            </w:pPr>
            <w:r>
              <w:rPr>
                <w:b/>
              </w:rPr>
              <w:t>语义</w:t>
            </w:r>
          </w:p>
        </w:tc>
      </w:tr>
      <w:tr w14:paraId="3EA2C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327884D">
            <w:pPr>
              <w:jc w:val="both"/>
            </w:pPr>
            <w:r>
              <w:t>SCHED_FIFO</w:t>
            </w:r>
          </w:p>
        </w:tc>
        <w:tc>
          <w:tcPr>
            <w:tcW w:w="2769" w:type="dxa"/>
          </w:tcPr>
          <w:p w14:paraId="0444FA5F">
            <w:pPr>
              <w:jc w:val="both"/>
            </w:pPr>
            <w:r>
              <w:t>实时线程（rt_priority 1-99）</w:t>
            </w:r>
          </w:p>
        </w:tc>
        <w:tc>
          <w:tcPr>
            <w:tcW w:w="2769" w:type="dxa"/>
          </w:tcPr>
          <w:p w14:paraId="76E42E5E">
            <w:pPr>
              <w:jc w:val="both"/>
            </w:pPr>
            <w:r>
              <w:t>高优先级先跑；同优先级先来先跑，不轮转，除非自己让出</w:t>
            </w:r>
          </w:p>
        </w:tc>
      </w:tr>
      <w:tr w14:paraId="5247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162F446">
            <w:pPr>
              <w:jc w:val="both"/>
            </w:pPr>
            <w:r>
              <w:t>SCHED_RR</w:t>
            </w:r>
          </w:p>
        </w:tc>
        <w:tc>
          <w:tcPr>
            <w:tcW w:w="2769" w:type="dxa"/>
          </w:tcPr>
          <w:p w14:paraId="3A0EC77B">
            <w:pPr>
              <w:jc w:val="both"/>
            </w:pPr>
            <w:r>
              <w:t>实时线程</w:t>
            </w:r>
          </w:p>
        </w:tc>
        <w:tc>
          <w:tcPr>
            <w:tcW w:w="2769" w:type="dxa"/>
          </w:tcPr>
          <w:p w14:paraId="22EA3293">
            <w:pPr>
              <w:jc w:val="both"/>
            </w:pPr>
            <w:r>
              <w:t>同优先级轮转（时间片）</w:t>
            </w:r>
          </w:p>
        </w:tc>
      </w:tr>
      <w:tr w14:paraId="2DA7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F1BDFA8">
            <w:pPr>
              <w:jc w:val="both"/>
            </w:pPr>
            <w:r>
              <w:t>CFS</w:t>
            </w:r>
          </w:p>
        </w:tc>
        <w:tc>
          <w:tcPr>
            <w:tcW w:w="2769" w:type="dxa"/>
          </w:tcPr>
          <w:p w14:paraId="3F543F5C">
            <w:pPr>
              <w:jc w:val="both"/>
            </w:pPr>
            <w:r>
              <w:t>普通线程</w:t>
            </w:r>
          </w:p>
        </w:tc>
        <w:tc>
          <w:tcPr>
            <w:tcW w:w="2769" w:type="dxa"/>
          </w:tcPr>
          <w:p w14:paraId="302611BC">
            <w:pPr>
              <w:jc w:val="both"/>
            </w:pPr>
            <w:r>
              <w:t>vruntime 公平调度</w:t>
            </w:r>
          </w:p>
        </w:tc>
      </w:tr>
      <w:tr w14:paraId="109A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8BC83F8">
            <w:pPr>
              <w:jc w:val="both"/>
            </w:pPr>
            <w:r>
              <w:t>IDLE</w:t>
            </w:r>
          </w:p>
        </w:tc>
        <w:tc>
          <w:tcPr>
            <w:tcW w:w="2769" w:type="dxa"/>
          </w:tcPr>
          <w:p w14:paraId="68EBDB95">
            <w:pPr>
              <w:jc w:val="both"/>
            </w:pPr>
            <w:r>
              <w:t>空闲任务</w:t>
            </w:r>
          </w:p>
        </w:tc>
        <w:tc>
          <w:tcPr>
            <w:tcW w:w="2769" w:type="dxa"/>
          </w:tcPr>
          <w:p w14:paraId="6DA739D3">
            <w:pPr>
              <w:jc w:val="both"/>
            </w:pPr>
            <w:r>
              <w:t>CPU 无事可做时</w:t>
            </w:r>
          </w:p>
        </w:tc>
      </w:tr>
    </w:tbl>
    <w:p w14:paraId="25135186"/>
    <w:p w14:paraId="0C3E6CD3">
      <w:pPr>
        <w:pStyle w:val="25"/>
      </w:pPr>
      <w:r>
        <w:t>SCHED_FIFO 的语义要特别注意两点：</w:t>
      </w:r>
    </w:p>
    <w:p w14:paraId="0B1329A7">
      <w:pPr>
        <w:pStyle w:val="56"/>
      </w:pPr>
      <w:r>
        <w:t>抢占：只要高优先级 FIFO 线程可运行，低优先级立刻被抢——即使低优先级是另一个 FIFO。</w:t>
      </w:r>
    </w:p>
    <w:p w14:paraId="0B99551E">
      <w:pPr>
        <w:pStyle w:val="56"/>
      </w:pPr>
      <w:r>
        <w:t>不轮转：同优先级 FIFO 线程之间不会自动切换，一个不放弃就一直跑（除非阻塞、sleep、被更高优先级抢）。</w:t>
      </w:r>
    </w:p>
    <w:p w14:paraId="4EDE5FEB">
      <w:pPr>
        <w:pStyle w:val="25"/>
      </w:pPr>
      <w:r>
        <w:t>所以"实时线程"是把双刃剑：它保证了自己的延迟，但可能饿死别人。这也是为什么给所有线程都设最高优先级是灾难（见错误版本）。</w:t>
      </w:r>
    </w:p>
    <w:p w14:paraId="3B6E8EC3">
      <w:pPr>
        <w:pStyle w:val="47"/>
      </w:pPr>
      <w:r>
        <w:t>7. 原理展开：优先级反转——为什么需要关心</w:t>
      </w:r>
    </w:p>
    <w:p w14:paraId="6F8F06F7">
      <w:pPr>
        <w:pStyle w:val="25"/>
      </w:pPr>
      <w:r>
        <w:t>设 T1 高优先级实时线程，T2 低优先级线程。T1 等待的锁被 T2 拿着，而 T2 被中优先级的 T3 抢占……结果：最高优先级的 T1 反而被 T3 挡住。这就是优先级反转（priority inversion）。</w:t>
      </w:r>
    </w:p>
    <w:p w14:paraId="64948264">
      <w:pPr>
        <w:pStyle w:val="25"/>
      </w:pPr>
      <w:r>
        <w:t>内核对策：优先级继承（priority inheritance）——T2 拿锁时若发现有高优先级线程在等这把锁，T2 临时提升到高优先级，尽快执行完释放锁。实时系统（RTOS 也有同样机制，mutex 的 priority ceiling/inheritance）必须处理这个问题。</w:t>
      </w:r>
    </w:p>
    <w:p w14:paraId="096E2CB2">
      <w:pPr>
        <w:pStyle w:val="47"/>
      </w:pPr>
      <w:r>
        <w:t>8. 最小独立实验</w:t>
      </w:r>
    </w:p>
    <w:p w14:paraId="79955623">
      <w:pPr>
        <w:pStyle w:val="65"/>
        <w:spacing w:before="60" w:after="60" w:line="240" w:lineRule="auto"/>
        <w:ind w:left="0" w:firstLine="0"/>
        <w:jc w:val="left"/>
      </w:pPr>
      <w:r>
        <w:t># 看调度类与优先级</w:t>
      </w:r>
      <w:r>
        <w:br w:type="textWrapping"/>
      </w:r>
      <w:r>
        <w:t>ps -eo pid,comm,class,rtprio,nice,pri | head -n 10</w:t>
      </w:r>
      <w:r>
        <w:br w:type="textWrapping"/>
      </w:r>
      <w:r>
        <w:t>#  class=TS(CFS) nice=0; class=FF(SCHED_FIFO) rtprio=40</w:t>
      </w:r>
      <w:r>
        <w:br w:type="textWrapping"/>
      </w:r>
      <w:r>
        <w:br w:type="textWrapping"/>
      </w:r>
      <w:r>
        <w:t># 用 chrt 启动一个实时进程（实验机器上）</w:t>
      </w:r>
      <w:r>
        <w:br w:type="textWrapping"/>
      </w:r>
      <w:r>
        <w:t>chrt -f 50 sleep 5 &amp;</w:t>
      </w:r>
      <w:r>
        <w:br w:type="textWrapping"/>
      </w:r>
      <w:r>
        <w:t>ps -eo pid,comm,class,rtprio | grep sleep</w:t>
      </w:r>
      <w:r>
        <w:br w:type="textWrapping"/>
      </w:r>
      <w:r>
        <w:t>kill %1</w:t>
      </w:r>
      <w:r>
        <w:br w:type="textWrapping"/>
      </w:r>
      <w:r>
        <w:br w:type="textWrapping"/>
      </w:r>
      <w:r>
        <w:t># 创建并观察线程</w:t>
      </w:r>
      <w:r>
        <w:br w:type="textWrapping"/>
      </w:r>
      <w:r>
        <w:t>ps -eLf | grep -i threadtest | head</w:t>
      </w:r>
      <w:r>
        <w:br w:type="textWrapping"/>
      </w:r>
      <w:r>
        <w:t># PID 列是 tgid，LWP 列是每个线程的 pid</w:t>
      </w:r>
    </w:p>
    <w:p w14:paraId="4989EF1E">
      <w:pPr>
        <w:pStyle w:val="47"/>
      </w:pPr>
      <w:r>
        <w:t>9. 项目源码映射</w:t>
      </w:r>
    </w:p>
    <w:p w14:paraId="23232FAE">
      <w:pPr>
        <w:pStyle w:val="25"/>
      </w:pPr>
      <w:r>
        <w:t>boomPI 的调度配置（audio_engine.cpp）：</w:t>
      </w:r>
    </w:p>
    <w:p w14:paraId="1B5A9C48">
      <w:pPr>
        <w:pStyle w:val="65"/>
        <w:spacing w:before="60" w:after="60" w:line="240" w:lineRule="auto"/>
        <w:ind w:left="0" w:firstLine="0"/>
        <w:jc w:val="left"/>
      </w:pPr>
      <w:r>
        <w:t>capture 线程:  SCHED_FIFO 优先级 40</w:t>
      </w:r>
      <w:r>
        <w:br w:type="textWrapping"/>
      </w:r>
      <w:r>
        <w:t>playback 线程: SCHED_FIFO 优先级 30</w:t>
      </w:r>
      <w:r>
        <w:br w:type="textWrapping"/>
      </w:r>
      <w:r>
        <w:t>UI 线程:       nice(5)（降低优先级，让出 CPU）</w:t>
      </w:r>
      <w:r>
        <w:br w:type="textWrapping"/>
      </w:r>
      <w:r>
        <w:br w:type="textWrapping"/>
      </w:r>
      <w:r>
        <w:t>设计依据：</w:t>
      </w:r>
      <w:r>
        <w:br w:type="textWrapping"/>
      </w:r>
      <w:r>
        <w:t xml:space="preserve">  capture 优先级最高 → 20ms 采集周期必须准时，否则丢帧</w:t>
      </w:r>
      <w:r>
        <w:br w:type="textWrapping"/>
      </w:r>
      <w:r>
        <w:t xml:space="preserve">  playback 其次      → 播放欠载只造成可容忍的静音</w:t>
      </w:r>
      <w:r>
        <w:br w:type="textWrapping"/>
      </w:r>
      <w:r>
        <w:t xml:space="preserve">  UI 最低            → 界面慢一点没关系，音频不能断</w:t>
      </w:r>
    </w:p>
    <w:p w14:paraId="5216378B">
      <w:pPr>
        <w:pStyle w:val="25"/>
      </w:pPr>
      <w:r>
        <w:t>这正是第 5 章 SCHED_FIFO 语义的现实应用：两个音频线程保证各自延迟；UI 靠 nice 降级避免抢音频。注意 AGENTS.md 的约束：这些值不能随意抬高——抬高优先级只是掩盖阻塞，真正的问题是为什么阻塞。</w:t>
      </w:r>
    </w:p>
    <w:p w14:paraId="62D0BBB2">
      <w:pPr>
        <w:pStyle w:val="47"/>
      </w:pPr>
      <w:r>
        <w:t>10. 错误版本</w:t>
      </w:r>
    </w:p>
    <w:p w14:paraId="1C03883B">
      <w:pPr>
        <w:pStyle w:val="65"/>
        <w:spacing w:before="60" w:after="60" w:line="240" w:lineRule="auto"/>
        <w:ind w:left="0" w:firstLine="0"/>
        <w:jc w:val="left"/>
      </w:pPr>
      <w:r>
        <w:t>// 错误：所有线程都设 SCHED_FIFO 99</w:t>
      </w:r>
      <w:r>
        <w:br w:type="textWrapping"/>
      </w:r>
      <w:r>
        <w:t>// 后果：高优先级线程互不谦让，同优先级 FIFO 不轮转，</w:t>
      </w:r>
      <w:r>
        <w:br w:type="textWrapping"/>
      </w:r>
      <w:r>
        <w:t>//       一个线程忙等（或死循环）就把所有 CPU 吃光，</w:t>
      </w:r>
      <w:r>
        <w:br w:type="textWrapping"/>
      </w:r>
      <w:r>
        <w:t>//       其他线程（包括内核的一些处理）全部饿死</w:t>
      </w:r>
      <w:r>
        <w:br w:type="textWrapping"/>
      </w:r>
      <w:r>
        <w:t>// 正确：只给真正有硬时限的线程设实时优先级，其余用 CFS/nice</w:t>
      </w:r>
    </w:p>
    <w:p w14:paraId="722E67DC">
      <w:pPr>
        <w:pStyle w:val="47"/>
      </w:pPr>
      <w:r>
        <w:t>11. 故障注入</w:t>
      </w:r>
    </w:p>
    <w:p w14:paraId="3B2990EA">
      <w:pPr>
        <w:pStyle w:val="65"/>
        <w:spacing w:before="60" w:after="60" w:line="240" w:lineRule="auto"/>
        <w:ind w:left="0" w:firstLine="0"/>
        <w:jc w:val="left"/>
      </w:pPr>
      <w:r>
        <w:t># 在真板降低 capture 线程优先级，观察丢帧</w:t>
      </w:r>
      <w:r>
        <w:br w:type="textWrapping"/>
      </w:r>
      <w:r>
        <w:t># （需借助工具/调试钩子，或临时改源码）</w:t>
      </w:r>
      <w:r>
        <w:br w:type="textWrapping"/>
      </w:r>
      <w:r>
        <w:t># 预期：xrun/discontinuity 出现，当前 turn 被取消</w:t>
      </w:r>
      <w:r>
        <w:br w:type="textWrapping"/>
      </w:r>
      <w:r>
        <w:t># 结论：优先级不是性能优化，是实时约束的兑现</w:t>
      </w:r>
    </w:p>
    <w:p w14:paraId="67E1BD6A">
      <w:pPr>
        <w:pStyle w:val="47"/>
      </w:pPr>
      <w:r>
        <w:t>12. 不变量总结</w:t>
      </w:r>
    </w:p>
    <w:p w14:paraId="23A07E67">
      <w:pPr>
        <w:pStyle w:val="56"/>
      </w:pPr>
      <w:r>
        <w:t>线程 = 带共享标志的进程（clone 视角）。</w:t>
      </w:r>
    </w:p>
    <w:p w14:paraId="43483E6E">
      <w:pPr>
        <w:pStyle w:val="56"/>
      </w:pPr>
      <w:r>
        <w:t>pid 独立、tgid 相同是线程身份的判定。</w:t>
      </w:r>
    </w:p>
    <w:p w14:paraId="416F69D5">
      <w:pPr>
        <w:pStyle w:val="56"/>
      </w:pPr>
      <w:r>
        <w:t>线程切换快 = 省掉 TLB 刷新（switch_mm）。</w:t>
      </w:r>
    </w:p>
    <w:p w14:paraId="58E922A7">
      <w:pPr>
        <w:pStyle w:val="56"/>
      </w:pPr>
      <w:r>
        <w:t>CFS 用 vruntime 保证公平，nice 通过权重影响速率。</w:t>
      </w:r>
    </w:p>
    <w:p w14:paraId="40AAC352">
      <w:pPr>
        <w:pStyle w:val="56"/>
      </w:pPr>
      <w:r>
        <w:t>SCHED_FIFO 保证确定性，但会饿死别人，必须克制使用。</w:t>
      </w:r>
    </w:p>
    <w:p w14:paraId="233D5148">
      <w:pPr>
        <w:pStyle w:val="56"/>
      </w:pPr>
      <w:r>
        <w:t>音频线程优先级 &gt; UI，且不许随意抬高。</w:t>
      </w:r>
    </w:p>
    <w:p w14:paraId="57801021">
      <w:pPr>
        <w:pStyle w:val="47"/>
      </w:pPr>
      <w:r>
        <w:t>13. 章末考核</w:t>
      </w:r>
    </w:p>
    <w:p w14:paraId="71BDDA1D">
      <w:pPr>
        <w:pStyle w:val="56"/>
      </w:pPr>
      <w:r>
        <w:t>pthread_create 在内核里对应什么？共享了哪些标志？</w:t>
      </w:r>
    </w:p>
    <w:p w14:paraId="55976916">
      <w:pPr>
        <w:pStyle w:val="56"/>
      </w:pPr>
      <w:r>
        <w:t>线程切换为什么比进程切换快？</w:t>
      </w:r>
    </w:p>
    <w:p w14:paraId="067CB78D">
      <w:pPr>
        <w:pStyle w:val="56"/>
      </w:pPr>
      <w:r>
        <w:t>vruntime 是什么？nice 怎么影响它？</w:t>
      </w:r>
    </w:p>
    <w:p w14:paraId="05C1FAB8">
      <w:pPr>
        <w:pStyle w:val="56"/>
      </w:pPr>
      <w:r>
        <w:t>SCHED_FIFO 的抢占与轮转语义？为什么不能全设 99？</w:t>
      </w:r>
    </w:p>
    <w:p w14:paraId="0AAA0663">
      <w:pPr>
        <w:pStyle w:val="56"/>
      </w:pPr>
      <w:r>
        <w:t>boomPI 为什么 capture 40 / playback 30 / UI nice(5)？</w:t>
      </w:r>
    </w:p>
    <w:p w14:paraId="25811E9A">
      <w:pPr>
        <w:pStyle w:val="46"/>
        <w:keepNext/>
        <w:pageBreakBefore/>
      </w:pPr>
      <w:bookmarkStart w:id="8" w:name="_Toc9841"/>
      <w:r>
        <w:t>第6章  存储布局：bootfs、rootfs、分区与挂载</w:t>
      </w:r>
      <w:bookmarkEnd w:id="8"/>
    </w:p>
    <w:p w14:paraId="184F1531">
      <w:pPr>
        <w:pStyle w:val="47"/>
      </w:pPr>
      <w:r>
        <w:t>1. 真实问题</w:t>
      </w:r>
    </w:p>
    <w:p w14:paraId="262A24DB">
      <w:pPr>
        <w:pStyle w:val="25"/>
      </w:pPr>
      <w:r>
        <w:t>你会在板子上看到 /、/boot（或没有）、/userdata、/oem、/run、/proc 这些目录。为什么不能只有一个"大目录"？为什么配置要写在 /userdata 而不是 /？为什么 /proc 里 ls 能看到文件、磁盘上却找不到？这一章讲清楚嵌入式 Linux 的存储与文件系统布局。</w:t>
      </w:r>
    </w:p>
    <w:p w14:paraId="10F22A9B">
      <w:pPr>
        <w:pStyle w:val="47"/>
      </w:pPr>
      <w:r>
        <w:t>2. 原理展开：物理存储怎么被切成"分区"</w:t>
      </w:r>
    </w:p>
    <w:p w14:paraId="4C0FC4B8">
      <w:pPr>
        <w:pStyle w:val="25"/>
      </w:pPr>
      <w:r>
        <w:t>eMMC/SD 是一整块存储，但被分区表切成若干"分区"，每个分区可以格式化成不同的文件系统。嵌入式常用布局：</w:t>
      </w:r>
    </w:p>
    <w:p w14:paraId="74920E7D">
      <w:pPr>
        <w:pStyle w:val="65"/>
        <w:spacing w:before="60" w:after="60" w:line="240" w:lineRule="auto"/>
        <w:ind w:left="0" w:firstLine="0"/>
        <w:jc w:val="left"/>
      </w:pPr>
      <w:r>
        <w:t>eMMC 分区布局（示意）</w:t>
      </w:r>
      <w:r>
        <w:br w:type="textWrapping"/>
      </w:r>
      <w:r>
        <w:t>┌─────────────┬──────────────┬─────────────┬────────────┐</w:t>
      </w:r>
      <w:r>
        <w:br w:type="textWrapping"/>
      </w:r>
      <w:r>
        <w:t>│ bootfs       │ rootfs        │ userdata     │ swap/其他  │</w:t>
      </w:r>
      <w:r>
        <w:br w:type="textWrapping"/>
      </w:r>
      <w:r>
        <w:t>│ U-Boot       │ 只读根文件系统  │ 可写数据     │            │</w:t>
      </w:r>
      <w:r>
        <w:br w:type="textWrapping"/>
      </w:r>
      <w:r>
        <w:t>│ 内核+dtb     │ /bin /etc     │ 配置/日志    │            │</w:t>
      </w:r>
      <w:r>
        <w:br w:type="textWrapping"/>
      </w:r>
      <w:r>
        <w:t>│              │ /lib /sbin    │ 用户数据     │            │</w:t>
      </w:r>
      <w:r>
        <w:br w:type="textWrapping"/>
      </w:r>
      <w:r>
        <w:t>└─────────────┴──────────────┴─────────────┴────────────┘</w:t>
      </w:r>
    </w:p>
    <w:p w14:paraId="733C8926">
      <w:pPr>
        <w:pStyle w:val="56"/>
      </w:pPr>
      <w:r>
        <w:t>bootfs（启动分区）：放 U-Boot、内核镜像、设备树。它只在启动时被读。</w:t>
      </w:r>
    </w:p>
    <w:p w14:paraId="0D00F999">
      <w:pPr>
        <w:pStyle w:val="56"/>
      </w:pPr>
      <w:r>
        <w:t>rootfs（根文件系统分区）：/ 的内容，通常是只读压缩文件系统（squashfs/erofs）。</w:t>
      </w:r>
    </w:p>
    <w:p w14:paraId="1734F1E2">
      <w:pPr>
        <w:pStyle w:val="56"/>
      </w:pPr>
      <w:r>
        <w:t>userdata（数据分区）：可写的 ext4/f2fs，/userdata 挂在这里。</w:t>
      </w:r>
    </w:p>
    <w:p w14:paraId="07880F9D">
      <w:pPr>
        <w:pStyle w:val="25"/>
      </w:pPr>
      <w:r>
        <w:t>为什么 rootfs 要只读？因为系统文件一旦被写坏（掉电、误操作），设备就起不来了。只读根 + 独立可写数据区 = 系统文件永远安全，数据随便折腾。这就是"为什么 boomPI 的配置写在 /userdata"的答案：写 / 会破坏系统，写 /userdata 只是数据。</w:t>
      </w:r>
    </w:p>
    <w:p w14:paraId="51107A17">
      <w:pPr>
        <w:pStyle w:val="47"/>
      </w:pPr>
      <w:r>
        <w:t>3. 原理展开：什么是 rootfs，它从哪里来</w:t>
      </w:r>
    </w:p>
    <w:p w14:paraId="0F1ACC1C">
      <w:pPr>
        <w:pStyle w:val="25"/>
      </w:pPr>
      <w:r>
        <w:t>rootfs 字面意思是"根文件系统"——挂载在 / 上的文件系统。它可以是：</w:t>
      </w:r>
    </w:p>
    <w:p w14:paraId="040A3A48">
      <w:pPr>
        <w:pStyle w:val="56"/>
      </w:pPr>
      <w:r>
        <w:t>磁盘分区上的文件系统：/dev/mmcblk0p2 格式化成 ext4/erofs，内核挂载它。</w:t>
      </w:r>
    </w:p>
    <w:p w14:paraId="2403168F">
      <w:pPr>
        <w:pStyle w:val="56"/>
      </w:pPr>
      <w:r>
        <w:t>initramfs：一个打进内核镜像里的压缩文件系统，内核先挂它再转向真正的根。</w:t>
      </w:r>
    </w:p>
    <w:p w14:paraId="1AFC8A4F">
      <w:pPr>
        <w:pStyle w:val="25"/>
      </w:pPr>
      <w:r>
        <w:t>嵌入式（Buildroot/LubanSDK）的做法：用 Buildroot 把 busybox、库、工具、启动脚本"打包"成一个 rootfs 目录树，再制作成只读镜像（squashfs）放进分区。这个"根目录树里有什么"是你在开发中最常改的：加库、加脚本、加配置。</w:t>
      </w:r>
    </w:p>
    <w:p w14:paraId="5DA0DD4E">
      <w:pPr>
        <w:pStyle w:val="25"/>
      </w:pPr>
      <w:r>
        <w:t>注意区分两个概念：rootfs 是"内容"（/bin、/etc 这些目录和文件）；分区是"容器"（一块存储区域）。rootfs 内容装进分区就叫"刷写系统"。</w:t>
      </w:r>
    </w:p>
    <w:p w14:paraId="07ACF6BB">
      <w:pPr>
        <w:pStyle w:val="47"/>
      </w:pPr>
      <w:r>
        <w:t>4. 原理展开：挂载（mount）——目录树是怎么拼出来的</w:t>
      </w:r>
    </w:p>
    <w:p w14:paraId="28813E01">
      <w:pPr>
        <w:pStyle w:val="25"/>
      </w:pPr>
      <w:r>
        <w:t>Linux 只有一个根目录树 /。各个分区和虚拟文件系统通过"挂载点"拼进这棵树：</w:t>
      </w:r>
    </w:p>
    <w:p w14:paraId="33186A6E">
      <w:pPr>
        <w:pStyle w:val="65"/>
        <w:spacing w:before="60" w:after="60" w:line="240" w:lineRule="auto"/>
        <w:ind w:left="0" w:firstLine="0"/>
        <w:jc w:val="left"/>
      </w:pPr>
      <w:r>
        <w:t>mount 命令输出（示意）</w:t>
      </w:r>
      <w:r>
        <w:br w:type="textWrapping"/>
      </w:r>
      <w:r>
        <w:t>/dev/mmcblk0p1  on /boot   type ext4</w:t>
      </w:r>
      <w:r>
        <w:br w:type="textWrapping"/>
      </w:r>
      <w:r>
        <w:t>/dev/mmcblk0p2  on /       type squashfs   （只读）</w:t>
      </w:r>
      <w:r>
        <w:br w:type="textWrapping"/>
      </w:r>
      <w:r>
        <w:t>/dev/mmcblk0p3  on /userdata type ext4     （可写）</w:t>
      </w:r>
      <w:r>
        <w:br w:type="textWrapping"/>
      </w:r>
      <w:r>
        <w:t>proc            on /proc  type proc</w:t>
      </w:r>
      <w:r>
        <w:br w:type="textWrapping"/>
      </w:r>
      <w:r>
        <w:t>sysfs           on /sys   type sysfs</w:t>
      </w:r>
      <w:r>
        <w:br w:type="textWrapping"/>
      </w:r>
      <w:r>
        <w:t>tmpfs           on /run   type tmpfs       （内存文件系统）</w:t>
      </w:r>
    </w:p>
    <w:p w14:paraId="40F204E2">
      <w:pPr>
        <w:pStyle w:val="25"/>
      </w:pPr>
      <w:r>
        <w:t>访问 /userdata/boompi/config/xx 时，内核沿着目录树走到 /userdata，发现它是个挂载点，就转到那块分区对应的文件系统里找文件。目录树是"视图"，分区是"实体"，挂载把两者连起来。</w:t>
      </w:r>
    </w:p>
    <w:p w14:paraId="06F32C19">
      <w:pPr>
        <w:pStyle w:val="25"/>
      </w:pPr>
      <w:r>
        <w:t>虚拟文件系统（proc/sysfs/tmpfs）没有物理存储：proc 每次读都实时生成（第 2 章讲过）；tmpfs 完全在内存里，重启即空——所以 /run 只放运行时状态，绝不放配置。</w:t>
      </w:r>
    </w:p>
    <w:p w14:paraId="19BBE47B">
      <w:pPr>
        <w:pStyle w:val="47"/>
      </w:pPr>
      <w:r>
        <w:t>5. 原理展开：U-Boot、内核、rootfs 分别存在哪</w:t>
      </w:r>
    </w:p>
    <w:p w14:paraId="58F2DD0A">
      <w:pPr>
        <w:pStyle w:val="25"/>
      </w:pPr>
      <w:r>
        <w:t>把启动链（第 2 章）与存储布局对应起来：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4"/>
        <w:gridCol w:w="2766"/>
      </w:tblGrid>
      <w:tr w14:paraId="6119F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79838E65">
            <w:pPr>
              <w:jc w:val="both"/>
            </w:pPr>
            <w:r>
              <w:rPr>
                <w:b/>
              </w:rPr>
              <w:t>内容</w:t>
            </w:r>
          </w:p>
        </w:tc>
        <w:tc>
          <w:tcPr>
            <w:tcW w:w="2769" w:type="dxa"/>
          </w:tcPr>
          <w:p w14:paraId="79E9AC30">
            <w:pPr>
              <w:jc w:val="both"/>
            </w:pPr>
            <w:r>
              <w:rPr>
                <w:b/>
              </w:rPr>
              <w:t>存放位置</w:t>
            </w:r>
          </w:p>
        </w:tc>
        <w:tc>
          <w:tcPr>
            <w:tcW w:w="2769" w:type="dxa"/>
          </w:tcPr>
          <w:p w14:paraId="2805F673">
            <w:pPr>
              <w:jc w:val="both"/>
            </w:pPr>
            <w:r>
              <w:rPr>
                <w:b/>
              </w:rPr>
              <w:t>谁读它</w:t>
            </w:r>
          </w:p>
        </w:tc>
      </w:tr>
      <w:tr w14:paraId="7A659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313E144">
            <w:pPr>
              <w:jc w:val="both"/>
            </w:pPr>
            <w:r>
              <w:t>BootROM</w:t>
            </w:r>
          </w:p>
        </w:tc>
        <w:tc>
          <w:tcPr>
            <w:tcW w:w="2769" w:type="dxa"/>
          </w:tcPr>
          <w:p w14:paraId="0F56A5D9">
            <w:pPr>
              <w:jc w:val="both"/>
            </w:pPr>
            <w:r>
              <w:t>芯片内部 ROM</w:t>
            </w:r>
          </w:p>
        </w:tc>
        <w:tc>
          <w:tcPr>
            <w:tcW w:w="2769" w:type="dxa"/>
          </w:tcPr>
          <w:p w14:paraId="2DB15CD6">
            <w:pPr>
              <w:jc w:val="both"/>
            </w:pPr>
            <w:r>
              <w:t>硬件上电</w:t>
            </w:r>
          </w:p>
        </w:tc>
      </w:tr>
      <w:tr w14:paraId="0E08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138EC83">
            <w:pPr>
              <w:jc w:val="both"/>
            </w:pPr>
            <w:r>
              <w:t>U-Boot（bootloader）</w:t>
            </w:r>
          </w:p>
        </w:tc>
        <w:tc>
          <w:tcPr>
            <w:tcW w:w="2769" w:type="dxa"/>
          </w:tcPr>
          <w:p w14:paraId="3511117D">
            <w:pPr>
              <w:jc w:val="both"/>
            </w:pPr>
            <w:r>
              <w:t>bootfs 分区或专用区</w:t>
            </w:r>
          </w:p>
        </w:tc>
        <w:tc>
          <w:tcPr>
            <w:tcW w:w="2769" w:type="dxa"/>
          </w:tcPr>
          <w:p w14:paraId="19EB73AD">
            <w:pPr>
              <w:jc w:val="both"/>
            </w:pPr>
            <w:r>
              <w:t>BootROM/SPL</w:t>
            </w:r>
          </w:p>
        </w:tc>
      </w:tr>
      <w:tr w14:paraId="3204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453A940">
            <w:pPr>
              <w:jc w:val="both"/>
            </w:pPr>
            <w:r>
              <w:t>内核 zImage + dtb</w:t>
            </w:r>
          </w:p>
        </w:tc>
        <w:tc>
          <w:tcPr>
            <w:tcW w:w="2769" w:type="dxa"/>
          </w:tcPr>
          <w:p w14:paraId="25F4370D">
            <w:pPr>
              <w:jc w:val="both"/>
            </w:pPr>
            <w:r>
              <w:t>bootfs 分区</w:t>
            </w:r>
          </w:p>
        </w:tc>
        <w:tc>
          <w:tcPr>
            <w:tcW w:w="2769" w:type="dxa"/>
          </w:tcPr>
          <w:p w14:paraId="6900C31B">
            <w:pPr>
              <w:jc w:val="both"/>
            </w:pPr>
            <w:r>
              <w:t>U-Boot</w:t>
            </w:r>
          </w:p>
        </w:tc>
      </w:tr>
      <w:tr w14:paraId="65D19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44BF4B5">
            <w:pPr>
              <w:jc w:val="both"/>
            </w:pPr>
            <w:r>
              <w:t>rootfs（/bin /etc...）</w:t>
            </w:r>
          </w:p>
        </w:tc>
        <w:tc>
          <w:tcPr>
            <w:tcW w:w="2769" w:type="dxa"/>
          </w:tcPr>
          <w:p w14:paraId="5619C251">
            <w:pPr>
              <w:jc w:val="both"/>
            </w:pPr>
            <w:r>
              <w:t>rootfs 分区</w:t>
            </w:r>
          </w:p>
        </w:tc>
        <w:tc>
          <w:tcPr>
            <w:tcW w:w="2769" w:type="dxa"/>
          </w:tcPr>
          <w:p w14:paraId="051B22F2">
            <w:pPr>
              <w:jc w:val="both"/>
            </w:pPr>
            <w:r>
              <w:t>内核启动后</w:t>
            </w:r>
          </w:p>
        </w:tc>
      </w:tr>
      <w:tr w14:paraId="205AD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2C2EE16">
            <w:pPr>
              <w:jc w:val="both"/>
            </w:pPr>
            <w:r>
              <w:t>配置/日志/用户数据</w:t>
            </w:r>
          </w:p>
        </w:tc>
        <w:tc>
          <w:tcPr>
            <w:tcW w:w="2769" w:type="dxa"/>
          </w:tcPr>
          <w:p w14:paraId="22187FC8">
            <w:pPr>
              <w:jc w:val="both"/>
            </w:pPr>
            <w:r>
              <w:t>userdata 分区</w:t>
            </w:r>
          </w:p>
        </w:tc>
        <w:tc>
          <w:tcPr>
            <w:tcW w:w="2769" w:type="dxa"/>
          </w:tcPr>
          <w:p w14:paraId="4DCB1A4C">
            <w:pPr>
              <w:jc w:val="both"/>
            </w:pPr>
            <w:r>
              <w:t>应用</w:t>
            </w:r>
          </w:p>
        </w:tc>
      </w:tr>
    </w:tbl>
    <w:p w14:paraId="34F27D49"/>
    <w:p w14:paraId="2EE54FDF">
      <w:pPr>
        <w:pStyle w:val="25"/>
      </w:pPr>
      <w:r>
        <w:t>这也是量产烧录的四个目标：bootloader、内核+dtb、rootfs、userdata。开发时最常见的烧录工具（Rockchip 的 upgrade_tool / rkdeveloptool）就是分别写这些分区。</w:t>
      </w:r>
    </w:p>
    <w:p w14:paraId="25FCA477">
      <w:pPr>
        <w:pStyle w:val="47"/>
      </w:pPr>
      <w:r>
        <w:t>6. 最小独立实验</w:t>
      </w:r>
    </w:p>
    <w:p w14:paraId="12CCCC11">
      <w:pPr>
        <w:pStyle w:val="65"/>
        <w:spacing w:before="60" w:after="60" w:line="240" w:lineRule="auto"/>
        <w:ind w:left="0" w:firstLine="0"/>
        <w:jc w:val="left"/>
      </w:pPr>
      <w:r>
        <w:t># 在板子上看存储布局</w:t>
      </w:r>
      <w:r>
        <w:br w:type="textWrapping"/>
      </w:r>
      <w:r>
        <w:t>mount | head -n 20            # 所有挂载点与类型</w:t>
      </w:r>
      <w:r>
        <w:br w:type="textWrapping"/>
      </w:r>
      <w:r>
        <w:t>df -h                          # 各分区容量与占用</w:t>
      </w:r>
      <w:r>
        <w:br w:type="textWrapping"/>
      </w:r>
      <w:r>
        <w:t>cat /proc/cmdline              # 内核从哪找根：root=/dev/mmcblk0p2</w:t>
      </w:r>
      <w:r>
        <w:br w:type="textWrapping"/>
      </w:r>
      <w:r>
        <w:br w:type="textWrapping"/>
      </w:r>
      <w:r>
        <w:t>ls /boot/ 2&gt;/dev/null          # 启动分区内容（U-Boot/内核/dtb）</w:t>
      </w:r>
      <w:r>
        <w:br w:type="textWrapping"/>
      </w:r>
      <w:r>
        <w:t>mount -o remount,rw / 2&gt;&amp;1     # 只读根：通常失败或不应做</w:t>
      </w:r>
      <w:r>
        <w:br w:type="textWrapping"/>
      </w:r>
      <w:r>
        <w:br w:type="textWrapping"/>
      </w:r>
      <w:r>
        <w:t>ls /run/                       # tmpfs：内存文件系统，重启消失</w:t>
      </w:r>
    </w:p>
    <w:p w14:paraId="578735F4">
      <w:pPr>
        <w:pStyle w:val="47"/>
      </w:pPr>
      <w:r>
        <w:t>7. 项目源码映射</w:t>
      </w:r>
    </w:p>
    <w:p w14:paraId="7F4A21D3">
      <w:pPr>
        <w:pStyle w:val="25"/>
      </w:pPr>
      <w:r>
        <w:t>boomPI 与存储布局直接相关：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63"/>
        <w:gridCol w:w="2762"/>
      </w:tblGrid>
      <w:tr w14:paraId="23FE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3F92FC45">
            <w:pPr>
              <w:jc w:val="both"/>
            </w:pPr>
            <w:r>
              <w:rPr>
                <w:b/>
              </w:rPr>
              <w:t>路径</w:t>
            </w:r>
          </w:p>
        </w:tc>
        <w:tc>
          <w:tcPr>
            <w:tcW w:w="2769" w:type="dxa"/>
          </w:tcPr>
          <w:p w14:paraId="600254CB">
            <w:pPr>
              <w:jc w:val="both"/>
            </w:pPr>
            <w:r>
              <w:rPr>
                <w:b/>
              </w:rPr>
              <w:t>所在分区</w:t>
            </w:r>
          </w:p>
        </w:tc>
        <w:tc>
          <w:tcPr>
            <w:tcW w:w="2769" w:type="dxa"/>
          </w:tcPr>
          <w:p w14:paraId="5C56431C">
            <w:pPr>
              <w:jc w:val="both"/>
            </w:pPr>
            <w:r>
              <w:rPr>
                <w:b/>
              </w:rPr>
              <w:t>用途</w:t>
            </w:r>
          </w:p>
        </w:tc>
      </w:tr>
      <w:tr w14:paraId="659D5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DCDF89F">
            <w:pPr>
              <w:jc w:val="both"/>
            </w:pPr>
            <w:r>
              <w:t>/userdata/boompi/bin/boompi-client</w:t>
            </w:r>
          </w:p>
        </w:tc>
        <w:tc>
          <w:tcPr>
            <w:tcW w:w="2769" w:type="dxa"/>
          </w:tcPr>
          <w:p w14:paraId="1D65830B">
            <w:pPr>
              <w:jc w:val="both"/>
            </w:pPr>
            <w:r>
              <w:t>userdata（可写）</w:t>
            </w:r>
          </w:p>
        </w:tc>
        <w:tc>
          <w:tcPr>
            <w:tcW w:w="2769" w:type="dxa"/>
          </w:tcPr>
          <w:p w14:paraId="2D4A6181">
            <w:pPr>
              <w:jc w:val="both"/>
            </w:pPr>
            <w:r>
              <w:t>产品可执行文件</w:t>
            </w:r>
          </w:p>
        </w:tc>
      </w:tr>
      <w:tr w14:paraId="336FC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0E22EAA">
            <w:pPr>
              <w:jc w:val="both"/>
            </w:pPr>
            <w:r>
              <w:t>/userdata/boompi/config/</w:t>
            </w:r>
          </w:p>
        </w:tc>
        <w:tc>
          <w:tcPr>
            <w:tcW w:w="2769" w:type="dxa"/>
          </w:tcPr>
          <w:p w14:paraId="19CDE3E4">
            <w:pPr>
              <w:jc w:val="both"/>
            </w:pPr>
            <w:r>
              <w:t>userdata</w:t>
            </w:r>
          </w:p>
        </w:tc>
        <w:tc>
          <w:tcPr>
            <w:tcW w:w="2769" w:type="dxa"/>
          </w:tcPr>
          <w:p w14:paraId="64D09B63">
            <w:pPr>
              <w:jc w:val="both"/>
            </w:pPr>
            <w:r>
              <w:t>配置（0700）</w:t>
            </w:r>
          </w:p>
        </w:tc>
      </w:tr>
      <w:tr w14:paraId="0E0C3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35A9EE">
            <w:pPr>
              <w:jc w:val="both"/>
            </w:pPr>
            <w:r>
              <w:t>/userdata/boompi/log</w:t>
            </w:r>
          </w:p>
        </w:tc>
        <w:tc>
          <w:tcPr>
            <w:tcW w:w="2769" w:type="dxa"/>
          </w:tcPr>
          <w:p w14:paraId="1AF77058">
            <w:pPr>
              <w:jc w:val="both"/>
            </w:pPr>
            <w:r>
              <w:t>userdata</w:t>
            </w:r>
          </w:p>
        </w:tc>
        <w:tc>
          <w:tcPr>
            <w:tcW w:w="2769" w:type="dxa"/>
          </w:tcPr>
          <w:p w14:paraId="6F99040B">
            <w:pPr>
              <w:jc w:val="both"/>
            </w:pPr>
            <w:r>
              <w:t>日志（轮转）</w:t>
            </w:r>
          </w:p>
        </w:tc>
      </w:tr>
      <w:tr w14:paraId="282E6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4B3ADB8">
            <w:pPr>
              <w:jc w:val="both"/>
            </w:pPr>
            <w:r>
              <w:t>/oem/usr/share/...</w:t>
            </w:r>
          </w:p>
        </w:tc>
        <w:tc>
          <w:tcPr>
            <w:tcW w:w="2769" w:type="dxa"/>
          </w:tcPr>
          <w:p w14:paraId="6828996C">
            <w:pPr>
              <w:jc w:val="both"/>
            </w:pPr>
            <w:r>
              <w:t>rootfs/oem 分区</w:t>
            </w:r>
          </w:p>
        </w:tc>
        <w:tc>
          <w:tcPr>
            <w:tcW w:w="2769" w:type="dxa"/>
          </w:tcPr>
          <w:p w14:paraId="13131095">
            <w:pPr>
              <w:jc w:val="both"/>
            </w:pPr>
            <w:r>
              <w:t>只读资源（字体等）</w:t>
            </w:r>
          </w:p>
        </w:tc>
      </w:tr>
      <w:tr w14:paraId="69626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6AB37C6">
            <w:pPr>
              <w:jc w:val="both"/>
            </w:pPr>
            <w:r>
              <w:t>/run/boompi-*.log</w:t>
            </w:r>
          </w:p>
        </w:tc>
        <w:tc>
          <w:tcPr>
            <w:tcW w:w="2769" w:type="dxa"/>
          </w:tcPr>
          <w:p w14:paraId="56064A4C">
            <w:pPr>
              <w:jc w:val="both"/>
            </w:pPr>
            <w:r>
              <w:t>tmpfs</w:t>
            </w:r>
          </w:p>
        </w:tc>
        <w:tc>
          <w:tcPr>
            <w:tcW w:w="2769" w:type="dxa"/>
          </w:tcPr>
          <w:p w14:paraId="09D8DF11">
            <w:pPr>
              <w:jc w:val="both"/>
            </w:pPr>
            <w:r>
              <w:t>运行时日志，重启消失</w:t>
            </w:r>
          </w:p>
        </w:tc>
      </w:tr>
    </w:tbl>
    <w:p w14:paraId="2D455355"/>
    <w:p w14:paraId="497D58D8">
      <w:pPr>
        <w:pStyle w:val="25"/>
      </w:pPr>
      <w:r>
        <w:t>特别提醒：/run 下的日志（如 camera 的 v4l2/ffmpeg 日志）只在本次开机存在——排查问题要在现场读，不能指望重启后还有。</w:t>
      </w:r>
    </w:p>
    <w:p w14:paraId="25891A6C">
      <w:pPr>
        <w:pStyle w:val="47"/>
      </w:pPr>
      <w:r>
        <w:t>8. 错误版本</w:t>
      </w:r>
    </w:p>
    <w:p w14:paraId="63A048DF">
      <w:pPr>
        <w:pStyle w:val="65"/>
        <w:spacing w:before="60" w:after="60" w:line="240" w:lineRule="auto"/>
        <w:ind w:left="0" w:firstLine="0"/>
        <w:jc w:val="left"/>
      </w:pPr>
      <w:r>
        <w:t># 错误：把配置写进只读根文件系统</w:t>
      </w:r>
      <w:r>
        <w:br w:type="textWrapping"/>
      </w:r>
      <w:r>
        <w:t>echo "ip=1.2.3.4" &gt; /etc/boompi.conf   # 只读，失败或丢失</w:t>
      </w:r>
      <w:r>
        <w:br w:type="textWrapping"/>
      </w:r>
      <w:r>
        <w:t># 正确：写到 /userdata/boompi/config/（可写分区）</w:t>
      </w:r>
      <w:r>
        <w:br w:type="textWrapping"/>
      </w:r>
      <w:r>
        <w:br w:type="textWrapping"/>
      </w:r>
      <w:r>
        <w:t># 错误：把运行状态（tmpfs）当配置</w:t>
      </w:r>
      <w:r>
        <w:br w:type="textWrapping"/>
      </w:r>
      <w:r>
        <w:t>echo "1" &gt; /run/volume                 # 重启即空</w:t>
      </w:r>
    </w:p>
    <w:p w14:paraId="6A356854">
      <w:pPr>
        <w:pStyle w:val="47"/>
      </w:pPr>
      <w:r>
        <w:t>9. 故障注入</w:t>
      </w:r>
    </w:p>
    <w:p w14:paraId="7B4EB96C">
      <w:pPr>
        <w:pStyle w:val="65"/>
        <w:spacing w:before="60" w:after="60" w:line="240" w:lineRule="auto"/>
        <w:ind w:left="0" w:firstLine="0"/>
        <w:jc w:val="left"/>
      </w:pPr>
      <w:r>
        <w:t># 观察"只读根"的行为：</w:t>
      </w:r>
      <w:r>
        <w:br w:type="textWrapping"/>
      </w:r>
      <w:r>
        <w:t>touch /oem/test 2&gt;&amp;1                  # 只读分区：写失败</w:t>
      </w:r>
      <w:r>
        <w:br w:type="textWrapping"/>
      </w:r>
      <w:r>
        <w:t>touch /userdata/test &amp;&amp; rm /userdata/test   # 可写分区：正常</w:t>
      </w:r>
      <w:r>
        <w:br w:type="textWrapping"/>
      </w:r>
      <w:r>
        <w:t># 结论：权限（第4章）与只读（第5章）是两道不同的保护</w:t>
      </w:r>
    </w:p>
    <w:p w14:paraId="7BF92543">
      <w:pPr>
        <w:pStyle w:val="47"/>
      </w:pPr>
      <w:r>
        <w:t>10. 不变量总结</w:t>
      </w:r>
    </w:p>
    <w:p w14:paraId="58D52FB4">
      <w:pPr>
        <w:pStyle w:val="56"/>
      </w:pPr>
      <w:r>
        <w:t>分区是容器，文件系统是格式，rootfs 是内容。</w:t>
      </w:r>
    </w:p>
    <w:p w14:paraId="2536E548">
      <w:pPr>
        <w:pStyle w:val="56"/>
      </w:pPr>
      <w:r>
        <w:t>rootfs 只读，可写数据必须在 userdata。</w:t>
      </w:r>
    </w:p>
    <w:p w14:paraId="7F1C074D">
      <w:pPr>
        <w:pStyle w:val="56"/>
      </w:pPr>
      <w:r>
        <w:t>挂载点把分区拼进目录树，proc/sysfs/tmpfs 无物理存储。</w:t>
      </w:r>
    </w:p>
    <w:p w14:paraId="50D5F3E3">
      <w:pPr>
        <w:pStyle w:val="56"/>
      </w:pPr>
      <w:r>
        <w:t>配置在 /userdata，运行状态在 /run，系统文件在 /。</w:t>
      </w:r>
    </w:p>
    <w:p w14:paraId="5E23E3FF">
      <w:pPr>
        <w:pStyle w:val="56"/>
      </w:pPr>
      <w:r>
        <w:t>/run 重启即空，不能当配置。</w:t>
      </w:r>
    </w:p>
    <w:p w14:paraId="7EF449DD">
      <w:pPr>
        <w:pStyle w:val="47"/>
      </w:pPr>
      <w:r>
        <w:t>11. 章末考核</w:t>
      </w:r>
    </w:p>
    <w:p w14:paraId="2838B4EA">
      <w:pPr>
        <w:pStyle w:val="56"/>
      </w:pPr>
      <w:r>
        <w:t>bootfs 与 rootfs 分别装什么？</w:t>
      </w:r>
    </w:p>
    <w:p w14:paraId="57EAB7AE">
      <w:pPr>
        <w:pStyle w:val="56"/>
      </w:pPr>
      <w:r>
        <w:t>为什么 rootfs 设计成只读？</w:t>
      </w:r>
    </w:p>
    <w:p w14:paraId="1A2DEFBC">
      <w:pPr>
        <w:pStyle w:val="56"/>
      </w:pPr>
      <w:r>
        <w:t>挂载（mount）做了什么？</w:t>
      </w:r>
    </w:p>
    <w:p w14:paraId="7FD80B7F">
      <w:pPr>
        <w:pStyle w:val="56"/>
      </w:pPr>
      <w:r>
        <w:t>boomPI 的配置为什么写在 /userdata？</w:t>
      </w:r>
    </w:p>
    <w:p w14:paraId="4DACB2EA">
      <w:pPr>
        <w:pStyle w:val="56"/>
      </w:pPr>
      <w:r>
        <w:t>/run 与 /userdata 的本质区别？</w:t>
      </w:r>
    </w:p>
    <w:p w14:paraId="5D8EF1BA">
      <w:pPr>
        <w:pStyle w:val="46"/>
        <w:keepNext/>
        <w:pageBreakBefore/>
      </w:pPr>
      <w:bookmarkStart w:id="9" w:name="_Toc17547"/>
      <w:r>
        <w:t>第7章  用户、权限与文件权限</w:t>
      </w:r>
      <w:bookmarkEnd w:id="9"/>
    </w:p>
    <w:p w14:paraId="13EA2A5A">
      <w:pPr>
        <w:pStyle w:val="47"/>
      </w:pPr>
      <w:r>
        <w:t>1. 真实问题</w:t>
      </w:r>
    </w:p>
    <w:p w14:paraId="497568D2">
      <w:pPr>
        <w:pStyle w:val="25"/>
      </w:pPr>
      <w:r>
        <w:t>boomPI 的配置目录要求权限 0700、敏感文件 0600，客户端通常以 root 运行，配网脚本要改网络配置。这些"权限数字"是什么？为什么必须存在？为什么 boompi-client 不能像 MCU 程序那样"想干什么干什么"？</w:t>
      </w:r>
    </w:p>
    <w:p w14:paraId="6EBA2C97">
      <w:pPr>
        <w:pStyle w:val="47"/>
      </w:pPr>
      <w:r>
        <w:t>2. 原理展开：为什么需要"用户"这个概念</w:t>
      </w:r>
    </w:p>
    <w:p w14:paraId="0EC240EE">
      <w:pPr>
        <w:pStyle w:val="25"/>
      </w:pPr>
      <w:r>
        <w:t>在 MCU 上，"程序"只有一种身份：它自己。Linux 设计出来就要被许多人共用（早期的多用户终端），所以内核必须能回答两个问题：这个请求是谁发来的？他有没有资格？</w:t>
      </w:r>
    </w:p>
    <w:p w14:paraId="34093F98">
      <w:pPr>
        <w:pStyle w:val="25"/>
      </w:pPr>
      <w:r>
        <w:t>回答"是谁"的机制是用户标识：每个进程的 task_struct 里有一个 cred 结构（credentials），记录这个进程的 uid（用户号）、gid（组号）以及权限集合。uid 是整数，0 是 root（超级用户），普通用户从 1000 开始。你在 shell 里敲 id 就能看到自己的身份。</w:t>
      </w:r>
    </w:p>
    <w:p w14:paraId="433C315B">
      <w:pPr>
        <w:pStyle w:val="25"/>
      </w:pPr>
      <w:r>
        <w:t>关键点：身份是"进程的属性"，不是"人的属性"。同一个用户登录两次是两个进程，但 uid 相同，所以权限相同。fork 的子进程继承父进程的 cred——这就是"子进程替父进程干活、权限必须传递"的机制。</w:t>
      </w:r>
    </w:p>
    <w:p w14:paraId="1EC8E439">
      <w:pPr>
        <w:pStyle w:val="47"/>
      </w:pPr>
      <w:r>
        <w:t>3. 原理展开：文件权限的 9 个比特</w:t>
      </w:r>
    </w:p>
    <w:p w14:paraId="1CE029EA">
      <w:pPr>
        <w:pStyle w:val="25"/>
      </w:pPr>
      <w:r>
        <w:t>每个文件有一组权限位，分三组、每组三个：属主（owner）、属组（group）、其他（others），每组有 r（读）、w（写）、x（执行）。ls -l 的第一列就是它：</w:t>
      </w:r>
    </w:p>
    <w:p w14:paraId="040F6F46">
      <w:pPr>
        <w:pStyle w:val="65"/>
        <w:spacing w:before="60" w:after="60" w:line="240" w:lineRule="auto"/>
        <w:ind w:left="0" w:firstLine="0"/>
        <w:jc w:val="left"/>
      </w:pPr>
      <w:r>
        <w:t>权限位:  -rwxr-xr--</w:t>
      </w:r>
      <w:r>
        <w:br w:type="textWrapping"/>
      </w:r>
      <w:r>
        <w:t xml:space="preserve">         │││││││││</w:t>
      </w:r>
      <w:r>
        <w:br w:type="textWrapping"/>
      </w:r>
      <w:r>
        <w:t xml:space="preserve">         │└┴┴┴┴┴┴┴┘</w:t>
      </w:r>
      <w:r>
        <w:br w:type="textWrapping"/>
      </w:r>
      <w:r>
        <w:t xml:space="preserve">         │</w:t>
      </w:r>
      <w:r>
        <w:br w:type="textWrapping"/>
      </w:r>
      <w:r>
        <w:t xml:space="preserve">        ┌┴──────────┐</w:t>
      </w:r>
      <w:r>
        <w:br w:type="textWrapping"/>
      </w:r>
      <w:r>
        <w:t xml:space="preserve">        │  rwx r-x r--</w:t>
      </w:r>
      <w:r>
        <w:br w:type="textWrapping"/>
      </w:r>
      <w:r>
        <w:t xml:space="preserve">        │  属主 属组 其他</w:t>
      </w:r>
      <w:r>
        <w:br w:type="textWrapping"/>
      </w:r>
      <w:r>
        <w:t xml:space="preserve">        │  7   5   4    （八进制：rwx=4+2+1）</w:t>
      </w:r>
      <w:r>
        <w:br w:type="textWrapping"/>
      </w:r>
      <w:r>
        <w:t xml:space="preserve">        └────────────────</w:t>
      </w:r>
      <w:r>
        <w:br w:type="textWrapping"/>
      </w:r>
      <w:r>
        <w:t xml:space="preserve">  chmod 754 file   ← 用八进制写权限</w:t>
      </w:r>
    </w:p>
    <w:p w14:paraId="45E766FD">
      <w:pPr>
        <w:pStyle w:val="25"/>
      </w:pPr>
      <w:r>
        <w:t>内核在哪里检查？每次 open() 时：内核取进程 cred 的 uid/gid，与文件 inode 里记录的属主/属组比较，决定"按哪组权限检查"，然后校验请求的访问模式（读/写/执行）。不满足就返回 EACCES（权限被拒）。</w:t>
      </w:r>
    </w:p>
    <w:p w14:paraId="36569A60">
      <w:pPr>
        <w:pStyle w:val="25"/>
      </w:pPr>
      <w:r>
        <w:t>权限位还有一个隐藏含义：对目录而言，r=能列出内容，w=能增删文件，x=能进入（cd）。所以"目录没有 x 权限但文件有 r 权限"是没用的——进不去目录就读不到文件。</w:t>
      </w:r>
    </w:p>
    <w:p w14:paraId="354C382F">
      <w:pPr>
        <w:pStyle w:val="47"/>
      </w:pPr>
      <w:r>
        <w:t>4. 原理展开：root 与 capability——两个层次都要讲</w:t>
      </w:r>
    </w:p>
    <w:p w14:paraId="23585E52">
      <w:pPr>
        <w:pStyle w:val="25"/>
      </w:pPr>
      <w:r>
        <w:t>第一层（传统 Unix 模型）：root（uid=0）是特权进程——内核把 uid=0 当作"可以绕过常规文件权限检查"的身份。这个模型简单直观，但权力过大。</w:t>
      </w:r>
    </w:p>
    <w:p w14:paraId="25C1A0A4">
      <w:pPr>
        <w:pStyle w:val="25"/>
      </w:pPr>
      <w:r>
        <w:t>第二层（现代 Linux 实现）：内核把 root 的权力拆成一个个 capability（能力位）。权限判断实际上是"进程的 capability 集合"与"操作所需 capability"的交集判断；uid=0 的作用是"默认获得/允许获得这些能力位"，而不是每处检查都直接看"是不是 0"。比如即使你是 root，只要进程的 permitted 集合里没有 CAP_NET_ADMIN，它就不能配置网络接口。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4"/>
        <w:gridCol w:w="2763"/>
      </w:tblGrid>
      <w:tr w14:paraId="131F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F72CF98">
            <w:pPr>
              <w:jc w:val="both"/>
            </w:pPr>
            <w:r>
              <w:rPr>
                <w:b/>
              </w:rPr>
              <w:t>Capability</w:t>
            </w:r>
          </w:p>
        </w:tc>
        <w:tc>
          <w:tcPr>
            <w:tcW w:w="2769" w:type="dxa"/>
          </w:tcPr>
          <w:p w14:paraId="493305CF">
            <w:pPr>
              <w:jc w:val="both"/>
            </w:pPr>
            <w:r>
              <w:rPr>
                <w:b/>
              </w:rPr>
              <w:t>含义</w:t>
            </w:r>
          </w:p>
        </w:tc>
        <w:tc>
          <w:tcPr>
            <w:tcW w:w="2769" w:type="dxa"/>
          </w:tcPr>
          <w:p w14:paraId="20B3C75F">
            <w:pPr>
              <w:jc w:val="both"/>
            </w:pPr>
            <w:r>
              <w:rPr>
                <w:b/>
              </w:rPr>
              <w:t>嵌入式场景</w:t>
            </w:r>
          </w:p>
        </w:tc>
      </w:tr>
      <w:tr w14:paraId="4B180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0D75935">
            <w:pPr>
              <w:jc w:val="both"/>
            </w:pPr>
            <w:r>
              <w:t>CAP_DAC_OVERRIDE</w:t>
            </w:r>
          </w:p>
        </w:tc>
        <w:tc>
          <w:tcPr>
            <w:tcW w:w="2769" w:type="dxa"/>
          </w:tcPr>
          <w:p w14:paraId="140ED7BC">
            <w:pPr>
              <w:jc w:val="both"/>
            </w:pPr>
            <w:r>
              <w:t>绕过文件读写权限检查</w:t>
            </w:r>
          </w:p>
        </w:tc>
        <w:tc>
          <w:tcPr>
            <w:tcW w:w="2769" w:type="dxa"/>
          </w:tcPr>
          <w:p w14:paraId="29A78BEA">
            <w:pPr>
              <w:jc w:val="both"/>
            </w:pPr>
            <w:r>
              <w:t>root 能读任何文件</w:t>
            </w:r>
          </w:p>
        </w:tc>
      </w:tr>
      <w:tr w14:paraId="420CA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A8F7EEB">
            <w:pPr>
              <w:jc w:val="both"/>
            </w:pPr>
            <w:r>
              <w:t>CAP_NET_ADMIN</w:t>
            </w:r>
          </w:p>
        </w:tc>
        <w:tc>
          <w:tcPr>
            <w:tcW w:w="2769" w:type="dxa"/>
          </w:tcPr>
          <w:p w14:paraId="728D85BE">
            <w:pPr>
              <w:jc w:val="both"/>
            </w:pPr>
            <w:r>
              <w:t>配置网络（改接口、路由）</w:t>
            </w:r>
          </w:p>
        </w:tc>
        <w:tc>
          <w:tcPr>
            <w:tcW w:w="2769" w:type="dxa"/>
          </w:tcPr>
          <w:p w14:paraId="0C7666D5">
            <w:pPr>
              <w:jc w:val="both"/>
            </w:pPr>
            <w:r>
              <w:t>配网脚本、hostapd</w:t>
            </w:r>
          </w:p>
        </w:tc>
      </w:tr>
      <w:tr w14:paraId="49FBD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8AA3F2A">
            <w:pPr>
              <w:jc w:val="both"/>
            </w:pPr>
            <w:r>
              <w:t>CAP_NET_BIND_SERVICE</w:t>
            </w:r>
          </w:p>
        </w:tc>
        <w:tc>
          <w:tcPr>
            <w:tcW w:w="2769" w:type="dxa"/>
          </w:tcPr>
          <w:p w14:paraId="0B64CEE9">
            <w:pPr>
              <w:jc w:val="both"/>
            </w:pPr>
            <w:r>
              <w:t>绑定低于 1024 的端口</w:t>
            </w:r>
          </w:p>
        </w:tc>
        <w:tc>
          <w:tcPr>
            <w:tcW w:w="2769" w:type="dxa"/>
          </w:tcPr>
          <w:p w14:paraId="14F658AE">
            <w:pPr>
              <w:jc w:val="both"/>
            </w:pPr>
            <w:r>
              <w:t>Web 服务</w:t>
            </w:r>
          </w:p>
        </w:tc>
      </w:tr>
      <w:tr w14:paraId="476A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174234C">
            <w:pPr>
              <w:jc w:val="both"/>
            </w:pPr>
            <w:r>
              <w:t>CAP_SYS_RAWIO</w:t>
            </w:r>
          </w:p>
        </w:tc>
        <w:tc>
          <w:tcPr>
            <w:tcW w:w="2769" w:type="dxa"/>
          </w:tcPr>
          <w:p w14:paraId="1867D030">
            <w:pPr>
              <w:jc w:val="both"/>
            </w:pPr>
            <w:r>
              <w:t>访问 /dev/mem、端口</w:t>
            </w:r>
          </w:p>
        </w:tc>
        <w:tc>
          <w:tcPr>
            <w:tcW w:w="2769" w:type="dxa"/>
          </w:tcPr>
          <w:p w14:paraId="362B0F4D">
            <w:pPr>
              <w:jc w:val="both"/>
            </w:pPr>
            <w:r>
              <w:t>直接操作硬件</w:t>
            </w:r>
          </w:p>
        </w:tc>
      </w:tr>
      <w:tr w14:paraId="57BF4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2549BE0">
            <w:pPr>
              <w:jc w:val="both"/>
            </w:pPr>
            <w:r>
              <w:t>CAP_IPC_LOCK</w:t>
            </w:r>
          </w:p>
        </w:tc>
        <w:tc>
          <w:tcPr>
            <w:tcW w:w="2769" w:type="dxa"/>
          </w:tcPr>
          <w:p w14:paraId="5A24312F">
            <w:pPr>
              <w:jc w:val="both"/>
            </w:pPr>
            <w:r>
              <w:t>锁定内存页</w:t>
            </w:r>
          </w:p>
        </w:tc>
        <w:tc>
          <w:tcPr>
            <w:tcW w:w="2769" w:type="dxa"/>
          </w:tcPr>
          <w:p w14:paraId="4ED69131">
            <w:pPr>
              <w:jc w:val="both"/>
            </w:pPr>
            <w:r>
              <w:t>实时音频防换页</w:t>
            </w:r>
          </w:p>
        </w:tc>
      </w:tr>
    </w:tbl>
    <w:p w14:paraId="2BCFE8D3"/>
    <w:p w14:paraId="4680B1CD">
      <w:pPr>
        <w:pStyle w:val="25"/>
      </w:pPr>
      <w:r>
        <w:t>capability 的价值：程序可以只拿"够用的最小权力"，而不是整个 root。比如你的配网脚本只需要 CAP_NET_ADMIN，给多了反而危险。嵌入式产品里"以 root 运行"仍是常态（因为要访问全部硬件），但理解"root 是传统模型、capability 是实现细节"，是设计安全边界的第一步。</w:t>
      </w:r>
    </w:p>
    <w:p w14:paraId="599064CF">
      <w:pPr>
        <w:pStyle w:val="47"/>
      </w:pPr>
      <w:r>
        <w:t>5. 原理展开：/etc/passwd 与 /etc/group</w:t>
      </w:r>
    </w:p>
    <w:p w14:paraId="319B24D8">
      <w:pPr>
        <w:pStyle w:val="25"/>
      </w:pPr>
      <w:r>
        <w:t>uid 是整数，人记不住，所以有 /etc/passwd 把用户名映射到 uid/gid：</w:t>
      </w:r>
    </w:p>
    <w:p w14:paraId="2BAB7F70">
      <w:pPr>
        <w:pStyle w:val="65"/>
        <w:spacing w:before="60" w:after="60" w:line="240" w:lineRule="auto"/>
        <w:ind w:left="0" w:firstLine="0"/>
        <w:jc w:val="left"/>
      </w:pPr>
      <w:r>
        <w:t>root:x:0:0:root:/root:/bin/sh</w:t>
      </w:r>
      <w:r>
        <w:br w:type="textWrapping"/>
      </w:r>
      <w:r>
        <w:t>user:x:1000:1000:user:/home/user:/bin/bash</w:t>
      </w:r>
      <w:r>
        <w:br w:type="textWrapping"/>
      </w:r>
      <w:r>
        <w:t>字段：用户名:密码占位:uid:gid:说明:家目录:登录shell</w:t>
      </w:r>
      <w:r>
        <w:br w:type="textWrapping"/>
      </w:r>
      <w:r>
        <w:t>（密码真正存在 /etc/shadow，/etc/passwd 只放占位符）</w:t>
      </w:r>
    </w:p>
    <w:p w14:paraId="395CBAA6">
      <w:pPr>
        <w:pStyle w:val="25"/>
      </w:pPr>
      <w:r>
        <w:t>当你在 shell 里敲一个命令，Shell（以你的 uid 运行）fork 出的子进程 cred 里就带着这个 uid——整个权限链由此建立。</w:t>
      </w:r>
    </w:p>
    <w:p w14:paraId="77815123">
      <w:pPr>
        <w:pStyle w:val="47"/>
      </w:pPr>
      <w:r>
        <w:t>6. 最小独立实验</w:t>
      </w:r>
    </w:p>
    <w:p w14:paraId="314905D0">
      <w:pPr>
        <w:pStyle w:val="65"/>
        <w:spacing w:before="60" w:after="60" w:line="240" w:lineRule="auto"/>
        <w:ind w:left="0" w:firstLine="0"/>
        <w:jc w:val="left"/>
      </w:pPr>
      <w:r>
        <w:t>id                          # 看自己是谁（uid/gid）</w:t>
      </w:r>
      <w:r>
        <w:br w:type="textWrapping"/>
      </w:r>
      <w:r>
        <w:t>ls -l /tmp                   # 看权限位</w:t>
      </w:r>
      <w:r>
        <w:br w:type="textWrapping"/>
      </w:r>
      <w:r>
        <w:t>touch /tmp/t &amp;&amp; chmod 600 /tmp/t &amp;&amp; ls -l /tmp/t</w:t>
      </w:r>
      <w:r>
        <w:br w:type="textWrapping"/>
      </w:r>
      <w:r>
        <w:t>chmod o+r /tmp/t            # 给"其他"加读权限</w:t>
      </w:r>
      <w:r>
        <w:br w:type="textWrapping"/>
      </w:r>
      <w:r>
        <w:t>ls -l /etc/shadow           # 密码文件：root 专属（600）</w:t>
      </w:r>
      <w:r>
        <w:br w:type="textWrapping"/>
      </w:r>
      <w:r>
        <w:t>cat /etc/passwd | head -n 3 # 用户表</w:t>
      </w:r>
      <w:r>
        <w:br w:type="textWrapping"/>
      </w:r>
      <w:r>
        <w:br w:type="textWrapping"/>
      </w:r>
      <w:r>
        <w:t># 权限的作用体验：</w:t>
      </w:r>
      <w:r>
        <w:br w:type="textWrapping"/>
      </w:r>
      <w:r>
        <w:t>echo 1 &gt; /sys/class/gpio/export   # 非 root 会被拒（EACCES）</w:t>
      </w:r>
    </w:p>
    <w:p w14:paraId="3640E34A">
      <w:pPr>
        <w:pStyle w:val="47"/>
      </w:pPr>
      <w:r>
        <w:t>7. 项目源码映射</w:t>
      </w:r>
    </w:p>
    <w:p w14:paraId="7555651D">
      <w:pPr>
        <w:pStyle w:val="25"/>
      </w:pPr>
      <w:r>
        <w:t>boomPI 的权限使用（AGENTS.md 约定）：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4"/>
        <w:gridCol w:w="2765"/>
      </w:tblGrid>
      <w:tr w14:paraId="490F0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E8A80F3">
            <w:pPr>
              <w:jc w:val="both"/>
            </w:pPr>
            <w:r>
              <w:rPr>
                <w:b/>
              </w:rPr>
              <w:t>对象</w:t>
            </w:r>
          </w:p>
        </w:tc>
        <w:tc>
          <w:tcPr>
            <w:tcW w:w="2769" w:type="dxa"/>
          </w:tcPr>
          <w:p w14:paraId="48080FC1">
            <w:pPr>
              <w:jc w:val="both"/>
            </w:pPr>
            <w:r>
              <w:rPr>
                <w:b/>
              </w:rPr>
              <w:t>权限</w:t>
            </w:r>
          </w:p>
        </w:tc>
        <w:tc>
          <w:tcPr>
            <w:tcW w:w="2769" w:type="dxa"/>
          </w:tcPr>
          <w:p w14:paraId="0CBFEACB">
            <w:pPr>
              <w:jc w:val="both"/>
            </w:pPr>
            <w:r>
              <w:rPr>
                <w:b/>
              </w:rPr>
              <w:t>原因</w:t>
            </w:r>
          </w:p>
        </w:tc>
      </w:tr>
      <w:tr w14:paraId="503DD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0F3EB3E">
            <w:pPr>
              <w:jc w:val="both"/>
            </w:pPr>
            <w:r>
              <w:t>/userdata/boompi/config</w:t>
            </w:r>
          </w:p>
        </w:tc>
        <w:tc>
          <w:tcPr>
            <w:tcW w:w="2769" w:type="dxa"/>
          </w:tcPr>
          <w:p w14:paraId="0E7D65D5">
            <w:pPr>
              <w:jc w:val="both"/>
            </w:pPr>
            <w:r>
              <w:t>0700（目录）</w:t>
            </w:r>
          </w:p>
        </w:tc>
        <w:tc>
          <w:tcPr>
            <w:tcW w:w="2769" w:type="dxa"/>
          </w:tcPr>
          <w:p w14:paraId="7DBD23A2">
            <w:pPr>
              <w:jc w:val="both"/>
            </w:pPr>
            <w:r>
              <w:t>只有属主（root）可读/可写/可进入</w:t>
            </w:r>
          </w:p>
        </w:tc>
      </w:tr>
      <w:tr w14:paraId="3304B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A289DCC">
            <w:pPr>
              <w:jc w:val="both"/>
            </w:pPr>
            <w:r>
              <w:t>敏感文件（token、SPKI）</w:t>
            </w:r>
          </w:p>
        </w:tc>
        <w:tc>
          <w:tcPr>
            <w:tcW w:w="2769" w:type="dxa"/>
          </w:tcPr>
          <w:p w14:paraId="554E8469">
            <w:pPr>
              <w:jc w:val="both"/>
            </w:pPr>
            <w:r>
              <w:t>0600</w:t>
            </w:r>
          </w:p>
        </w:tc>
        <w:tc>
          <w:tcPr>
            <w:tcW w:w="2769" w:type="dxa"/>
          </w:tcPr>
          <w:p w14:paraId="30B8EDE3">
            <w:pPr>
              <w:jc w:val="both"/>
            </w:pPr>
            <w:r>
              <w:t>属主可读可写，组与其他无任何权限</w:t>
            </w:r>
          </w:p>
        </w:tc>
      </w:tr>
      <w:tr w14:paraId="18339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582D9E1">
            <w:pPr>
              <w:jc w:val="both"/>
            </w:pPr>
            <w:r>
              <w:t>日志</w:t>
            </w:r>
          </w:p>
        </w:tc>
        <w:tc>
          <w:tcPr>
            <w:tcW w:w="2769" w:type="dxa"/>
          </w:tcPr>
          <w:p w14:paraId="2A2A804D">
            <w:pPr>
              <w:jc w:val="both"/>
            </w:pPr>
            <w:r>
              <w:t>普通权限</w:t>
            </w:r>
          </w:p>
        </w:tc>
        <w:tc>
          <w:tcPr>
            <w:tcW w:w="2769" w:type="dxa"/>
          </w:tcPr>
          <w:p w14:paraId="316227BC">
            <w:pPr>
              <w:jc w:val="both"/>
            </w:pPr>
            <w:r>
              <w:t>不含 secret，可轮转</w:t>
            </w:r>
          </w:p>
        </w:tc>
      </w:tr>
      <w:tr w14:paraId="32405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930DA5F">
            <w:pPr>
              <w:jc w:val="both"/>
            </w:pPr>
            <w:r>
              <w:t>客户端进程</w:t>
            </w:r>
          </w:p>
        </w:tc>
        <w:tc>
          <w:tcPr>
            <w:tcW w:w="2769" w:type="dxa"/>
          </w:tcPr>
          <w:p w14:paraId="7B577893">
            <w:pPr>
              <w:jc w:val="both"/>
            </w:pPr>
            <w:r>
              <w:t>root</w:t>
            </w:r>
          </w:p>
        </w:tc>
        <w:tc>
          <w:tcPr>
            <w:tcW w:w="2769" w:type="dxa"/>
          </w:tcPr>
          <w:p w14:paraId="3F821FF9">
            <w:pPr>
              <w:jc w:val="both"/>
            </w:pPr>
            <w:r>
              <w:t>需要访问全部设备节点</w:t>
            </w:r>
          </w:p>
        </w:tc>
      </w:tr>
    </w:tbl>
    <w:p w14:paraId="2F3F2C67"/>
    <w:p w14:paraId="2EBA9B66">
      <w:pPr>
        <w:pStyle w:val="25"/>
      </w:pPr>
      <w:r>
        <w:t>注意权限位的精确含义：0600 不是"只读不写"——属主可读可写，只是组和其他人完全无权限。这些权限不是摆设：板子可能被其他用户登录、日志可能被导出分析。0600 保证设备令牌不会随着日志或备份泄露。</w:t>
      </w:r>
    </w:p>
    <w:p w14:paraId="0B74267D">
      <w:pPr>
        <w:pStyle w:val="47"/>
      </w:pPr>
      <w:r>
        <w:t>8. 错误版本</w:t>
      </w:r>
    </w:p>
    <w:p w14:paraId="516B7A9A">
      <w:pPr>
        <w:pStyle w:val="65"/>
        <w:spacing w:before="60" w:after="60" w:line="240" w:lineRule="auto"/>
        <w:ind w:left="0" w:firstLine="0"/>
        <w:jc w:val="left"/>
      </w:pPr>
      <w:r>
        <w:t># 错误：把配置目录设成 0777（所有人可写）</w:t>
      </w:r>
      <w:r>
        <w:br w:type="textWrapping"/>
      </w:r>
      <w:r>
        <w:t>chmod 0777 /userdata/boompi/config</w:t>
      </w:r>
      <w:r>
        <w:br w:type="textWrapping"/>
      </w:r>
      <w:r>
        <w:t># 后果：任何登录用户都能改写配置、替换文件</w:t>
      </w:r>
      <w:r>
        <w:br w:type="textWrapping"/>
      </w:r>
      <w:r>
        <w:t># 正确：0700 目录 + 0600 敏感文件</w:t>
      </w:r>
    </w:p>
    <w:p w14:paraId="0BE77A83">
      <w:pPr>
        <w:pStyle w:val="47"/>
      </w:pPr>
      <w:r>
        <w:t>9. 故障注入</w:t>
      </w:r>
    </w:p>
    <w:p w14:paraId="0DC55475">
      <w:pPr>
        <w:pStyle w:val="65"/>
        <w:spacing w:before="60" w:after="60" w:line="240" w:lineRule="auto"/>
        <w:ind w:left="0" w:firstLine="0"/>
        <w:jc w:val="left"/>
      </w:pPr>
      <w:r>
        <w:t>chmod 0644 /userdata/boompi/config/ui.settings</w:t>
      </w:r>
      <w:r>
        <w:br w:type="textWrapping"/>
      </w:r>
      <w:r>
        <w:t># 观察客户端仍能运行（root 无视权限），</w:t>
      </w:r>
      <w:r>
        <w:br w:type="textWrapping"/>
      </w:r>
      <w:r>
        <w:t># 但换成普通用户运行 boompi-client 就会因 EACCES 失败——</w:t>
      </w:r>
      <w:r>
        <w:br w:type="textWrapping"/>
      </w:r>
      <w:r>
        <w:t># 这正好证明"权限由内核执行，不由程序自觉"</w:t>
      </w:r>
    </w:p>
    <w:p w14:paraId="61C5F6BC">
      <w:pPr>
        <w:pStyle w:val="47"/>
      </w:pPr>
      <w:r>
        <w:t>10. 不变量总结</w:t>
      </w:r>
    </w:p>
    <w:p w14:paraId="6E9E4189">
      <w:pPr>
        <w:pStyle w:val="56"/>
      </w:pPr>
      <w:r>
        <w:t>身份是进程属性（cred），不是人的属性。</w:t>
      </w:r>
    </w:p>
    <w:p w14:paraId="43EC20CD">
      <w:pPr>
        <w:pStyle w:val="56"/>
      </w:pPr>
      <w:r>
        <w:t>权限检查发生在内核 open() 路径，程序无法绕过。</w:t>
      </w:r>
    </w:p>
    <w:p w14:paraId="55ABDA59">
      <w:pPr>
        <w:pStyle w:val="56"/>
      </w:pPr>
      <w:r>
        <w:t>uid=0 的 root 绕过常规检查，capability 细分其权力。</w:t>
      </w:r>
    </w:p>
    <w:p w14:paraId="6CBA11F8">
      <w:pPr>
        <w:pStyle w:val="56"/>
      </w:pPr>
      <w:r>
        <w:t>目录的 x 权限决定能否进入，r 决定能否列出。</w:t>
      </w:r>
    </w:p>
    <w:p w14:paraId="092960F0">
      <w:pPr>
        <w:pStyle w:val="56"/>
      </w:pPr>
      <w:r>
        <w:t>敏感数据必须 0600，目录 0700。</w:t>
      </w:r>
    </w:p>
    <w:p w14:paraId="570B6FB3">
      <w:pPr>
        <w:pStyle w:val="47"/>
      </w:pPr>
      <w:r>
        <w:t>11. 章末考核</w:t>
      </w:r>
    </w:p>
    <w:p w14:paraId="724276D0">
      <w:pPr>
        <w:pStyle w:val="56"/>
      </w:pPr>
      <w:r>
        <w:t>文件权限 754 分别代表什么？</w:t>
      </w:r>
    </w:p>
    <w:p w14:paraId="66DD46CF">
      <w:pPr>
        <w:pStyle w:val="56"/>
      </w:pPr>
      <w:r>
        <w:t>权限检查发生在哪里？由谁执行？</w:t>
      </w:r>
    </w:p>
    <w:p w14:paraId="356B03F6">
      <w:pPr>
        <w:pStyle w:val="56"/>
      </w:pPr>
      <w:r>
        <w:t>root 与 capability 的关系？</w:t>
      </w:r>
    </w:p>
    <w:p w14:paraId="16308FED">
      <w:pPr>
        <w:pStyle w:val="56"/>
      </w:pPr>
      <w:r>
        <w:t>为什么 boomPI 的 token 文件要求 0600？</w:t>
      </w:r>
    </w:p>
    <w:p w14:paraId="73CE24AB">
      <w:pPr>
        <w:pStyle w:val="46"/>
        <w:keepNext/>
        <w:pageBreakBefore/>
      </w:pPr>
      <w:bookmarkStart w:id="10" w:name="_Toc15231"/>
      <w:r>
        <w:t>第8章  设备树深入与U-Boot调试</w:t>
      </w:r>
      <w:bookmarkEnd w:id="10"/>
    </w:p>
    <w:p w14:paraId="74D986FE">
      <w:pPr>
        <w:pStyle w:val="47"/>
      </w:pPr>
      <w:r>
        <w:t>1. 真实问题</w:t>
      </w:r>
    </w:p>
    <w:p w14:paraId="409918BF">
      <w:pPr>
        <w:pStyle w:val="25"/>
      </w:pPr>
      <w:r>
        <w:t>屏幕上不亮，触摸没反应，到底该查内核驱动还是设备树？为什么改一行 .dts 就能让一个外设"出现"？U-Boot 里 printenv、setenv 是干什么的？这一章把设备树读透，并学会用 U-Boot 命令行做第一层排障。</w:t>
      </w:r>
    </w:p>
    <w:p w14:paraId="6EA8EB0A">
      <w:pPr>
        <w:pStyle w:val="47"/>
      </w:pPr>
      <w:r>
        <w:t>2. 原理展开：设备树的语法与语义</w:t>
      </w:r>
    </w:p>
    <w:p w14:paraId="6D1D5399">
      <w:pPr>
        <w:pStyle w:val="25"/>
      </w:pPr>
      <w:r>
        <w:t>设备树是一棵描述硬件的树：节点（node）是设备，属性（property）是设备的参数。一个最小节点：</w:t>
      </w:r>
    </w:p>
    <w:p w14:paraId="3EBECFCB">
      <w:pPr>
        <w:pStyle w:val="65"/>
        <w:spacing w:before="60" w:after="60" w:line="240" w:lineRule="auto"/>
        <w:ind w:left="0" w:firstLine="0"/>
        <w:jc w:val="left"/>
      </w:pPr>
      <w:r>
        <w:t>/ {</w:t>
      </w:r>
      <w:r>
        <w:br w:type="textWrapping"/>
      </w:r>
      <w:r>
        <w:t xml:space="preserve">    model = "RV1106 Board";</w:t>
      </w:r>
      <w:r>
        <w:br w:type="textWrapping"/>
      </w:r>
      <w:r>
        <w:t xml:space="preserve">    compatible = "rockchip,rv1106";</w:t>
      </w:r>
      <w:r>
        <w:br w:type="textWrapping"/>
      </w:r>
      <w:r>
        <w:br w:type="textWrapping"/>
      </w:r>
      <w:r>
        <w:t xml:space="preserve">    i2c3: i2c@ff470000 {</w:t>
      </w:r>
      <w:r>
        <w:br w:type="textWrapping"/>
      </w:r>
      <w:r>
        <w:t xml:space="preserve">        compatible = "rockchip,rv1106-i2c";</w:t>
      </w:r>
      <w:r>
        <w:br w:type="textWrapping"/>
      </w:r>
      <w:r>
        <w:t xml:space="preserve">        reg = &lt;0xff470000 0x1000&gt;;      // 寄存器地址和长度</w:t>
      </w:r>
      <w:r>
        <w:br w:type="textWrapping"/>
      </w:r>
      <w:r>
        <w:t xml:space="preserve">        interrupts = &lt;GIC_SPI 96 IRQ_TYPE_LEVEL_HIGH&gt;;</w:t>
      </w:r>
      <w:r>
        <w:br w:type="textWrapping"/>
      </w:r>
      <w:r>
        <w:t xml:space="preserve">        clocks = &lt;&amp;cru I2C3_CLK&gt;;</w:t>
      </w:r>
      <w:r>
        <w:br w:type="textWrapping"/>
      </w:r>
      <w:r>
        <w:br w:type="textWrapping"/>
      </w:r>
      <w:r>
        <w:t xml:space="preserve">        touch: gt911@14 {</w:t>
      </w:r>
      <w:r>
        <w:br w:type="textWrapping"/>
      </w:r>
      <w:r>
        <w:t xml:space="preserve">            compatible = "goodix,gt911";  // 驱动匹配的"钥匙"</w:t>
      </w:r>
      <w:r>
        <w:br w:type="textWrapping"/>
      </w:r>
      <w:r>
        <w:t xml:space="preserve">            reg = &lt;0x14&gt;;                 // I2C 从机地址</w:t>
      </w:r>
      <w:r>
        <w:br w:type="textWrapping"/>
      </w:r>
      <w:r>
        <w:t xml:space="preserve">            interrupt-parent = &lt;&amp;gpio2&gt;;</w:t>
      </w:r>
      <w:r>
        <w:br w:type="textWrapping"/>
      </w:r>
      <w:r>
        <w:t xml:space="preserve">            interrupts = &lt;7 IRQ_TYPE_EDGE_FALLING&gt;;</w:t>
      </w:r>
      <w:r>
        <w:br w:type="textWrapping"/>
      </w:r>
      <w:r>
        <w:t xml:space="preserve">        };</w:t>
      </w:r>
      <w:r>
        <w:br w:type="textWrapping"/>
      </w:r>
      <w:r>
        <w:t xml:space="preserve">    };</w:t>
      </w:r>
      <w:r>
        <w:br w:type="textWrapping"/>
      </w:r>
      <w:r>
        <w:t>};</w:t>
      </w:r>
    </w:p>
    <w:p w14:paraId="51415D30">
      <w:pPr>
        <w:pStyle w:val="25"/>
      </w:pPr>
      <w:r>
        <w:t>关键属性逐个解释：</w:t>
      </w:r>
    </w:p>
    <w:p w14:paraId="30C942C3">
      <w:pPr>
        <w:pStyle w:val="56"/>
      </w:pPr>
      <w:r>
        <w:t>compatible：驱动与设备"对暗号"的字符串。内核遍历驱动列表，谁的 of_match_table 里有这个字符串，谁就接管这个设备。</w:t>
      </w:r>
    </w:p>
    <w:p w14:paraId="4AA2BE3A">
      <w:pPr>
        <w:pStyle w:val="56"/>
      </w:pPr>
      <w:r>
        <w:t>reg：设备在总线上的地址（I2C 从地址、寄存器物理地址）。</w:t>
      </w:r>
    </w:p>
    <w:p w14:paraId="2B26C77B">
      <w:pPr>
        <w:pStyle w:val="56"/>
      </w:pPr>
      <w:r>
        <w:t>interrupts + interrupt-parent：设备用哪根中断线。</w:t>
      </w:r>
    </w:p>
    <w:p w14:paraId="4A846F60">
      <w:pPr>
        <w:pStyle w:val="56"/>
      </w:pPr>
      <w:r>
        <w:t>clocks/pinctrl：设备用哪些时钟与引脚复用——很多"设备不工作"其实是 pinctrl 没配。</w:t>
      </w:r>
    </w:p>
    <w:p w14:paraId="7FFD8759">
      <w:pPr>
        <w:pStyle w:val="25"/>
      </w:pPr>
      <w:r>
        <w:t>编译链路：.dts（文本）→ dtc 编译 → .dtb（二进制）→ U-Boot 传给内核 → 内核解析成"设备树二进制"（device tree binary），并以此生成 platform 设备列表。</w:t>
      </w:r>
    </w:p>
    <w:p w14:paraId="7D203416">
      <w:pPr>
        <w:pStyle w:val="47"/>
      </w:pPr>
      <w:r>
        <w:t>3. 原理展开：设备树如何变成驱动</w:t>
      </w:r>
    </w:p>
    <w:p w14:paraId="26B92451">
      <w:pPr>
        <w:pStyle w:val="25"/>
      </w:pPr>
      <w:r>
        <w:t>内核的"总线"（platform bus / i2c bus）在注册设备时，会用设备树的 compatible 去匹配驱动：</w:t>
      </w:r>
    </w:p>
    <w:p w14:paraId="6B93BA12">
      <w:pPr>
        <w:pStyle w:val="65"/>
        <w:spacing w:before="60" w:after="60" w:line="240" w:lineRule="auto"/>
        <w:ind w:left="0" w:firstLine="0"/>
        <w:jc w:val="left"/>
      </w:pPr>
      <w:r>
        <w:t>设备树节点（gt911@14）</w:t>
      </w:r>
      <w:r>
        <w:br w:type="textWrapping"/>
      </w:r>
      <w:r>
        <w:t xml:space="preserve">   │ compatible = "goodix,gt911"</w:t>
      </w:r>
      <w:r>
        <w:br w:type="textWrapping"/>
      </w:r>
      <w:r>
        <w:t xml:space="preserve">   ▼</w:t>
      </w:r>
      <w:r>
        <w:br w:type="textWrapping"/>
      </w:r>
      <w:r>
        <w:t>i2c 总线注册该设备</w:t>
      </w:r>
      <w:r>
        <w:br w:type="textWrapping"/>
      </w:r>
      <w:r>
        <w:t xml:space="preserve">   ▼</w:t>
      </w:r>
      <w:r>
        <w:br w:type="textWrapping"/>
      </w:r>
      <w:r>
        <w:t>总线匹配：遍历驱动列表，比较 of_match_table</w:t>
      </w:r>
      <w:r>
        <w:br w:type="textWrapping"/>
      </w:r>
      <w:r>
        <w:t xml:space="preserve">   ▼ 命中</w:t>
      </w:r>
      <w:r>
        <w:br w:type="textWrapping"/>
      </w:r>
      <w:r>
        <w:t>驱动 probe() 被调用：读 reg/interrupts，注册输入设备</w:t>
      </w:r>
      <w:r>
        <w:br w:type="textWrapping"/>
      </w:r>
      <w:r>
        <w:t xml:space="preserve">   ▼</w:t>
      </w:r>
      <w:r>
        <w:br w:type="textWrapping"/>
      </w:r>
      <w:r>
        <w:t>出现 /dev/input/eventN，触摸可用</w:t>
      </w:r>
    </w:p>
    <w:p w14:paraId="1747F483">
      <w:pPr>
        <w:pStyle w:val="25"/>
      </w:pPr>
      <w:r>
        <w:t>所以"设备没工作"的排查方向就有了顺序：设备树里有没有这个节点（没有→补设备树）；节点属性对不对（地址/中断/pinctrl）；驱动有没有匹配（内核日志没有 probe 信息）；驱动 probe 是否失败（返回错误码）。</w:t>
      </w:r>
    </w:p>
    <w:p w14:paraId="68E3FDE6">
      <w:pPr>
        <w:pStyle w:val="47"/>
      </w:pPr>
      <w:r>
        <w:t>4. 原理展开：U-Boot 是什么、能干什么</w:t>
      </w:r>
    </w:p>
    <w:p w14:paraId="65E73507">
      <w:pPr>
        <w:pStyle w:val="25"/>
      </w:pPr>
      <w:r>
        <w:t>U-Boot 是内核之前的引导程序（第 2 章已见）。它的完整形态是一个"小操作系统"：有命令行、有环境变量、能读文件系统、能网络传输。开发与量产都靠它：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3"/>
        <w:gridCol w:w="2766"/>
      </w:tblGrid>
      <w:tr w14:paraId="240EA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BAF0DAC">
            <w:pPr>
              <w:jc w:val="both"/>
            </w:pPr>
            <w:r>
              <w:rPr>
                <w:b/>
              </w:rPr>
              <w:t>命令</w:t>
            </w:r>
          </w:p>
        </w:tc>
        <w:tc>
          <w:tcPr>
            <w:tcW w:w="2769" w:type="dxa"/>
          </w:tcPr>
          <w:p w14:paraId="683F77AC">
            <w:pPr>
              <w:jc w:val="both"/>
            </w:pPr>
            <w:r>
              <w:rPr>
                <w:b/>
              </w:rPr>
              <w:t>作用</w:t>
            </w:r>
          </w:p>
        </w:tc>
        <w:tc>
          <w:tcPr>
            <w:tcW w:w="2769" w:type="dxa"/>
          </w:tcPr>
          <w:p w14:paraId="7B0F247D">
            <w:pPr>
              <w:jc w:val="both"/>
            </w:pPr>
            <w:r>
              <w:rPr>
                <w:b/>
              </w:rPr>
              <w:t>调试场景</w:t>
            </w:r>
          </w:p>
        </w:tc>
      </w:tr>
      <w:tr w14:paraId="288C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FEB9022">
            <w:pPr>
              <w:jc w:val="both"/>
            </w:pPr>
            <w:r>
              <w:t>printenv</w:t>
            </w:r>
          </w:p>
        </w:tc>
        <w:tc>
          <w:tcPr>
            <w:tcW w:w="2769" w:type="dxa"/>
          </w:tcPr>
          <w:p w14:paraId="71C5770E">
            <w:pPr>
              <w:jc w:val="both"/>
            </w:pPr>
            <w:r>
              <w:t>查看所有环境变量</w:t>
            </w:r>
          </w:p>
        </w:tc>
        <w:tc>
          <w:tcPr>
            <w:tcW w:w="2769" w:type="dxa"/>
          </w:tcPr>
          <w:p w14:paraId="1E4EC946">
            <w:pPr>
              <w:jc w:val="both"/>
            </w:pPr>
            <w:r>
              <w:t>看 bootargs/bootcmd 当前值</w:t>
            </w:r>
          </w:p>
        </w:tc>
      </w:tr>
      <w:tr w14:paraId="722F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10C9C7E">
            <w:pPr>
              <w:jc w:val="both"/>
            </w:pPr>
            <w:r>
              <w:t>setenv bootargs "console=ttyS0,1500000 root=/dev/mmcblk0p2"</w:t>
            </w:r>
          </w:p>
        </w:tc>
        <w:tc>
          <w:tcPr>
            <w:tcW w:w="2769" w:type="dxa"/>
          </w:tcPr>
          <w:p w14:paraId="357FAEB1">
            <w:pPr>
              <w:jc w:val="both"/>
            </w:pPr>
            <w:r>
              <w:t>改内核启动参数</w:t>
            </w:r>
          </w:p>
        </w:tc>
        <w:tc>
          <w:tcPr>
            <w:tcW w:w="2769" w:type="dxa"/>
          </w:tcPr>
          <w:p w14:paraId="68654180">
            <w:pPr>
              <w:jc w:val="both"/>
            </w:pPr>
            <w:r>
              <w:t>加 init=/bin/sh 进救援 shell</w:t>
            </w:r>
          </w:p>
        </w:tc>
      </w:tr>
      <w:tr w14:paraId="5B0F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E3E6C81">
            <w:pPr>
              <w:jc w:val="both"/>
            </w:pPr>
            <w:r>
              <w:t>saveenv</w:t>
            </w:r>
          </w:p>
        </w:tc>
        <w:tc>
          <w:tcPr>
            <w:tcW w:w="2769" w:type="dxa"/>
          </w:tcPr>
          <w:p w14:paraId="598C7036">
            <w:pPr>
              <w:jc w:val="both"/>
            </w:pPr>
            <w:r>
              <w:t>保存环境变量到存储</w:t>
            </w:r>
          </w:p>
        </w:tc>
        <w:tc>
          <w:tcPr>
            <w:tcW w:w="2769" w:type="dxa"/>
          </w:tcPr>
          <w:p w14:paraId="1114D8A6">
            <w:pPr>
              <w:jc w:val="both"/>
            </w:pPr>
            <w:r>
              <w:t>让修改生效于下次启动</w:t>
            </w:r>
          </w:p>
        </w:tc>
      </w:tr>
      <w:tr w14:paraId="038DB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F6FFE79">
            <w:pPr>
              <w:jc w:val="both"/>
            </w:pPr>
            <w:r>
              <w:t>boot</w:t>
            </w:r>
          </w:p>
        </w:tc>
        <w:tc>
          <w:tcPr>
            <w:tcW w:w="2769" w:type="dxa"/>
          </w:tcPr>
          <w:p w14:paraId="30858DFC">
            <w:pPr>
              <w:jc w:val="both"/>
            </w:pPr>
            <w:r>
              <w:t>按 bootcmd 启动内核</w:t>
            </w:r>
          </w:p>
        </w:tc>
        <w:tc>
          <w:tcPr>
            <w:tcW w:w="2769" w:type="dxa"/>
          </w:tcPr>
          <w:p w14:paraId="58913B00">
            <w:pPr>
              <w:jc w:val="both"/>
            </w:pPr>
            <w:r>
              <w:t>手动触发启动</w:t>
            </w:r>
          </w:p>
        </w:tc>
      </w:tr>
      <w:tr w14:paraId="13974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C49AF2C">
            <w:pPr>
              <w:jc w:val="both"/>
            </w:pPr>
            <w:r>
              <w:t>tftp 0x20000000 kernel.img</w:t>
            </w:r>
          </w:p>
        </w:tc>
        <w:tc>
          <w:tcPr>
            <w:tcW w:w="2769" w:type="dxa"/>
          </w:tcPr>
          <w:p w14:paraId="144AE8B6">
            <w:pPr>
              <w:jc w:val="both"/>
            </w:pPr>
            <w:r>
              <w:t>网络下载镜像</w:t>
            </w:r>
          </w:p>
        </w:tc>
        <w:tc>
          <w:tcPr>
            <w:tcW w:w="2769" w:type="dxa"/>
          </w:tcPr>
          <w:p w14:paraId="00E969B1">
            <w:pPr>
              <w:jc w:val="both"/>
            </w:pPr>
            <w:r>
              <w:t>开发期不用反复烧录</w:t>
            </w:r>
          </w:p>
        </w:tc>
      </w:tr>
      <w:tr w14:paraId="5DD00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9CCC32D">
            <w:pPr>
              <w:jc w:val="both"/>
            </w:pPr>
            <w:r>
              <w:t>reset</w:t>
            </w:r>
          </w:p>
        </w:tc>
        <w:tc>
          <w:tcPr>
            <w:tcW w:w="2769" w:type="dxa"/>
          </w:tcPr>
          <w:p w14:paraId="38C666F2">
            <w:pPr>
              <w:jc w:val="both"/>
            </w:pPr>
            <w:r>
              <w:t>软复位</w:t>
            </w:r>
          </w:p>
        </w:tc>
        <w:tc>
          <w:tcPr>
            <w:tcW w:w="2769" w:type="dxa"/>
          </w:tcPr>
          <w:p w14:paraId="01E77A83">
            <w:pPr>
              <w:jc w:val="both"/>
            </w:pPr>
            <w:r>
              <w:t>重启</w:t>
            </w:r>
          </w:p>
        </w:tc>
      </w:tr>
      <w:tr w14:paraId="3462C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76A98E8">
            <w:pPr>
              <w:jc w:val="both"/>
            </w:pPr>
            <w:r>
              <w:t>help</w:t>
            </w:r>
          </w:p>
        </w:tc>
        <w:tc>
          <w:tcPr>
            <w:tcW w:w="2769" w:type="dxa"/>
          </w:tcPr>
          <w:p w14:paraId="1DAD8C8F">
            <w:pPr>
              <w:jc w:val="both"/>
            </w:pPr>
            <w:r>
              <w:t>查看命令列表</w:t>
            </w:r>
          </w:p>
        </w:tc>
        <w:tc>
          <w:tcPr>
            <w:tcW w:w="2769" w:type="dxa"/>
          </w:tcPr>
          <w:p w14:paraId="2F05DE09">
            <w:pPr>
              <w:jc w:val="both"/>
            </w:pPr>
            <w:r>
              <w:t>不记得命令时</w:t>
            </w:r>
          </w:p>
        </w:tc>
      </w:tr>
    </w:tbl>
    <w:p w14:paraId="21C75CB4"/>
    <w:p w14:paraId="601DB395">
      <w:pPr>
        <w:pStyle w:val="25"/>
      </w:pPr>
      <w:r>
        <w:t>U-Boot 调试是嵌入式排障的第一站：串口有没有 U-Boot 输出？没有 → 问题在电源/BootROM/介质；有 → 看它停在哪一步、报什么错。U-Boot 报 "Bad Linux ARM zImage magic" = 内核镜像坏了；报 "no valid device tree" = dtb 没找到。</w:t>
      </w:r>
    </w:p>
    <w:p w14:paraId="05CA7CD4">
      <w:pPr>
        <w:pStyle w:val="47"/>
      </w:pPr>
      <w:r>
        <w:t>5. 原理展开：bootargs——内核启动参数的秘密</w:t>
      </w:r>
    </w:p>
    <w:p w14:paraId="7F028794">
      <w:pPr>
        <w:pStyle w:val="25"/>
      </w:pPr>
      <w:r>
        <w:t>U-Boot 通过 bootargs 环境变量把参数传给内核。最常见的几个：</w:t>
      </w:r>
    </w:p>
    <w:p w14:paraId="261E88B3">
      <w:pPr>
        <w:pStyle w:val="65"/>
        <w:spacing w:before="60" w:after="60" w:line="240" w:lineRule="auto"/>
        <w:ind w:left="0" w:firstLine="0"/>
        <w:jc w:val="left"/>
      </w:pPr>
      <w:r>
        <w:t>console=ttyS0,1500000   // 内核日志输出到串口（调试必须）</w:t>
      </w:r>
      <w:r>
        <w:br w:type="textWrapping"/>
      </w:r>
      <w:r>
        <w:t>root=/dev/mmcblk0p2     // 根文件系统在哪个分区</w:t>
      </w:r>
      <w:r>
        <w:br w:type="textWrapping"/>
      </w:r>
      <w:r>
        <w:t>rootfstype=ext4         // 根文件系统类型</w:t>
      </w:r>
      <w:r>
        <w:br w:type="textWrapping"/>
      </w:r>
      <w:r>
        <w:t>init=/bin/sh            // 跳过 init，直接进 shell（救援模式！）</w:t>
      </w:r>
      <w:r>
        <w:br w:type="textWrapping"/>
      </w:r>
      <w:r>
        <w:t>quiet                   // 不打印启动日志（量产隐藏）</w:t>
      </w:r>
      <w:r>
        <w:br w:type="textWrapping"/>
      </w:r>
      <w:r>
        <w:br w:type="textWrapping"/>
      </w:r>
      <w:r>
        <w:t>救援场景：init=/bin/sh 后系统不跑服务，</w:t>
      </w:r>
      <w:r>
        <w:br w:type="textWrapping"/>
      </w:r>
      <w:r>
        <w:t>你得到一个 root shell，可以挂载分区、修配置、看日志</w:t>
      </w:r>
    </w:p>
    <w:p w14:paraId="393AB75C">
      <w:pPr>
        <w:pStyle w:val="25"/>
      </w:pPr>
      <w:r>
        <w:t>console 参数尤其重要：没有它，内核日志不输出到串口，你"什么都看不见"。量产机通常去掉调试打印（quiet + 关 console），但开发板必须保留。</w:t>
      </w:r>
    </w:p>
    <w:p w14:paraId="3298FC29">
      <w:pPr>
        <w:pStyle w:val="47"/>
      </w:pPr>
      <w:r>
        <w:t>6. 最小独立实验</w:t>
      </w:r>
    </w:p>
    <w:p w14:paraId="39764642">
      <w:pPr>
        <w:pStyle w:val="65"/>
        <w:spacing w:before="60" w:after="60" w:line="240" w:lineRule="auto"/>
        <w:ind w:left="0" w:firstLine="0"/>
        <w:jc w:val="left"/>
      </w:pPr>
      <w:r>
        <w:t># 板子上看设备树（运行时）</w:t>
      </w:r>
      <w:r>
        <w:br w:type="textWrapping"/>
      </w:r>
      <w:r>
        <w:t>ls /proc/device-tree/                 # 根节点</w:t>
      </w:r>
      <w:r>
        <w:br w:type="textWrapping"/>
      </w:r>
      <w:r>
        <w:t>cat /proc/device-tree/model 2&gt;/dev/null; echo   # 板子型号</w:t>
      </w:r>
      <w:r>
        <w:br w:type="textWrapping"/>
      </w:r>
      <w:r>
        <w:t>find /proc/device-tree -name "gt911*" 2&gt;/dev/null  # 触摸节点</w:t>
      </w:r>
      <w:r>
        <w:br w:type="textWrapping"/>
      </w:r>
      <w:r>
        <w:br w:type="textWrapping"/>
      </w:r>
      <w:r>
        <w:t># 看内核启动参数</w:t>
      </w:r>
      <w:r>
        <w:br w:type="textWrapping"/>
      </w:r>
      <w:r>
        <w:t>cat /proc/cmdline</w:t>
      </w:r>
      <w:r>
        <w:br w:type="textWrapping"/>
      </w:r>
      <w:r>
        <w:br w:type="textWrapping"/>
      </w:r>
      <w:r>
        <w:t># U-Boot（串口）——只读实验：</w:t>
      </w:r>
      <w:r>
        <w:br w:type="textWrapping"/>
      </w:r>
      <w:r>
        <w:t>printenv bootargs</w:t>
      </w:r>
      <w:r>
        <w:br w:type="textWrapping"/>
      </w:r>
      <w:r>
        <w:t>printenv bootcmd</w:t>
      </w:r>
    </w:p>
    <w:p w14:paraId="35639E6C">
      <w:pPr>
        <w:pStyle w:val="47"/>
      </w:pPr>
      <w:r>
        <w:t>7. 项目源码映射</w:t>
      </w:r>
    </w:p>
    <w:p w14:paraId="0122B04A">
      <w:pPr>
        <w:pStyle w:val="25"/>
      </w:pPr>
      <w:r>
        <w:t>boomPI 的设备与设备树对应关系：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6"/>
        <w:gridCol w:w="2766"/>
      </w:tblGrid>
      <w:tr w14:paraId="0089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0B1B46FE">
            <w:pPr>
              <w:jc w:val="both"/>
            </w:pPr>
            <w:r>
              <w:rPr>
                <w:b/>
              </w:rPr>
              <w:t>设备</w:t>
            </w:r>
          </w:p>
        </w:tc>
        <w:tc>
          <w:tcPr>
            <w:tcW w:w="2769" w:type="dxa"/>
          </w:tcPr>
          <w:p w14:paraId="214ECFA7">
            <w:pPr>
              <w:jc w:val="both"/>
            </w:pPr>
            <w:r>
              <w:rPr>
                <w:b/>
              </w:rPr>
              <w:t>设备树节点/接口</w:t>
            </w:r>
          </w:p>
        </w:tc>
        <w:tc>
          <w:tcPr>
            <w:tcW w:w="2769" w:type="dxa"/>
          </w:tcPr>
          <w:p w14:paraId="1DBAE045">
            <w:pPr>
              <w:jc w:val="both"/>
            </w:pPr>
            <w:r>
              <w:rPr>
                <w:b/>
              </w:rPr>
              <w:t>源码中怎么用</w:t>
            </w:r>
          </w:p>
        </w:tc>
      </w:tr>
      <w:tr w14:paraId="1391D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FF27868">
            <w:pPr>
              <w:jc w:val="both"/>
            </w:pPr>
            <w:r>
              <w:t>ST7789P3 屏</w:t>
            </w:r>
          </w:p>
        </w:tc>
        <w:tc>
          <w:tcPr>
            <w:tcW w:w="2769" w:type="dxa"/>
          </w:tcPr>
          <w:p w14:paraId="0A96C24B">
            <w:pPr>
              <w:jc w:val="both"/>
            </w:pPr>
            <w:r>
              <w:t>SPI 节点（spidev0.0）</w:t>
            </w:r>
          </w:p>
        </w:tc>
        <w:tc>
          <w:tcPr>
            <w:tcW w:w="2769" w:type="dxa"/>
          </w:tcPr>
          <w:p w14:paraId="47E64F4A">
            <w:pPr>
              <w:jc w:val="both"/>
            </w:pPr>
            <w:r>
              <w:t>/dev/spidev0.0 写像素</w:t>
            </w:r>
          </w:p>
        </w:tc>
      </w:tr>
      <w:tr w14:paraId="6EEC8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6382C01">
            <w:pPr>
              <w:jc w:val="both"/>
            </w:pPr>
            <w:r>
              <w:t>GT911 触摸</w:t>
            </w:r>
          </w:p>
        </w:tc>
        <w:tc>
          <w:tcPr>
            <w:tcW w:w="2769" w:type="dxa"/>
          </w:tcPr>
          <w:p w14:paraId="4122F138">
            <w:pPr>
              <w:jc w:val="both"/>
            </w:pPr>
            <w:r>
              <w:t>i2c3 下的 gt911@14</w:t>
            </w:r>
          </w:p>
        </w:tc>
        <w:tc>
          <w:tcPr>
            <w:tcW w:w="2769" w:type="dxa"/>
          </w:tcPr>
          <w:p w14:paraId="266162FB">
            <w:pPr>
              <w:jc w:val="both"/>
            </w:pPr>
            <w:r>
              <w:t>/dev/i2c-3 或 input 事件</w:t>
            </w:r>
          </w:p>
        </w:tc>
      </w:tr>
      <w:tr w14:paraId="25513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940AEAD">
            <w:pPr>
              <w:jc w:val="both"/>
            </w:pPr>
            <w:r>
              <w:t>GPIO（背光等）</w:t>
            </w:r>
          </w:p>
        </w:tc>
        <w:tc>
          <w:tcPr>
            <w:tcW w:w="2769" w:type="dxa"/>
          </w:tcPr>
          <w:p w14:paraId="3417C689">
            <w:pPr>
              <w:jc w:val="both"/>
            </w:pPr>
            <w:r>
              <w:t>gpio 节点</w:t>
            </w:r>
          </w:p>
        </w:tc>
        <w:tc>
          <w:tcPr>
            <w:tcW w:w="2769" w:type="dxa"/>
          </w:tcPr>
          <w:p w14:paraId="04DF4C56">
            <w:pPr>
              <w:jc w:val="both"/>
            </w:pPr>
            <w:r>
              <w:t>/sys/class/gpio</w:t>
            </w:r>
          </w:p>
        </w:tc>
      </w:tr>
      <w:tr w14:paraId="75EAF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E9BC908">
            <w:pPr>
              <w:jc w:val="both"/>
            </w:pPr>
            <w:r>
              <w:t>双麦+Codec</w:t>
            </w:r>
          </w:p>
        </w:tc>
        <w:tc>
          <w:tcPr>
            <w:tcW w:w="2769" w:type="dxa"/>
          </w:tcPr>
          <w:p w14:paraId="352A0DEF">
            <w:pPr>
              <w:jc w:val="both"/>
            </w:pPr>
            <w:r>
              <w:t>i2s/音频节点</w:t>
            </w:r>
          </w:p>
        </w:tc>
        <w:tc>
          <w:tcPr>
            <w:tcW w:w="2769" w:type="dxa"/>
          </w:tcPr>
          <w:p w14:paraId="60DD8AAF">
            <w:pPr>
              <w:jc w:val="both"/>
            </w:pPr>
            <w:r>
              <w:t>ALSA PCM（第 23 章）</w:t>
            </w:r>
          </w:p>
        </w:tc>
      </w:tr>
      <w:tr w14:paraId="50621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1D75304">
            <w:pPr>
              <w:jc w:val="both"/>
            </w:pPr>
            <w:r>
              <w:t>SC3336 摄像头</w:t>
            </w:r>
          </w:p>
        </w:tc>
        <w:tc>
          <w:tcPr>
            <w:tcW w:w="2769" w:type="dxa"/>
          </w:tcPr>
          <w:p w14:paraId="7449EDD3">
            <w:pPr>
              <w:jc w:val="both"/>
            </w:pPr>
            <w:r>
              <w:t>csi 节点</w:t>
            </w:r>
          </w:p>
        </w:tc>
        <w:tc>
          <w:tcPr>
            <w:tcW w:w="2769" w:type="dxa"/>
          </w:tcPr>
          <w:p w14:paraId="1110417A">
            <w:pPr>
              <w:jc w:val="both"/>
            </w:pPr>
            <w:r>
              <w:t>/dev/video14</w:t>
            </w:r>
          </w:p>
        </w:tc>
      </w:tr>
    </w:tbl>
    <w:p w14:paraId="045AD9C8"/>
    <w:p w14:paraId="4CB9EC9F">
      <w:pPr>
        <w:pStyle w:val="25"/>
      </w:pPr>
      <w:r>
        <w:t>如果触摸坏了，排查顺序：设备树节点在不在 → 驱动有没有 probe（dmesg 搜 gt911）→ I2C 总线通不通（i2cdetect）→ input 设备在不在（/dev/input）。</w:t>
      </w:r>
    </w:p>
    <w:p w14:paraId="77E85780">
      <w:pPr>
        <w:pStyle w:val="47"/>
      </w:pPr>
      <w:r>
        <w:t>8. 错误版本</w:t>
      </w:r>
    </w:p>
    <w:p w14:paraId="049CE9C4">
      <w:pPr>
        <w:pStyle w:val="65"/>
        <w:spacing w:before="60" w:after="60" w:line="240" w:lineRule="auto"/>
        <w:ind w:left="0" w:firstLine="0"/>
        <w:jc w:val="left"/>
      </w:pPr>
      <w:r>
        <w:t># 错误：改设备树只加节点，不配 pinctrl</w:t>
      </w:r>
      <w:r>
        <w:br w:type="textWrapping"/>
      </w:r>
      <w:r>
        <w:t>i2c3 { touch@14 { compatible="goodix,gt911"; reg=&lt;0x14&gt;; }; };</w:t>
      </w:r>
      <w:r>
        <w:br w:type="textWrapping"/>
      </w:r>
      <w:r>
        <w:t># 结果：设备注册了，但引脚没有复用成 I2C 功能，总线不通</w:t>
      </w:r>
      <w:r>
        <w:br w:type="textWrapping"/>
      </w:r>
      <w:r>
        <w:t># 正确：同时确认 &amp;i2c3 的 pinctrl 和时钟</w:t>
      </w:r>
    </w:p>
    <w:p w14:paraId="51AE2873">
      <w:pPr>
        <w:pStyle w:val="47"/>
      </w:pPr>
      <w:r>
        <w:t>9. 故障注入</w:t>
      </w:r>
    </w:p>
    <w:p w14:paraId="432AEC1D">
      <w:pPr>
        <w:pStyle w:val="65"/>
        <w:spacing w:before="60" w:after="60" w:line="240" w:lineRule="auto"/>
        <w:ind w:left="0" w:firstLine="0"/>
        <w:jc w:val="left"/>
      </w:pPr>
      <w:r>
        <w:t># 安全演练：</w:t>
      </w:r>
      <w:r>
        <w:br w:type="textWrapping"/>
      </w:r>
      <w:r>
        <w:t>dmesg | grep -i "gt911\|goodix"        # 看驱动有没有 probe</w:t>
      </w:r>
      <w:r>
        <w:br w:type="textWrapping"/>
      </w:r>
      <w:r>
        <w:t>i2cdetect -y 3 2&gt;/dev/null               # 扫描 I2C 总线找设备</w:t>
      </w:r>
      <w:r>
        <w:br w:type="textWrapping"/>
      </w:r>
      <w:r>
        <w:t>cat /sys/firmware/devicetree/base/model 2&gt;/dev/null; echo</w:t>
      </w:r>
      <w:r>
        <w:br w:type="textWrapping"/>
      </w:r>
      <w:r>
        <w:t># 结论：设备树错 → 设备不出现在系统；驱动错 → 出现在系统但不工作</w:t>
      </w:r>
    </w:p>
    <w:p w14:paraId="31719E59">
      <w:pPr>
        <w:pStyle w:val="47"/>
      </w:pPr>
      <w:r>
        <w:t>10. 不变量总结</w:t>
      </w:r>
    </w:p>
    <w:p w14:paraId="3EA9D5E1">
      <w:pPr>
        <w:pStyle w:val="56"/>
      </w:pPr>
      <w:r>
        <w:t>compatible 是设备与驱动的匹配钥匙。</w:t>
      </w:r>
    </w:p>
    <w:p w14:paraId="731B211D">
      <w:pPr>
        <w:pStyle w:val="56"/>
      </w:pPr>
      <w:r>
        <w:t>设备树描述"有什么硬件"，驱动描述"怎么用"。</w:t>
      </w:r>
    </w:p>
    <w:p w14:paraId="1D780AFA">
      <w:pPr>
        <w:pStyle w:val="56"/>
      </w:pPr>
      <w:r>
        <w:t>U-Boot 是内核之前的第一排障站。</w:t>
      </w:r>
    </w:p>
    <w:p w14:paraId="54CCD1FA">
      <w:pPr>
        <w:pStyle w:val="56"/>
      </w:pPr>
      <w:r>
        <w:t>bootargs 决定内核怎么看世界，console 决定你看不看得到日志。</w:t>
      </w:r>
    </w:p>
    <w:p w14:paraId="07000D05">
      <w:pPr>
        <w:pStyle w:val="56"/>
      </w:pPr>
      <w:r>
        <w:t>设备树错了设备不出现；驱动错了设备出现但不工作。</w:t>
      </w:r>
    </w:p>
    <w:p w14:paraId="2F4A867D">
      <w:pPr>
        <w:pStyle w:val="47"/>
      </w:pPr>
      <w:r>
        <w:t>11. 章末考核</w:t>
      </w:r>
    </w:p>
    <w:p w14:paraId="1BF05ADD">
      <w:pPr>
        <w:pStyle w:val="56"/>
      </w:pPr>
      <w:r>
        <w:t>写出一个 I2C 设备节点的必备属性。</w:t>
      </w:r>
    </w:p>
    <w:p w14:paraId="7707CBB6">
      <w:pPr>
        <w:pStyle w:val="56"/>
      </w:pPr>
      <w:r>
        <w:t>compatible 如何驱动匹配过程？</w:t>
      </w:r>
    </w:p>
    <w:p w14:paraId="408F5F71">
      <w:pPr>
        <w:pStyle w:val="56"/>
      </w:pPr>
      <w:r>
        <w:t>U-Boot 里怎么进入救援模式？</w:t>
      </w:r>
    </w:p>
    <w:p w14:paraId="22B8AE94">
      <w:pPr>
        <w:pStyle w:val="56"/>
      </w:pPr>
      <w:r>
        <w:t>bootargs 的 console 参数为什么重要？</w:t>
      </w:r>
    </w:p>
    <w:p w14:paraId="40FB9306">
      <w:pPr>
        <w:pStyle w:val="56"/>
      </w:pPr>
      <w:r>
        <w:t>触摸坏了，列出你的排查顺序。</w:t>
      </w:r>
    </w:p>
    <w:p w14:paraId="6316586B">
      <w:pPr>
        <w:pStyle w:val="46"/>
        <w:keepNext/>
        <w:pageBreakBefore/>
      </w:pPr>
      <w:bookmarkStart w:id="11" w:name="_Toc17995"/>
      <w:r>
        <w:t>第9章  内核裁剪：Kconfig与配置体系</w:t>
      </w:r>
      <w:bookmarkEnd w:id="11"/>
    </w:p>
    <w:p w14:paraId="6344AE5D">
      <w:pPr>
        <w:pStyle w:val="47"/>
      </w:pPr>
      <w:r>
        <w:t>1. 真实问题</w:t>
      </w:r>
    </w:p>
    <w:p w14:paraId="5C0BD896">
      <w:pPr>
        <w:pStyle w:val="25"/>
      </w:pPr>
      <w:r>
        <w:t>内核源码编译出来有几十 MB，而 RV1106 的存储只有几 GB 到几十 GB 的 eMMC（或更小的 SPI NOR），内存只有 256MB 左右。为什么嵌入式内核镜像只有几 MB？答案是"裁剪"——内核的绝大多数功能你的板子根本用不上，配置体系把不需要的编译掉。</w:t>
      </w:r>
    </w:p>
    <w:p w14:paraId="4A63E309">
      <w:pPr>
        <w:pStyle w:val="47"/>
      </w:pPr>
      <w:r>
        <w:t>2. 原理展开：Kconfig——内核的"选项说明书"</w:t>
      </w:r>
    </w:p>
    <w:p w14:paraId="0B4960E2">
      <w:pPr>
        <w:pStyle w:val="25"/>
      </w:pPr>
      <w:r>
        <w:t>内核的每个功能都有对应的配置选项，用 Kconfig 语言描述：</w:t>
      </w:r>
    </w:p>
    <w:p w14:paraId="54968DC4">
      <w:pPr>
        <w:pStyle w:val="65"/>
        <w:spacing w:before="60" w:after="60" w:line="240" w:lineRule="auto"/>
        <w:ind w:left="0" w:firstLine="0"/>
        <w:jc w:val="left"/>
      </w:pPr>
      <w:r>
        <w:t>config CONFIG_I2C</w:t>
      </w:r>
      <w:r>
        <w:br w:type="textWrapping"/>
      </w:r>
      <w:r>
        <w:t xml:space="preserve">    tristate "I2C support"</w:t>
      </w:r>
      <w:r>
        <w:br w:type="textWrapping"/>
      </w:r>
      <w:r>
        <w:t xml:space="preserve">    depends on HAS_IOMEM</w:t>
      </w:r>
      <w:r>
        <w:br w:type="textWrapping"/>
      </w:r>
      <w:r>
        <w:t xml:space="preserve">    help</w:t>
      </w:r>
      <w:r>
        <w:br w:type="textWrapping"/>
      </w:r>
      <w:r>
        <w:t xml:space="preserve">      Say Y here if you want I2C support.</w:t>
      </w:r>
      <w:r>
        <w:br w:type="textWrapping"/>
      </w:r>
      <w:r>
        <w:br w:type="textWrapping"/>
      </w:r>
      <w:r>
        <w:t>config CONFIG_DRM</w:t>
      </w:r>
      <w:r>
        <w:br w:type="textWrapping"/>
      </w:r>
      <w:r>
        <w:t xml:space="preserve">    bool "DRM support"</w:t>
      </w:r>
      <w:r>
        <w:br w:type="textWrapping"/>
      </w:r>
      <w:r>
        <w:t xml:space="preserve">    select DRM_KMS_HELPER</w:t>
      </w:r>
    </w:p>
    <w:p w14:paraId="52F4C2A5">
      <w:pPr>
        <w:pStyle w:val="25"/>
      </w:pPr>
      <w:r>
        <w:t>三个取值，语义完全不同：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D304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0C6A213E">
            <w:pPr>
              <w:jc w:val="both"/>
            </w:pPr>
            <w:r>
              <w:rPr>
                <w:b/>
              </w:rPr>
              <w:t>取值</w:t>
            </w:r>
          </w:p>
        </w:tc>
        <w:tc>
          <w:tcPr>
            <w:tcW w:w="2769" w:type="dxa"/>
          </w:tcPr>
          <w:p w14:paraId="67D7642C">
            <w:pPr>
              <w:jc w:val="both"/>
            </w:pPr>
            <w:r>
              <w:rPr>
                <w:b/>
              </w:rPr>
              <w:t>含义</w:t>
            </w:r>
          </w:p>
        </w:tc>
        <w:tc>
          <w:tcPr>
            <w:tcW w:w="2769" w:type="dxa"/>
          </w:tcPr>
          <w:p w14:paraId="7D1284C8">
            <w:pPr>
              <w:jc w:val="both"/>
            </w:pPr>
            <w:r>
              <w:rPr>
                <w:b/>
              </w:rPr>
              <w:t>特点</w:t>
            </w:r>
          </w:p>
        </w:tc>
      </w:tr>
      <w:tr w14:paraId="33A2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E6D3C8B">
            <w:pPr>
              <w:jc w:val="both"/>
            </w:pPr>
            <w:r>
              <w:t>y</w:t>
            </w:r>
          </w:p>
        </w:tc>
        <w:tc>
          <w:tcPr>
            <w:tcW w:w="2769" w:type="dxa"/>
          </w:tcPr>
          <w:p w14:paraId="6DB38AC7">
            <w:pPr>
              <w:jc w:val="both"/>
            </w:pPr>
            <w:r>
              <w:t>编进内核</w:t>
            </w:r>
          </w:p>
        </w:tc>
        <w:tc>
          <w:tcPr>
            <w:tcW w:w="2769" w:type="dxa"/>
          </w:tcPr>
          <w:p w14:paraId="07C3B783">
            <w:pPr>
              <w:jc w:val="both"/>
            </w:pPr>
            <w:r>
              <w:t>开机就有，占内核体积，常驻内存</w:t>
            </w:r>
          </w:p>
        </w:tc>
      </w:tr>
      <w:tr w14:paraId="672F1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20DE29F">
            <w:pPr>
              <w:jc w:val="both"/>
            </w:pPr>
            <w:r>
              <w:t>m</w:t>
            </w:r>
          </w:p>
        </w:tc>
        <w:tc>
          <w:tcPr>
            <w:tcW w:w="2769" w:type="dxa"/>
          </w:tcPr>
          <w:p w14:paraId="63FCF7CF">
            <w:pPr>
              <w:jc w:val="both"/>
            </w:pPr>
            <w:r>
              <w:t>编译成模块(.ko)</w:t>
            </w:r>
          </w:p>
        </w:tc>
        <w:tc>
          <w:tcPr>
            <w:tcW w:w="2769" w:type="dxa"/>
          </w:tcPr>
          <w:p w14:paraId="12F48013">
            <w:pPr>
              <w:jc w:val="both"/>
            </w:pPr>
            <w:r>
              <w:t>按需加载，灵活，但依赖文件系统</w:t>
            </w:r>
          </w:p>
        </w:tc>
      </w:tr>
      <w:tr w14:paraId="1C343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89C870D">
            <w:pPr>
              <w:jc w:val="both"/>
            </w:pPr>
            <w:r>
              <w:t>n</w:t>
            </w:r>
          </w:p>
        </w:tc>
        <w:tc>
          <w:tcPr>
            <w:tcW w:w="2769" w:type="dxa"/>
          </w:tcPr>
          <w:p w14:paraId="3EFD0EEE">
            <w:pPr>
              <w:jc w:val="both"/>
            </w:pPr>
            <w:r>
              <w:t>不编译</w:t>
            </w:r>
          </w:p>
        </w:tc>
        <w:tc>
          <w:tcPr>
            <w:tcW w:w="2769" w:type="dxa"/>
          </w:tcPr>
          <w:p w14:paraId="7D2D6FDE">
            <w:pPr>
              <w:jc w:val="both"/>
            </w:pPr>
            <w:r>
              <w:t>完全不进镜像</w:t>
            </w:r>
          </w:p>
        </w:tc>
      </w:tr>
    </w:tbl>
    <w:p w14:paraId="679D92FD"/>
    <w:p w14:paraId="2694C818">
      <w:pPr>
        <w:pStyle w:val="25"/>
      </w:pPr>
      <w:r>
        <w:t>依赖关系是配置体系的灵魂：depends on 表示"前提不满足就不可选"；select 表示"选中我，就自动带上它"。这保证了配置自洽——你不可能造出一个"用了 I2C 驱动但没编 I2C 核心"的内核。</w:t>
      </w:r>
    </w:p>
    <w:p w14:paraId="772AF98A">
      <w:pPr>
        <w:pStyle w:val="47"/>
      </w:pPr>
      <w:r>
        <w:t>3. 原理展开：.config 与 menuconfig</w:t>
      </w:r>
    </w:p>
    <w:p w14:paraId="5FDE2882">
      <w:pPr>
        <w:pStyle w:val="25"/>
      </w:pPr>
      <w:r>
        <w:t>内核源码根目录的 .config 文件就是最终配置，一行一个选项：</w:t>
      </w:r>
    </w:p>
    <w:p w14:paraId="47F496C4">
      <w:pPr>
        <w:pStyle w:val="65"/>
        <w:spacing w:before="60" w:after="60" w:line="240" w:lineRule="auto"/>
        <w:ind w:left="0" w:firstLine="0"/>
        <w:jc w:val="left"/>
      </w:pPr>
      <w:r>
        <w:t>CONFIG_ARM=y</w:t>
      </w:r>
      <w:r>
        <w:br w:type="textWrapping"/>
      </w:r>
      <w:r>
        <w:t>CONFIG_CC_OPTIMIZE_FOR_SIZE=y</w:t>
      </w:r>
      <w:r>
        <w:br w:type="textWrapping"/>
      </w:r>
      <w:r>
        <w:t>CONFIG_I2C=y</w:t>
      </w:r>
      <w:r>
        <w:br w:type="textWrapping"/>
      </w:r>
      <w:r>
        <w:t>CONFIG_I2C_ROCKCHIP=y</w:t>
      </w:r>
      <w:r>
        <w:br w:type="textWrapping"/>
      </w:r>
      <w:r>
        <w:t>CONFIG_DRM_ROCKCHIP=y</w:t>
      </w:r>
      <w:r>
        <w:br w:type="textWrapping"/>
      </w:r>
      <w:r>
        <w:t># CONFIG_NFS_FS is not set</w:t>
      </w:r>
    </w:p>
    <w:p w14:paraId="2DF8B2BE">
      <w:pPr>
        <w:pStyle w:val="25"/>
      </w:pPr>
      <w:r>
        <w:t>手工改 .config 容易错（依赖不满足编译会失败），正规做法是：</w:t>
      </w:r>
    </w:p>
    <w:p w14:paraId="760F7E2C">
      <w:pPr>
        <w:pStyle w:val="65"/>
        <w:spacing w:before="60" w:after="60" w:line="240" w:lineRule="auto"/>
        <w:ind w:left="0" w:firstLine="0"/>
        <w:jc w:val="left"/>
      </w:pPr>
      <w:r>
        <w:t>make menuconfig   # 文本菜单界面，自动检查依赖</w:t>
      </w:r>
      <w:r>
        <w:br w:type="textWrapping"/>
      </w:r>
      <w:r>
        <w:t>make savedefconfig # 把当前配置精简成最小形式</w:t>
      </w:r>
      <w:r>
        <w:br w:type="textWrapping"/>
      </w:r>
      <w:r>
        <w:t>make -j4 zImage    # 编译内核</w:t>
      </w:r>
    </w:p>
    <w:p w14:paraId="1C806B87">
      <w:pPr>
        <w:pStyle w:val="25"/>
      </w:pPr>
      <w:r>
        <w:t>每个厂商 SDK 都会提供"默认配置"：rockchip_linux_defconfig、rv1106_defconfig 等。你的裁剪工作通常从厂商默认配置出发，只关不用项，而不是从零写。</w:t>
      </w:r>
    </w:p>
    <w:p w14:paraId="3DF10AE5">
      <w:pPr>
        <w:pStyle w:val="47"/>
      </w:pPr>
      <w:r>
        <w:t>4. 原理展开：裁剪什么，为什么值得裁</w:t>
      </w:r>
    </w:p>
    <w:p w14:paraId="3A6E0D85">
      <w:pPr>
        <w:pStyle w:val="25"/>
      </w:pPr>
      <w:r>
        <w:t>嵌入式裁剪遵循一条原则：功能取舍 = 体积/内存/启动时间/安全面的权衡。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7"/>
        <w:gridCol w:w="2765"/>
      </w:tblGrid>
      <w:tr w14:paraId="39151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5573E118">
            <w:pPr>
              <w:jc w:val="both"/>
            </w:pPr>
            <w:r>
              <w:rPr>
                <w:b/>
              </w:rPr>
              <w:t>类别</w:t>
            </w:r>
          </w:p>
        </w:tc>
        <w:tc>
          <w:tcPr>
            <w:tcW w:w="2769" w:type="dxa"/>
          </w:tcPr>
          <w:p w14:paraId="787191BB">
            <w:pPr>
              <w:jc w:val="both"/>
            </w:pPr>
            <w:r>
              <w:rPr>
                <w:b/>
              </w:rPr>
              <w:t>例子</w:t>
            </w:r>
          </w:p>
        </w:tc>
        <w:tc>
          <w:tcPr>
            <w:tcW w:w="2769" w:type="dxa"/>
          </w:tcPr>
          <w:p w14:paraId="6CD027F3">
            <w:pPr>
              <w:jc w:val="both"/>
            </w:pPr>
            <w:r>
              <w:rPr>
                <w:b/>
              </w:rPr>
              <w:t>不裁的代价</w:t>
            </w:r>
          </w:p>
        </w:tc>
      </w:tr>
      <w:tr w14:paraId="4C878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6ED10B0">
            <w:pPr>
              <w:jc w:val="both"/>
            </w:pPr>
            <w:r>
              <w:t>不用的驱动</w:t>
            </w:r>
          </w:p>
        </w:tc>
        <w:tc>
          <w:tcPr>
            <w:tcW w:w="2769" w:type="dxa"/>
          </w:tcPr>
          <w:p w14:paraId="1BE87C4A">
            <w:pPr>
              <w:jc w:val="both"/>
            </w:pPr>
            <w:r>
              <w:t>桌面显卡、USB 声卡、蓝牙</w:t>
            </w:r>
          </w:p>
        </w:tc>
        <w:tc>
          <w:tcPr>
            <w:tcW w:w="2769" w:type="dxa"/>
          </w:tcPr>
          <w:p w14:paraId="17CE0944">
            <w:pPr>
              <w:jc w:val="both"/>
            </w:pPr>
            <w:r>
              <w:t>镜像变大、内存被驱动常驻占用</w:t>
            </w:r>
          </w:p>
        </w:tc>
      </w:tr>
      <w:tr w14:paraId="2D95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D18C291">
            <w:pPr>
              <w:jc w:val="both"/>
            </w:pPr>
            <w:r>
              <w:t>不用的文件系统</w:t>
            </w:r>
          </w:p>
        </w:tc>
        <w:tc>
          <w:tcPr>
            <w:tcW w:w="2769" w:type="dxa"/>
          </w:tcPr>
          <w:p w14:paraId="22131DA7">
            <w:pPr>
              <w:jc w:val="both"/>
            </w:pPr>
            <w:r>
              <w:t>NTFS、NFS、F2FS、exFAT</w:t>
            </w:r>
          </w:p>
        </w:tc>
        <w:tc>
          <w:tcPr>
            <w:tcW w:w="2769" w:type="dxa"/>
          </w:tcPr>
          <w:p w14:paraId="6746CE45">
            <w:pPr>
              <w:jc w:val="both"/>
            </w:pPr>
            <w:r>
              <w:t>内核体积膨胀</w:t>
            </w:r>
          </w:p>
        </w:tc>
      </w:tr>
      <w:tr w14:paraId="41E33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FA4E306">
            <w:pPr>
              <w:jc w:val="both"/>
            </w:pPr>
            <w:r>
              <w:t>不用的网络协议</w:t>
            </w:r>
          </w:p>
        </w:tc>
        <w:tc>
          <w:tcPr>
            <w:tcW w:w="2769" w:type="dxa"/>
          </w:tcPr>
          <w:p w14:paraId="4666C5A4">
            <w:pPr>
              <w:jc w:val="both"/>
            </w:pPr>
            <w:r>
              <w:t>IPv6、netfilter/iptables、蓝牙协议栈</w:t>
            </w:r>
          </w:p>
        </w:tc>
        <w:tc>
          <w:tcPr>
            <w:tcW w:w="2769" w:type="dxa"/>
          </w:tcPr>
          <w:p w14:paraId="6FC51B09">
            <w:pPr>
              <w:jc w:val="both"/>
            </w:pPr>
            <w:r>
              <w:t>攻击面增大</w:t>
            </w:r>
          </w:p>
        </w:tc>
      </w:tr>
      <w:tr w14:paraId="7D478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B4F5163">
            <w:pPr>
              <w:jc w:val="both"/>
            </w:pPr>
            <w:r>
              <w:t>调试功能</w:t>
            </w:r>
          </w:p>
        </w:tc>
        <w:tc>
          <w:tcPr>
            <w:tcW w:w="2769" w:type="dxa"/>
          </w:tcPr>
          <w:p w14:paraId="1ADFEA25">
            <w:pPr>
              <w:jc w:val="both"/>
            </w:pPr>
            <w:r>
              <w:t>kgdb、kprobes、大量 debugfs</w:t>
            </w:r>
          </w:p>
        </w:tc>
        <w:tc>
          <w:tcPr>
            <w:tcW w:w="2769" w:type="dxa"/>
          </w:tcPr>
          <w:p w14:paraId="45E43470">
            <w:pPr>
              <w:jc w:val="both"/>
            </w:pPr>
            <w:r>
              <w:t>性能开销</w:t>
            </w:r>
          </w:p>
        </w:tc>
      </w:tr>
      <w:tr w14:paraId="23FC1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7ED013C">
            <w:pPr>
              <w:jc w:val="both"/>
            </w:pPr>
            <w:r>
              <w:t>不用的架构代码</w:t>
            </w:r>
          </w:p>
        </w:tc>
        <w:tc>
          <w:tcPr>
            <w:tcW w:w="2769" w:type="dxa"/>
          </w:tcPr>
          <w:p w14:paraId="643F4D1D">
            <w:pPr>
              <w:jc w:val="both"/>
            </w:pPr>
            <w:r>
              <w:t>其他 CPU 架构</w:t>
            </w:r>
          </w:p>
        </w:tc>
        <w:tc>
          <w:tcPr>
            <w:tcW w:w="2769" w:type="dxa"/>
          </w:tcPr>
          <w:p w14:paraId="776DD718">
            <w:pPr>
              <w:jc w:val="both"/>
            </w:pPr>
            <w:r>
              <w:t>（一般由厂商默认配置排除）</w:t>
            </w:r>
          </w:p>
        </w:tc>
      </w:tr>
    </w:tbl>
    <w:p w14:paraId="3DEA90EF"/>
    <w:p w14:paraId="6F6389F4">
      <w:pPr>
        <w:pStyle w:val="25"/>
      </w:pPr>
      <w:r>
        <w:t>安全面是最容易被忽略的：一个永不使用的协议栈，等于给攻击者留了一扇永远开着的门。物联网设备被黑的常见原因之一就是"默认配置什么都有"。</w:t>
      </w:r>
    </w:p>
    <w:p w14:paraId="318E39C4">
      <w:pPr>
        <w:pStyle w:val="25"/>
      </w:pPr>
      <w:r>
        <w:t>但裁剪也有代价：裁掉的功能不可恢复（除非重编译）；依赖关系可能连带关掉你需要的功能；厂商默认配置外的裁剪必须逐项验证。所以产品裁剪要"列清单、做回归"，而不是凭感觉砍。</w:t>
      </w:r>
    </w:p>
    <w:p w14:paraId="2F12C39E">
      <w:pPr>
        <w:pStyle w:val="47"/>
      </w:pPr>
      <w:r>
        <w:t>5. 原理展开：裁剪 vs 模块化</w:t>
      </w:r>
    </w:p>
    <w:p w14:paraId="0BBA8B28">
      <w:pPr>
        <w:pStyle w:val="25"/>
      </w:pPr>
      <w:r>
        <w:t>裁剪（n）与模块化（m）是两种"省"的方式，但性质不同：</w:t>
      </w:r>
    </w:p>
    <w:p w14:paraId="0D726314">
      <w:pPr>
        <w:pStyle w:val="56"/>
      </w:pPr>
      <w:r>
        <w:t>裁剪 = 功能彻底不存在，镜像最小，但需要时无法启用。</w:t>
      </w:r>
    </w:p>
    <w:p w14:paraId="5CD54B47">
      <w:pPr>
        <w:pStyle w:val="56"/>
      </w:pPr>
      <w:r>
        <w:t>模块化 = 功能在 .ko 里，不加载不占内存，需要时 insmod。</w:t>
      </w:r>
    </w:p>
    <w:p w14:paraId="74CB3880">
      <w:pPr>
        <w:pStyle w:val="25"/>
      </w:pPr>
      <w:r>
        <w:t>嵌入式产品倾向 y（编进内核）：启动即用、不依赖根文件系统、少一层加载失败的可能。模块化多用于"可选的、按需加载的"功能。</w:t>
      </w:r>
    </w:p>
    <w:p w14:paraId="62E4EC7A">
      <w:pPr>
        <w:pStyle w:val="47"/>
      </w:pPr>
      <w:r>
        <w:t>6. 最小独立实验</w:t>
      </w:r>
    </w:p>
    <w:p w14:paraId="11BBB3FC">
      <w:pPr>
        <w:pStyle w:val="65"/>
        <w:spacing w:before="60" w:after="60" w:line="240" w:lineRule="auto"/>
        <w:ind w:left="0" w:firstLine="0"/>
        <w:jc w:val="left"/>
      </w:pPr>
      <w:r>
        <w:t># 在 SDK 内核源码目录（交叉环境）</w:t>
      </w:r>
      <w:r>
        <w:br w:type="textWrapping"/>
      </w:r>
      <w:r>
        <w:t>make rockchip_linux_defconfig    # 用厂商默认配置</w:t>
      </w:r>
      <w:r>
        <w:br w:type="textWrapping"/>
      </w:r>
      <w:r>
        <w:t>grep -E "CONFIG_I2C|CONFIG_DRM|CONFIG_SND" .config | head -n 10</w:t>
      </w:r>
      <w:r>
        <w:br w:type="textWrapping"/>
      </w:r>
      <w:r>
        <w:t>make menuconfig                   # 交互式查看/修改</w:t>
      </w:r>
      <w:r>
        <w:br w:type="textWrapping"/>
      </w:r>
      <w:r>
        <w:t>grep "not set" .config | wc -l    # 数一数默认关了多少项</w:t>
      </w:r>
    </w:p>
    <w:p w14:paraId="1F56B947">
      <w:pPr>
        <w:pStyle w:val="25"/>
      </w:pPr>
      <w:r>
        <w:t>注意：menuconfig 需要 ncurses；在无显示环境可以 make nconfig 或直接看 .config。</w:t>
      </w:r>
    </w:p>
    <w:p w14:paraId="4013DF0A">
      <w:pPr>
        <w:pStyle w:val="47"/>
      </w:pPr>
      <w:r>
        <w:t>7. 项目源码映射</w:t>
      </w:r>
    </w:p>
    <w:p w14:paraId="24CBE472">
      <w:pPr>
        <w:pStyle w:val="25"/>
      </w:pPr>
      <w:r>
        <w:t>boomPI 依赖的内核配置项（示意，具体以板子为准）：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2768"/>
        <w:gridCol w:w="2765"/>
      </w:tblGrid>
      <w:tr w14:paraId="46F60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0A47F64E">
            <w:pPr>
              <w:jc w:val="both"/>
            </w:pPr>
            <w:r>
              <w:rPr>
                <w:b/>
              </w:rPr>
              <w:t>功能</w:t>
            </w:r>
          </w:p>
        </w:tc>
        <w:tc>
          <w:tcPr>
            <w:tcW w:w="2769" w:type="dxa"/>
          </w:tcPr>
          <w:p w14:paraId="40510047">
            <w:pPr>
              <w:jc w:val="both"/>
            </w:pPr>
            <w:r>
              <w:rPr>
                <w:b/>
              </w:rPr>
              <w:t>典型配置项</w:t>
            </w:r>
          </w:p>
        </w:tc>
        <w:tc>
          <w:tcPr>
            <w:tcW w:w="2769" w:type="dxa"/>
          </w:tcPr>
          <w:p w14:paraId="3BE46326">
            <w:pPr>
              <w:jc w:val="both"/>
            </w:pPr>
            <w:r>
              <w:rPr>
                <w:b/>
              </w:rPr>
              <w:t>说明</w:t>
            </w:r>
          </w:p>
        </w:tc>
      </w:tr>
      <w:tr w14:paraId="6958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3C6B09D">
            <w:pPr>
              <w:jc w:val="both"/>
            </w:pPr>
            <w:r>
              <w:t>I2C</w:t>
            </w:r>
          </w:p>
        </w:tc>
        <w:tc>
          <w:tcPr>
            <w:tcW w:w="2769" w:type="dxa"/>
          </w:tcPr>
          <w:p w14:paraId="7B50979E">
            <w:pPr>
              <w:jc w:val="both"/>
            </w:pPr>
            <w:r>
              <w:t>CONFIG_I2C, CONFIG_I2C_ROCKCHIP</w:t>
            </w:r>
          </w:p>
        </w:tc>
        <w:tc>
          <w:tcPr>
            <w:tcW w:w="2769" w:type="dxa"/>
          </w:tcPr>
          <w:p w14:paraId="4BC2FFAC">
            <w:pPr>
              <w:jc w:val="both"/>
            </w:pPr>
            <w:r>
              <w:t>触摸</w:t>
            </w:r>
          </w:p>
        </w:tc>
      </w:tr>
      <w:tr w14:paraId="6807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F5ED313">
            <w:pPr>
              <w:jc w:val="both"/>
            </w:pPr>
            <w:r>
              <w:t>SPI</w:t>
            </w:r>
          </w:p>
        </w:tc>
        <w:tc>
          <w:tcPr>
            <w:tcW w:w="2769" w:type="dxa"/>
          </w:tcPr>
          <w:p w14:paraId="2A5EF407">
            <w:pPr>
              <w:jc w:val="both"/>
            </w:pPr>
            <w:r>
              <w:t>CONFIG_SPI, CONFIG_SPI_ROCKCHIP</w:t>
            </w:r>
          </w:p>
        </w:tc>
        <w:tc>
          <w:tcPr>
            <w:tcW w:w="2769" w:type="dxa"/>
          </w:tcPr>
          <w:p w14:paraId="0EA57D14">
            <w:pPr>
              <w:jc w:val="both"/>
            </w:pPr>
            <w:r>
              <w:t>屏幕</w:t>
            </w:r>
          </w:p>
        </w:tc>
      </w:tr>
      <w:tr w14:paraId="136E7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FE8BDFA">
            <w:pPr>
              <w:jc w:val="both"/>
            </w:pPr>
            <w:r>
              <w:t>GPIO</w:t>
            </w:r>
          </w:p>
        </w:tc>
        <w:tc>
          <w:tcPr>
            <w:tcW w:w="2769" w:type="dxa"/>
          </w:tcPr>
          <w:p w14:paraId="54192316">
            <w:pPr>
              <w:jc w:val="both"/>
            </w:pPr>
            <w:r>
              <w:t>CONFIG_GPIO_SYSFS 或 GPIO_CDEV</w:t>
            </w:r>
          </w:p>
        </w:tc>
        <w:tc>
          <w:tcPr>
            <w:tcW w:w="2769" w:type="dxa"/>
          </w:tcPr>
          <w:p w14:paraId="4FFCFAAC">
            <w:pPr>
              <w:jc w:val="both"/>
            </w:pPr>
            <w:r>
              <w:t>背光/复位</w:t>
            </w:r>
          </w:p>
        </w:tc>
      </w:tr>
      <w:tr w14:paraId="592FD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18E3A88">
            <w:pPr>
              <w:jc w:val="both"/>
            </w:pPr>
            <w:r>
              <w:t>输入子系统</w:t>
            </w:r>
          </w:p>
        </w:tc>
        <w:tc>
          <w:tcPr>
            <w:tcW w:w="2769" w:type="dxa"/>
          </w:tcPr>
          <w:p w14:paraId="45B0FB3C">
            <w:pPr>
              <w:jc w:val="both"/>
            </w:pPr>
            <w:r>
              <w:t>CONFIG_INPUT, CONFIG_INPUT_EVDEV</w:t>
            </w:r>
          </w:p>
        </w:tc>
        <w:tc>
          <w:tcPr>
            <w:tcW w:w="2769" w:type="dxa"/>
          </w:tcPr>
          <w:p w14:paraId="23CF7BE8">
            <w:pPr>
              <w:jc w:val="both"/>
            </w:pPr>
            <w:r>
              <w:t>/dev/input</w:t>
            </w:r>
          </w:p>
        </w:tc>
      </w:tr>
      <w:tr w14:paraId="079A2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769" w:type="dxa"/>
          </w:tcPr>
          <w:p w14:paraId="34967194">
            <w:pPr>
              <w:jc w:val="both"/>
            </w:pPr>
            <w:r>
              <w:t>音频</w:t>
            </w:r>
          </w:p>
        </w:tc>
        <w:tc>
          <w:tcPr>
            <w:tcW w:w="2769" w:type="dxa"/>
          </w:tcPr>
          <w:p w14:paraId="27F358E7">
            <w:pPr>
              <w:jc w:val="both"/>
            </w:pPr>
            <w:r>
              <w:t>CONFIG_SND, CONFIG_SND_SOC_*</w:t>
            </w:r>
          </w:p>
        </w:tc>
        <w:tc>
          <w:tcPr>
            <w:tcW w:w="2769" w:type="dxa"/>
          </w:tcPr>
          <w:p w14:paraId="489F1F04">
            <w:pPr>
              <w:jc w:val="both"/>
            </w:pPr>
            <w:r>
              <w:t>ALSA</w:t>
            </w:r>
          </w:p>
        </w:tc>
      </w:tr>
      <w:tr w14:paraId="4B65D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07A2A68">
            <w:pPr>
              <w:jc w:val="both"/>
            </w:pPr>
            <w:r>
              <w:t>网络</w:t>
            </w:r>
          </w:p>
        </w:tc>
        <w:tc>
          <w:tcPr>
            <w:tcW w:w="2769" w:type="dxa"/>
          </w:tcPr>
          <w:p w14:paraId="26B6F151">
            <w:pPr>
              <w:jc w:val="both"/>
            </w:pPr>
            <w:r>
              <w:t>CONFIG_INET, CONFIG_WIRELESS（WiFi）</w:t>
            </w:r>
          </w:p>
        </w:tc>
        <w:tc>
          <w:tcPr>
            <w:tcW w:w="2769" w:type="dxa"/>
          </w:tcPr>
          <w:p w14:paraId="19EDFFBD">
            <w:pPr>
              <w:jc w:val="both"/>
            </w:pPr>
            <w:r>
              <w:t>WSS</w:t>
            </w:r>
          </w:p>
        </w:tc>
      </w:tr>
      <w:tr w14:paraId="21D78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4D12598">
            <w:pPr>
              <w:jc w:val="both"/>
            </w:pPr>
            <w:r>
              <w:t>帧缓冲/显示</w:t>
            </w:r>
          </w:p>
        </w:tc>
        <w:tc>
          <w:tcPr>
            <w:tcW w:w="2769" w:type="dxa"/>
          </w:tcPr>
          <w:p w14:paraId="3167831E">
            <w:pPr>
              <w:jc w:val="both"/>
            </w:pPr>
            <w:r>
              <w:t>CONFIG_FB 或 DRM</w:t>
            </w:r>
          </w:p>
        </w:tc>
        <w:tc>
          <w:tcPr>
            <w:tcW w:w="2769" w:type="dxa"/>
          </w:tcPr>
          <w:p w14:paraId="2D1FBA83">
            <w:pPr>
              <w:jc w:val="both"/>
            </w:pPr>
            <w:r>
              <w:t>LVGL 底层（若走 fb）</w:t>
            </w:r>
          </w:p>
        </w:tc>
      </w:tr>
    </w:tbl>
    <w:p w14:paraId="18859F9F"/>
    <w:p w14:paraId="3113BDA7">
      <w:pPr>
        <w:pStyle w:val="25"/>
      </w:pPr>
      <w:r>
        <w:t>真板排障时，/proc/config.gz 或 /boot/config 可以反查当前内核配了什么（如果开启了 IKCONFIG）。</w:t>
      </w:r>
    </w:p>
    <w:p w14:paraId="3272FB2F">
      <w:pPr>
        <w:pStyle w:val="47"/>
      </w:pPr>
      <w:r>
        <w:t>8. 错误版本</w:t>
      </w:r>
    </w:p>
    <w:p w14:paraId="4479A986">
      <w:pPr>
        <w:pStyle w:val="65"/>
        <w:spacing w:before="60" w:after="60" w:line="240" w:lineRule="auto"/>
        <w:ind w:left="0" w:firstLine="0"/>
        <w:jc w:val="left"/>
      </w:pPr>
      <w:r>
        <w:t># 错误：从零写 .config（或大改默认配置）</w:t>
      </w:r>
      <w:r>
        <w:br w:type="textWrapping"/>
      </w:r>
      <w:r>
        <w:t># 症状：编译过了，但板子起不来 / 设备全丢</w:t>
      </w:r>
      <w:r>
        <w:br w:type="textWrapping"/>
      </w:r>
      <w:r>
        <w:t># 因为依赖链断裂：关了某基础项，连带关掉一堆依赖项</w:t>
      </w:r>
      <w:r>
        <w:br w:type="textWrapping"/>
      </w:r>
      <w:r>
        <w:t># 正确：从厂商 defconfig 出发，只关不用项，逐项验证</w:t>
      </w:r>
    </w:p>
    <w:p w14:paraId="1DF55A6A">
      <w:pPr>
        <w:pStyle w:val="47"/>
      </w:pPr>
      <w:r>
        <w:t>9. 故障注入</w:t>
      </w:r>
    </w:p>
    <w:p w14:paraId="4988B601">
      <w:pPr>
        <w:pStyle w:val="65"/>
        <w:spacing w:before="60" w:after="60" w:line="240" w:lineRule="auto"/>
        <w:ind w:left="0" w:firstLine="0"/>
        <w:jc w:val="left"/>
      </w:pPr>
      <w:r>
        <w:t># 演练（不要在生产板上做）：</w:t>
      </w:r>
      <w:r>
        <w:br w:type="textWrapping"/>
      </w:r>
      <w:r>
        <w:t># 把 CONFIG_I2C 改为 n 重新编译 → 系统里 /dev/i2c-* 消失</w:t>
      </w:r>
      <w:r>
        <w:br w:type="textWrapping"/>
      </w:r>
      <w:r>
        <w:t># 触摸、I2C 外设全部消失——直观看到"裁剪的功能真的没了"</w:t>
      </w:r>
      <w:r>
        <w:br w:type="textWrapping"/>
      </w:r>
      <w:r>
        <w:t># 恢复：改回 y 重编</w:t>
      </w:r>
    </w:p>
    <w:p w14:paraId="71D70857">
      <w:pPr>
        <w:pStyle w:val="47"/>
      </w:pPr>
      <w:r>
        <w:t>10. 不变量总结</w:t>
      </w:r>
    </w:p>
    <w:p w14:paraId="57CCA90F">
      <w:pPr>
        <w:pStyle w:val="56"/>
      </w:pPr>
      <w:r>
        <w:t>y=编进内核，m=模块，n=不存在。</w:t>
      </w:r>
    </w:p>
    <w:p w14:paraId="4D6F41F2">
      <w:pPr>
        <w:pStyle w:val="56"/>
      </w:pPr>
      <w:r>
        <w:t>配置依赖由 Kconfig 保证自洽。</w:t>
      </w:r>
    </w:p>
    <w:p w14:paraId="3397DA6F">
      <w:pPr>
        <w:pStyle w:val="56"/>
      </w:pPr>
      <w:r>
        <w:t>从厂商 defconfig 出发裁剪，不从零写。</w:t>
      </w:r>
    </w:p>
    <w:p w14:paraId="5002F136">
      <w:pPr>
        <w:pStyle w:val="56"/>
      </w:pPr>
      <w:r>
        <w:t>裁剪=安全面收窄，也=功能不可逆。</w:t>
      </w:r>
    </w:p>
    <w:p w14:paraId="733EFC08">
      <w:pPr>
        <w:pStyle w:val="56"/>
      </w:pPr>
      <w:r>
        <w:t>裁剪改动必须回归验证。</w:t>
      </w:r>
    </w:p>
    <w:p w14:paraId="54E10E52">
      <w:pPr>
        <w:pStyle w:val="47"/>
      </w:pPr>
      <w:r>
        <w:t>11. 章末考核</w:t>
      </w:r>
    </w:p>
    <w:p w14:paraId="2DBE427F">
      <w:pPr>
        <w:pStyle w:val="56"/>
      </w:pPr>
      <w:r>
        <w:t>y/m/n 三种取值的区别与代价？</w:t>
      </w:r>
    </w:p>
    <w:p w14:paraId="4D69A4D0">
      <w:pPr>
        <w:pStyle w:val="56"/>
      </w:pPr>
      <w:r>
        <w:t>depends on 与 select 的作用？</w:t>
      </w:r>
    </w:p>
    <w:p w14:paraId="7B49C9D7">
      <w:pPr>
        <w:pStyle w:val="56"/>
      </w:pPr>
      <w:r>
        <w:t>为什么嵌入式要裁剪？列三个理由。</w:t>
      </w:r>
    </w:p>
    <w:p w14:paraId="5835667F">
      <w:pPr>
        <w:pStyle w:val="56"/>
      </w:pPr>
      <w:r>
        <w:t>裁剪出问题（设备消失）的排查思路？</w:t>
      </w:r>
    </w:p>
    <w:p w14:paraId="2F007CC6">
      <w:pPr>
        <w:pStyle w:val="46"/>
        <w:keepNext/>
        <w:pageBreakBefore/>
      </w:pPr>
      <w:bookmarkStart w:id="12" w:name="_Toc27803"/>
      <w:r>
        <w:t>第10章  BSP与厂商SDK：幸狐/Rockchip提供什么</w:t>
      </w:r>
      <w:bookmarkEnd w:id="12"/>
    </w:p>
    <w:p w14:paraId="495FDFDB">
      <w:pPr>
        <w:pStyle w:val="47"/>
      </w:pPr>
      <w:r>
        <w:t>1. 真实问题</w:t>
      </w:r>
    </w:p>
    <w:p w14:paraId="7931E518">
      <w:pPr>
        <w:pStyle w:val="25"/>
      </w:pPr>
      <w:r>
        <w:t>你的板子是幸狐（iTeeLab）的 RV1106 开发板。打开厂商的 SDK（LubanSDK），里面有几十个目录：kernel、u-boot、buildroot、rknn-toolkit2、mpp、rockit……它们各自是什么？什么时候该用哪个？这一章把厂商 SDK 的地图画出来。</w:t>
      </w:r>
    </w:p>
    <w:p w14:paraId="34B66B15">
      <w:pPr>
        <w:pStyle w:val="47"/>
      </w:pPr>
      <w:r>
        <w:t>2. 原理展开：什么是 BSP</w:t>
      </w:r>
    </w:p>
    <w:p w14:paraId="3E62AB88">
      <w:pPr>
        <w:pStyle w:val="25"/>
      </w:pPr>
      <w:r>
        <w:t>BSP（Board Support Package，板级支持包）= 让一块具体板子能跑 Linux 的所有软件集合。芯片厂商（Rockchip）提供"芯片支持"，板厂（幸狐）提供"板级适配"。BSP 通常包含：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6"/>
        <w:gridCol w:w="2766"/>
      </w:tblGrid>
      <w:tr w14:paraId="6DF18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769" w:type="dxa"/>
          </w:tcPr>
          <w:p w14:paraId="1C3CC708">
            <w:pPr>
              <w:jc w:val="both"/>
            </w:pPr>
            <w:r>
              <w:rPr>
                <w:b/>
              </w:rPr>
              <w:t>组件</w:t>
            </w:r>
          </w:p>
        </w:tc>
        <w:tc>
          <w:tcPr>
            <w:tcW w:w="2769" w:type="dxa"/>
          </w:tcPr>
          <w:p w14:paraId="26EF77BC">
            <w:pPr>
              <w:jc w:val="both"/>
            </w:pPr>
            <w:r>
              <w:rPr>
                <w:b/>
              </w:rPr>
              <w:t>内容</w:t>
            </w:r>
          </w:p>
        </w:tc>
        <w:tc>
          <w:tcPr>
            <w:tcW w:w="2769" w:type="dxa"/>
          </w:tcPr>
          <w:p w14:paraId="3C63F03E">
            <w:pPr>
              <w:jc w:val="both"/>
            </w:pPr>
            <w:r>
              <w:rPr>
                <w:b/>
              </w:rPr>
              <w:t>谁提供</w:t>
            </w:r>
          </w:p>
        </w:tc>
      </w:tr>
      <w:tr w14:paraId="6F550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E7DB5A2">
            <w:pPr>
              <w:jc w:val="both"/>
            </w:pPr>
            <w:r>
              <w:t>U-Boot</w:t>
            </w:r>
          </w:p>
        </w:tc>
        <w:tc>
          <w:tcPr>
            <w:tcW w:w="2769" w:type="dxa"/>
          </w:tcPr>
          <w:p w14:paraId="61A0C237">
            <w:pPr>
              <w:jc w:val="both"/>
            </w:pPr>
            <w:r>
              <w:t>引导程序 + 板级配置</w:t>
            </w:r>
          </w:p>
        </w:tc>
        <w:tc>
          <w:tcPr>
            <w:tcW w:w="2769" w:type="dxa"/>
          </w:tcPr>
          <w:p w14:paraId="7EC041B6">
            <w:pPr>
              <w:jc w:val="both"/>
            </w:pPr>
            <w:r>
              <w:t>Rockchip 基线 + 板厂适配</w:t>
            </w:r>
          </w:p>
        </w:tc>
      </w:tr>
      <w:tr w14:paraId="05241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E844942">
            <w:pPr>
              <w:jc w:val="both"/>
            </w:pPr>
            <w:r>
              <w:t>内核</w:t>
            </w:r>
          </w:p>
        </w:tc>
        <w:tc>
          <w:tcPr>
            <w:tcW w:w="2769" w:type="dxa"/>
          </w:tcPr>
          <w:p w14:paraId="4D204558">
            <w:pPr>
              <w:jc w:val="both"/>
            </w:pPr>
            <w:r>
              <w:t>源码 + 厂商 defconfig + 板级设备树</w:t>
            </w:r>
          </w:p>
        </w:tc>
        <w:tc>
          <w:tcPr>
            <w:tcW w:w="2769" w:type="dxa"/>
          </w:tcPr>
          <w:p w14:paraId="054E7A9A">
            <w:pPr>
              <w:jc w:val="both"/>
            </w:pPr>
            <w:r>
              <w:t>Rockchip 基线 + 板厂适配</w:t>
            </w:r>
          </w:p>
        </w:tc>
      </w:tr>
      <w:tr w14:paraId="7A287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940A11E">
            <w:pPr>
              <w:jc w:val="both"/>
            </w:pPr>
            <w:r>
              <w:t>rootfs</w:t>
            </w:r>
          </w:p>
        </w:tc>
        <w:tc>
          <w:tcPr>
            <w:tcW w:w="2769" w:type="dxa"/>
          </w:tcPr>
          <w:p w14:paraId="7F64EF2E">
            <w:pPr>
              <w:jc w:val="both"/>
            </w:pPr>
            <w:r>
              <w:t>Buildroot/Yocto 构建的根文件系统</w:t>
            </w:r>
          </w:p>
        </w:tc>
        <w:tc>
          <w:tcPr>
            <w:tcW w:w="2769" w:type="dxa"/>
          </w:tcPr>
          <w:p w14:paraId="0C1BEC96">
            <w:pPr>
              <w:jc w:val="both"/>
            </w:pPr>
            <w:r>
              <w:t>SDK 构建体系</w:t>
            </w:r>
          </w:p>
        </w:tc>
      </w:tr>
      <w:tr w14:paraId="52A8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2BDC0BE">
            <w:pPr>
              <w:jc w:val="both"/>
            </w:pPr>
            <w:r>
              <w:t>工具链</w:t>
            </w:r>
          </w:p>
        </w:tc>
        <w:tc>
          <w:tcPr>
            <w:tcW w:w="2769" w:type="dxa"/>
          </w:tcPr>
          <w:p w14:paraId="7377B582">
            <w:pPr>
              <w:jc w:val="both"/>
            </w:pPr>
            <w:r>
              <w:t>交叉编译器 + sysroot</w:t>
            </w:r>
          </w:p>
        </w:tc>
        <w:tc>
          <w:tcPr>
            <w:tcW w:w="2769" w:type="dxa"/>
          </w:tcPr>
          <w:p w14:paraId="10DA22E6">
            <w:pPr>
              <w:jc w:val="both"/>
            </w:pPr>
            <w:r>
              <w:t>SDK 自带</w:t>
            </w:r>
          </w:p>
        </w:tc>
      </w:tr>
      <w:tr w14:paraId="65F49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D318606">
            <w:pPr>
              <w:jc w:val="both"/>
            </w:pPr>
            <w:r>
              <w:t>闭源中间件</w:t>
            </w:r>
          </w:p>
        </w:tc>
        <w:tc>
          <w:tcPr>
            <w:tcW w:w="2769" w:type="dxa"/>
          </w:tcPr>
          <w:p w14:paraId="146EDA17">
            <w:pPr>
              <w:jc w:val="both"/>
            </w:pPr>
            <w:r>
              <w:t>多媒体/NPU/音频库</w:t>
            </w:r>
          </w:p>
        </w:tc>
        <w:tc>
          <w:tcPr>
            <w:tcW w:w="2769" w:type="dxa"/>
          </w:tcPr>
          <w:p w14:paraId="45D4655C">
            <w:pPr>
              <w:jc w:val="both"/>
            </w:pPr>
            <w:r>
              <w:t>Rockchip（二进制发布）</w:t>
            </w:r>
          </w:p>
        </w:tc>
      </w:tr>
      <w:tr w14:paraId="0C994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E9A9280">
            <w:pPr>
              <w:jc w:val="both"/>
            </w:pPr>
            <w:r>
              <w:t>文档与例程</w:t>
            </w:r>
          </w:p>
        </w:tc>
        <w:tc>
          <w:tcPr>
            <w:tcW w:w="2769" w:type="dxa"/>
          </w:tcPr>
          <w:p w14:paraId="6CACDA09">
            <w:pPr>
              <w:jc w:val="both"/>
            </w:pPr>
            <w:r>
              <w:t>使用手册、示例代码</w:t>
            </w:r>
          </w:p>
        </w:tc>
        <w:tc>
          <w:tcPr>
            <w:tcW w:w="2769" w:type="dxa"/>
          </w:tcPr>
          <w:p w14:paraId="236C8047">
            <w:pPr>
              <w:jc w:val="both"/>
            </w:pPr>
            <w:r>
              <w:t>双方</w:t>
            </w:r>
          </w:p>
        </w:tc>
      </w:tr>
    </w:tbl>
    <w:p w14:paraId="2B1E7CF9"/>
    <w:p w14:paraId="48C15A66">
      <w:pPr>
        <w:pStyle w:val="25"/>
      </w:pPr>
      <w:r>
        <w:t>LubanSDK 就是这套东西的"一站式打包"：clone 下来、按要求配置交叉编译环境，能一次编出 U-Boot、内核、rootfs。</w:t>
      </w:r>
    </w:p>
    <w:p w14:paraId="5B896B5B">
      <w:pPr>
        <w:pStyle w:val="47"/>
      </w:pPr>
      <w:r>
        <w:t>3. 原理展开：Rockchip 闭源中间件地图</w:t>
      </w:r>
    </w:p>
    <w:p w14:paraId="6A229764">
      <w:pPr>
        <w:pStyle w:val="25"/>
      </w:pPr>
      <w:r>
        <w:t>Rockchip 把复杂硬件能力封装成闭源库（只有 .so 和头文件，没有源码）。你对它们的认知决定开发效率：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439"/>
        <w:gridCol w:w="1942"/>
        <w:gridCol w:w="1899"/>
      </w:tblGrid>
      <w:tr w14:paraId="66255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7B9731D2">
            <w:pPr>
              <w:jc w:val="both"/>
            </w:pPr>
            <w:r>
              <w:rPr>
                <w:b/>
              </w:rPr>
              <w:t>库/组件</w:t>
            </w:r>
          </w:p>
        </w:tc>
        <w:tc>
          <w:tcPr>
            <w:tcW w:w="2076" w:type="dxa"/>
          </w:tcPr>
          <w:p w14:paraId="2FAD65E3">
            <w:pPr>
              <w:jc w:val="both"/>
            </w:pPr>
            <w:r>
              <w:rPr>
                <w:b/>
              </w:rPr>
              <w:t>全名/接口</w:t>
            </w:r>
          </w:p>
        </w:tc>
        <w:tc>
          <w:tcPr>
            <w:tcW w:w="2076" w:type="dxa"/>
          </w:tcPr>
          <w:p w14:paraId="1A58E6FC">
            <w:pPr>
              <w:jc w:val="both"/>
            </w:pPr>
            <w:r>
              <w:rPr>
                <w:b/>
              </w:rPr>
              <w:t>干什么</w:t>
            </w:r>
          </w:p>
        </w:tc>
        <w:tc>
          <w:tcPr>
            <w:tcW w:w="2076" w:type="dxa"/>
          </w:tcPr>
          <w:p w14:paraId="2D7C59C5">
            <w:pPr>
              <w:jc w:val="both"/>
            </w:pPr>
            <w:r>
              <w:rPr>
                <w:b/>
              </w:rPr>
              <w:t>何时用</w:t>
            </w:r>
          </w:p>
        </w:tc>
      </w:tr>
      <w:tr w14:paraId="5313A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648F1144">
            <w:pPr>
              <w:jc w:val="both"/>
            </w:pPr>
            <w:r>
              <w:t>RKNN</w:t>
            </w:r>
          </w:p>
        </w:tc>
        <w:tc>
          <w:tcPr>
            <w:tcW w:w="2076" w:type="dxa"/>
          </w:tcPr>
          <w:p w14:paraId="00545546">
            <w:pPr>
              <w:jc w:val="both"/>
            </w:pPr>
            <w:r>
              <w:t>librknnrt.so + rknn-toolkit2</w:t>
            </w:r>
          </w:p>
        </w:tc>
        <w:tc>
          <w:tcPr>
            <w:tcW w:w="2076" w:type="dxa"/>
          </w:tcPr>
          <w:p w14:paraId="3E03ACB2">
            <w:pPr>
              <w:jc w:val="both"/>
            </w:pPr>
            <w:r>
              <w:t>NPU 推理：模型转换（PC 端）+ 板端运行</w:t>
            </w:r>
          </w:p>
        </w:tc>
        <w:tc>
          <w:tcPr>
            <w:tcW w:w="2076" w:type="dxa"/>
          </w:tcPr>
          <w:p w14:paraId="0756234F">
            <w:pPr>
              <w:jc w:val="both"/>
            </w:pPr>
            <w:r>
              <w:t>要做视觉 AI（YOLO/分类）</w:t>
            </w:r>
          </w:p>
        </w:tc>
      </w:tr>
      <w:tr w14:paraId="77323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72F53F5F">
            <w:pPr>
              <w:jc w:val="both"/>
            </w:pPr>
            <w:r>
              <w:t>Rockit/MPI</w:t>
            </w:r>
          </w:p>
        </w:tc>
        <w:tc>
          <w:tcPr>
            <w:tcW w:w="2076" w:type="dxa"/>
          </w:tcPr>
          <w:p w14:paraId="1492E934">
            <w:pPr>
              <w:jc w:val="both"/>
            </w:pPr>
            <w:r>
              <w:t>rk_mpi_vi/venc/vo/ai/ao...</w:t>
            </w:r>
          </w:p>
        </w:tc>
        <w:tc>
          <w:tcPr>
            <w:tcW w:w="2076" w:type="dxa"/>
          </w:tcPr>
          <w:p w14:paraId="3093DCD8">
            <w:pPr>
              <w:jc w:val="both"/>
            </w:pPr>
            <w:r>
              <w:t>摄像头采集、编码、显示、音频 I/O 的媒体框架</w:t>
            </w:r>
          </w:p>
        </w:tc>
        <w:tc>
          <w:tcPr>
            <w:tcW w:w="2076" w:type="dxa"/>
          </w:tcPr>
          <w:p w14:paraId="66D4FE41">
            <w:pPr>
              <w:jc w:val="both"/>
            </w:pPr>
            <w:r>
              <w:t>要视频流、编码推流</w:t>
            </w:r>
          </w:p>
        </w:tc>
      </w:tr>
      <w:tr w14:paraId="637C9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2568013">
            <w:pPr>
              <w:jc w:val="both"/>
            </w:pPr>
            <w:r>
              <w:t>MPP</w:t>
            </w:r>
          </w:p>
        </w:tc>
        <w:tc>
          <w:tcPr>
            <w:tcW w:w="2076" w:type="dxa"/>
          </w:tcPr>
          <w:p w14:paraId="47C4D2CD">
            <w:pPr>
              <w:jc w:val="both"/>
            </w:pPr>
            <w:r>
              <w:t>媒体处理平台</w:t>
            </w:r>
          </w:p>
        </w:tc>
        <w:tc>
          <w:tcPr>
            <w:tcW w:w="2076" w:type="dxa"/>
          </w:tcPr>
          <w:p w14:paraId="46301A70">
            <w:pPr>
              <w:jc w:val="both"/>
            </w:pPr>
            <w:r>
              <w:t>H.264/H.265 编解码</w:t>
            </w:r>
          </w:p>
        </w:tc>
        <w:tc>
          <w:tcPr>
            <w:tcW w:w="2076" w:type="dxa"/>
          </w:tcPr>
          <w:p w14:paraId="3CA6F24D">
            <w:pPr>
              <w:jc w:val="both"/>
            </w:pPr>
            <w:r>
              <w:t>视频编解码</w:t>
            </w:r>
          </w:p>
        </w:tc>
      </w:tr>
      <w:tr w14:paraId="525F4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669A135C">
            <w:pPr>
              <w:jc w:val="both"/>
            </w:pPr>
            <w:r>
              <w:t>libaec_bf_process</w:t>
            </w:r>
          </w:p>
        </w:tc>
        <w:tc>
          <w:tcPr>
            <w:tcW w:w="2076" w:type="dxa"/>
          </w:tcPr>
          <w:p w14:paraId="5EB02120">
            <w:pPr>
              <w:jc w:val="both"/>
            </w:pPr>
            <w:r>
              <w:t>rkaudio_preprocess_*</w:t>
            </w:r>
          </w:p>
        </w:tc>
        <w:tc>
          <w:tcPr>
            <w:tcW w:w="2076" w:type="dxa"/>
          </w:tcPr>
          <w:p w14:paraId="30BFE197">
            <w:pPr>
              <w:jc w:val="both"/>
            </w:pPr>
            <w:r>
              <w:t>AEC + 波束形成（语音 3A）</w:t>
            </w:r>
          </w:p>
        </w:tc>
        <w:tc>
          <w:tcPr>
            <w:tcW w:w="2076" w:type="dxa"/>
          </w:tcPr>
          <w:p w14:paraId="38D432C2">
            <w:pPr>
              <w:jc w:val="both"/>
            </w:pPr>
            <w:r>
              <w:t>语音交互的降噪/回声消除</w:t>
            </w:r>
          </w:p>
        </w:tc>
      </w:tr>
      <w:tr w14:paraId="1046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1E8EB1F">
            <w:pPr>
              <w:jc w:val="both"/>
            </w:pPr>
            <w:r>
              <w:t>RK 3A（音频）</w:t>
            </w:r>
          </w:p>
        </w:tc>
        <w:tc>
          <w:tcPr>
            <w:tcW w:w="2076" w:type="dxa"/>
          </w:tcPr>
          <w:p w14:paraId="14D17969">
            <w:pPr>
              <w:jc w:val="both"/>
            </w:pPr>
            <w:r>
              <w:t>rk_mpi_ai + VQE</w:t>
            </w:r>
          </w:p>
        </w:tc>
        <w:tc>
          <w:tcPr>
            <w:tcW w:w="2076" w:type="dxa"/>
          </w:tcPr>
          <w:p w14:paraId="74F5F396">
            <w:pPr>
              <w:jc w:val="both"/>
            </w:pPr>
            <w:r>
              <w:t>音频输入 + 语音增强</w:t>
            </w:r>
          </w:p>
        </w:tc>
        <w:tc>
          <w:tcPr>
            <w:tcW w:w="2076" w:type="dxa"/>
          </w:tcPr>
          <w:p w14:paraId="1348F356">
            <w:pPr>
              <w:jc w:val="both"/>
            </w:pPr>
            <w:r>
              <w:t>全链路语音方案</w:t>
            </w:r>
          </w:p>
        </w:tc>
      </w:tr>
    </w:tbl>
    <w:p w14:paraId="4B5BB08D"/>
    <w:p w14:paraId="2BA6D9F2">
      <w:pPr>
        <w:pStyle w:val="25"/>
      </w:pPr>
      <w:r>
        <w:t>这些库的共同特点：接口是稳定的 C ABI，内部算法闭源。你的责任是"正确接入"，不是"理解算法内部"——这与第 11 章的 ABI 隔离思想一脉相承。</w:t>
      </w:r>
    </w:p>
    <w:p w14:paraId="5B865463">
      <w:pPr>
        <w:pStyle w:val="47"/>
      </w:pPr>
      <w:r>
        <w:t>4. 原理展开：什么情况该用什么——决策框架</w:t>
      </w:r>
    </w:p>
    <w:p w14:paraId="7782E934">
      <w:pPr>
        <w:pStyle w:val="25"/>
      </w:pPr>
      <w:r>
        <w:t>拿"音频输入"举例，看 Rockchip 给了几条路：</w:t>
      </w:r>
    </w:p>
    <w:p w14:paraId="5C3DF28A">
      <w:pPr>
        <w:pStyle w:val="65"/>
        <w:spacing w:before="60" w:after="60" w:line="240" w:lineRule="auto"/>
        <w:ind w:left="0" w:firstLine="0"/>
        <w:jc w:val="left"/>
      </w:pPr>
      <w:r>
        <w:t>路线A：ALSA 直采（boomPI 选择）</w:t>
      </w:r>
      <w:r>
        <w:br w:type="textWrapping"/>
      </w:r>
      <w:r>
        <w:t xml:space="preserve">  snd_pcm_readi 拿原始 PCM → 自己接 libaec_bf_process 做 3A</w:t>
      </w:r>
      <w:r>
        <w:br w:type="textWrapping"/>
      </w:r>
      <w:r>
        <w:t xml:space="preserve">  适用：要精确控制延迟/帧结构，想教学（接口开放、可控）</w:t>
      </w:r>
      <w:r>
        <w:br w:type="textWrapping"/>
      </w:r>
      <w:r>
        <w:br w:type="textWrapping"/>
      </w:r>
      <w:r>
        <w:t>路线B：rk_mpi_ai（Rockit 音频）</w:t>
      </w:r>
      <w:r>
        <w:br w:type="textWrapping"/>
      </w:r>
      <w:r>
        <w:t xml:space="preserve">  Rockit 封装采集+可选 VQE，接口更"上层"</w:t>
      </w:r>
      <w:r>
        <w:br w:type="textWrapping"/>
      </w:r>
      <w:r>
        <w:t xml:space="preserve">  适用：与 Rockit 视频管线协同的项目（摄像头+音频一体）</w:t>
      </w:r>
      <w:r>
        <w:br w:type="textWrapping"/>
      </w:r>
      <w:r>
        <w:br w:type="textWrapping"/>
      </w:r>
      <w:r>
        <w:t>路线C：MPP/视频链路（与音频无关，单列）</w:t>
      </w:r>
      <w:r>
        <w:br w:type="textWrapping"/>
      </w:r>
      <w:r>
        <w:t xml:space="preserve">  摄像头 → rk_mpi_vi → rk_mpi_venc → 推流/存文件</w:t>
      </w:r>
      <w:r>
        <w:br w:type="textWrapping"/>
      </w:r>
      <w:r>
        <w:t xml:space="preserve">  适用：视频监控、编码存储</w:t>
      </w:r>
    </w:p>
    <w:p w14:paraId="38124663">
      <w:pPr>
        <w:pStyle w:val="25"/>
      </w:pPr>
      <w:r>
        <w:t>决策框架只有三步：先明确你要什么（原始 PCM？编码流？NPU 推理？）；再看 SDK 哪条路线最短；最后看"这条路线是否牺牲了你需要的控制力"。boomPI 选路线 A 的原因就写在 AGENTS.md：教学要可控、帧结构要透明。</w:t>
      </w:r>
    </w:p>
    <w:p w14:paraId="7F537FA3">
      <w:pPr>
        <w:pStyle w:val="47"/>
      </w:pPr>
      <w:r>
        <w:t>5. 原理展开：RKNN 工具链的完整流程</w:t>
      </w:r>
    </w:p>
    <w:p w14:paraId="3C5C13A5">
      <w:pPr>
        <w:pStyle w:val="25"/>
      </w:pPr>
      <w:r>
        <w:t>NPU 开发分两段：PC 上转换模型，板上运行推理。</w:t>
      </w:r>
    </w:p>
    <w:p w14:paraId="5EC892BE">
      <w:pPr>
        <w:pStyle w:val="65"/>
        <w:spacing w:before="60" w:after="60" w:line="240" w:lineRule="auto"/>
        <w:ind w:left="0" w:firstLine="0"/>
        <w:jc w:val="left"/>
      </w:pPr>
      <w:r>
        <w:t>PC 端（x86）：</w:t>
      </w:r>
      <w:r>
        <w:br w:type="textWrapping"/>
      </w:r>
      <w:r>
        <w:t xml:space="preserve">  PyTorch/ONNX 模型</w:t>
      </w:r>
      <w:r>
        <w:br w:type="textWrapping"/>
      </w:r>
      <w:r>
        <w:t xml:space="preserve">    │ rknn-toolkit2（Python 库）</w:t>
      </w:r>
      <w:r>
        <w:br w:type="textWrapping"/>
      </w:r>
      <w:r>
        <w:t xml:space="preserve">    │   转 RKNN 格式 + INT8 量化（需要代表图片做校准）</w:t>
      </w:r>
      <w:r>
        <w:br w:type="textWrapping"/>
      </w:r>
      <w:r>
        <w:t xml:space="preserve">    ▼</w:t>
      </w:r>
      <w:r>
        <w:br w:type="textWrapping"/>
      </w:r>
      <w:r>
        <w:t xml:space="preserve">  model.rknn</w:t>
      </w:r>
      <w:r>
        <w:br w:type="textWrapping"/>
      </w:r>
      <w:r>
        <w:br w:type="textWrapping"/>
      </w:r>
      <w:r>
        <w:t>板端（RV1106）：</w:t>
      </w:r>
      <w:r>
        <w:br w:type="textWrapping"/>
      </w:r>
      <w:r>
        <w:t xml:space="preserve">  librknnrt.so 加载 model.rknn</w:t>
      </w:r>
      <w:r>
        <w:br w:type="textWrapping"/>
      </w:r>
      <w:r>
        <w:t xml:space="preserve">  rknn_inputs_set（把图片数据填进去）</w:t>
      </w:r>
      <w:r>
        <w:br w:type="textWrapping"/>
      </w:r>
      <w:r>
        <w:t xml:space="preserve">  rknn_run → rknn_outputs_get（拿到张量结果）</w:t>
      </w:r>
      <w:r>
        <w:br w:type="textWrapping"/>
      </w:r>
      <w:r>
        <w:t xml:space="preserve">  CPU 端做后处理（NMS、画框）</w:t>
      </w:r>
    </w:p>
    <w:p w14:paraId="71E55BAA">
      <w:pPr>
        <w:pStyle w:val="25"/>
      </w:pPr>
      <w:r>
        <w:t>注意量化的含义：浮点模型转 INT8 会有精度损失，但 NPU 只认 INT8——这是"为什么 RKNN 模型比原模型小、但精度略降"的原因。</w:t>
      </w:r>
    </w:p>
    <w:p w14:paraId="3956C2F1">
      <w:pPr>
        <w:pStyle w:val="47"/>
      </w:pPr>
      <w:r>
        <w:t>6. 最小独立实验</w:t>
      </w:r>
    </w:p>
    <w:p w14:paraId="76DF5718">
      <w:pPr>
        <w:pStyle w:val="65"/>
        <w:spacing w:before="60" w:after="60" w:line="240" w:lineRule="auto"/>
        <w:ind w:left="0" w:firstLine="0"/>
        <w:jc w:val="left"/>
      </w:pPr>
      <w:r>
        <w:t># 板子上确认中间件存在</w:t>
      </w:r>
      <w:r>
        <w:br w:type="textWrapping"/>
      </w:r>
      <w:r>
        <w:t>ls /usr/lib/librknnrt.so* 2&gt;/dev/null      # NPU 运行时</w:t>
      </w:r>
      <w:r>
        <w:br w:type="textWrapping"/>
      </w:r>
      <w:r>
        <w:t>ls /usr/lib/libaec_bf_process.so* 2&gt;/dev/null  # 音频 3A</w:t>
      </w:r>
      <w:r>
        <w:br w:type="textWrapping"/>
      </w:r>
      <w:r>
        <w:t>ldd /userdata/boompi/bin/boompi-client     # 看它链了哪些库</w:t>
      </w:r>
      <w:r>
        <w:br w:type="textWrapping"/>
      </w:r>
      <w:r>
        <w:br w:type="textWrapping"/>
      </w:r>
      <w:r>
        <w:t># SDK 里找例程</w:t>
      </w:r>
      <w:r>
        <w:br w:type="textWrapping"/>
      </w:r>
      <w:r>
        <w:t>find &lt;SDK目录&gt;/rknn-toolkit2 -name "*.py" | head</w:t>
      </w:r>
      <w:r>
        <w:br w:type="textWrapping"/>
      </w:r>
      <w:r>
        <w:t>find &lt;SDK目录&gt;/rockit -name "*sample*" -type d | head</w:t>
      </w:r>
    </w:p>
    <w:p w14:paraId="7988E30E">
      <w:pPr>
        <w:pStyle w:val="47"/>
      </w:pPr>
      <w:r>
        <w:t>7. 项目源码映射</w:t>
      </w:r>
    </w:p>
    <w:p w14:paraId="07015890">
      <w:pPr>
        <w:pStyle w:val="25"/>
      </w:pPr>
      <w:r>
        <w:t>boomPI 实际用了哪些 SDK 组件：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3"/>
        <w:gridCol w:w="2768"/>
      </w:tblGrid>
      <w:tr w14:paraId="3FF94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34D88E58">
            <w:pPr>
              <w:jc w:val="both"/>
            </w:pPr>
            <w:r>
              <w:rPr>
                <w:b/>
              </w:rPr>
              <w:t>组件</w:t>
            </w:r>
          </w:p>
        </w:tc>
        <w:tc>
          <w:tcPr>
            <w:tcW w:w="2769" w:type="dxa"/>
          </w:tcPr>
          <w:p w14:paraId="34E8EAAC">
            <w:pPr>
              <w:jc w:val="both"/>
            </w:pPr>
            <w:r>
              <w:rPr>
                <w:b/>
              </w:rPr>
              <w:t>用途</w:t>
            </w:r>
          </w:p>
        </w:tc>
        <w:tc>
          <w:tcPr>
            <w:tcW w:w="2769" w:type="dxa"/>
          </w:tcPr>
          <w:p w14:paraId="35AE6D09">
            <w:pPr>
              <w:jc w:val="both"/>
            </w:pPr>
            <w:r>
              <w:rPr>
                <w:b/>
              </w:rPr>
              <w:t>源码位置</w:t>
            </w:r>
          </w:p>
        </w:tc>
      </w:tr>
      <w:tr w14:paraId="05D5A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53250B2">
            <w:pPr>
              <w:jc w:val="both"/>
            </w:pPr>
            <w:r>
              <w:t>libaec_bf_process.so</w:t>
            </w:r>
          </w:p>
        </w:tc>
        <w:tc>
          <w:tcPr>
            <w:tcW w:w="2769" w:type="dxa"/>
          </w:tcPr>
          <w:p w14:paraId="0922D76C">
            <w:pPr>
              <w:jc w:val="both"/>
            </w:pPr>
            <w:r>
              <w:t>Rockchip 3A（AEC+BF）</w:t>
            </w:r>
          </w:p>
        </w:tc>
        <w:tc>
          <w:tcPr>
            <w:tcW w:w="2769" w:type="dxa"/>
          </w:tcPr>
          <w:p w14:paraId="3F610574">
            <w:pPr>
              <w:jc w:val="both"/>
            </w:pPr>
            <w:r>
              <w:t>rockchip_voice_dsp.cpp</w:t>
            </w:r>
          </w:p>
        </w:tc>
      </w:tr>
      <w:tr w14:paraId="4463A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5A0D440">
            <w:pPr>
              <w:jc w:val="both"/>
            </w:pPr>
            <w:r>
              <w:t>Snowboy</w:t>
            </w:r>
          </w:p>
        </w:tc>
        <w:tc>
          <w:tcPr>
            <w:tcW w:w="2769" w:type="dxa"/>
          </w:tcPr>
          <w:p w14:paraId="1BD844C5">
            <w:pPr>
              <w:jc w:val="both"/>
            </w:pPr>
            <w:r>
              <w:t>唤醒词（非 Rockchip）</w:t>
            </w:r>
          </w:p>
        </w:tc>
        <w:tc>
          <w:tcPr>
            <w:tcW w:w="2769" w:type="dxa"/>
          </w:tcPr>
          <w:p w14:paraId="198EA497">
            <w:pPr>
              <w:jc w:val="both"/>
            </w:pPr>
            <w:r>
              <w:t>snowboy_legacy_bridge.cpp</w:t>
            </w:r>
          </w:p>
        </w:tc>
      </w:tr>
      <w:tr w14:paraId="3680C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0AEF8DC">
            <w:pPr>
              <w:jc w:val="both"/>
            </w:pPr>
            <w:r>
              <w:t>ALSA（内核）</w:t>
            </w:r>
          </w:p>
        </w:tc>
        <w:tc>
          <w:tcPr>
            <w:tcW w:w="2769" w:type="dxa"/>
          </w:tcPr>
          <w:p w14:paraId="363C42D9">
            <w:pPr>
              <w:jc w:val="both"/>
            </w:pPr>
            <w:r>
              <w:t>PCM 采集/播放</w:t>
            </w:r>
          </w:p>
        </w:tc>
        <w:tc>
          <w:tcPr>
            <w:tcW w:w="2769" w:type="dxa"/>
          </w:tcPr>
          <w:p w14:paraId="73197FD0">
            <w:pPr>
              <w:jc w:val="both"/>
            </w:pPr>
            <w:r>
              <w:t>audio_backend.cpp</w:t>
            </w:r>
          </w:p>
        </w:tc>
      </w:tr>
      <w:tr w14:paraId="3DBAA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38F9A09">
            <w:pPr>
              <w:jc w:val="both"/>
            </w:pPr>
            <w:r>
              <w:t>WebRTC VAD</w:t>
            </w:r>
          </w:p>
        </w:tc>
        <w:tc>
          <w:tcPr>
            <w:tcW w:w="2769" w:type="dxa"/>
          </w:tcPr>
          <w:p w14:paraId="5C022562">
            <w:pPr>
              <w:jc w:val="both"/>
            </w:pPr>
            <w:r>
              <w:t>语音活动检测</w:t>
            </w:r>
          </w:p>
        </w:tc>
        <w:tc>
          <w:tcPr>
            <w:tcW w:w="2769" w:type="dxa"/>
          </w:tcPr>
          <w:p w14:paraId="47D77BB0">
            <w:pPr>
              <w:jc w:val="both"/>
            </w:pPr>
            <w:r>
              <w:t>audio_backend.cpp</w:t>
            </w:r>
          </w:p>
        </w:tc>
      </w:tr>
    </w:tbl>
    <w:p w14:paraId="008F33A3"/>
    <w:p w14:paraId="63D21C3F">
      <w:pPr>
        <w:pStyle w:val="25"/>
      </w:pPr>
      <w:r>
        <w:t>注意 boomPI 没有用 rk_mpi_ai/ao，而是 ALSA 直采 + libaec_bf_process 的"轻组合"——这就是 AGENTS.md 里"两条候选 vendor 路径（Rockit AI VQE 与直接调 libaec_bf_process）必须二选一，禁止叠加"的含义。</w:t>
      </w:r>
    </w:p>
    <w:p w14:paraId="2F25B972">
      <w:pPr>
        <w:pStyle w:val="47"/>
      </w:pPr>
      <w:r>
        <w:t>8. 错误版本</w:t>
      </w:r>
    </w:p>
    <w:p w14:paraId="4A86CD6C">
      <w:pPr>
        <w:pStyle w:val="65"/>
        <w:spacing w:before="60" w:after="60" w:line="240" w:lineRule="auto"/>
        <w:ind w:left="0" w:firstLine="0"/>
        <w:jc w:val="left"/>
      </w:pPr>
      <w:r>
        <w:t># 错误：在项目里同时叠加两套 vendor 音频路径</w:t>
      </w:r>
      <w:r>
        <w:br w:type="textWrapping"/>
      </w:r>
      <w:r>
        <w:t># 既用 rk_mpi_ai 的 VQE，又用 libaec_bf_process 做 AEC</w:t>
      </w:r>
      <w:r>
        <w:br w:type="textWrapping"/>
      </w:r>
      <w:r>
        <w:t># 后果：两套 3A 叠加，回声被处理两次，延迟与失真不可控</w:t>
      </w:r>
      <w:r>
        <w:br w:type="textWrapping"/>
      </w:r>
      <w:r>
        <w:t># 正确：按 AGENTS.md 只选一条，另一条只做 HIL 验证</w:t>
      </w:r>
    </w:p>
    <w:p w14:paraId="2FB475B7">
      <w:pPr>
        <w:pStyle w:val="47"/>
      </w:pPr>
      <w:r>
        <w:t>9. 故障注入</w:t>
      </w:r>
    </w:p>
    <w:p w14:paraId="1C8C99B4">
      <w:pPr>
        <w:pStyle w:val="65"/>
        <w:spacing w:before="60" w:after="60" w:line="240" w:lineRule="auto"/>
        <w:ind w:left="0" w:firstLine="0"/>
        <w:jc w:val="left"/>
      </w:pPr>
      <w:r>
        <w:t># 验证闭源库的 ABI 隔离（开发机）</w:t>
      </w:r>
      <w:r>
        <w:br w:type="textWrapping"/>
      </w:r>
      <w:r>
        <w:t>nm -D /usr/lib/libaec_bf_process.so | grep rkaudio | head</w:t>
      </w:r>
      <w:r>
        <w:br w:type="textWrapping"/>
      </w:r>
      <w:r>
        <w:t>readelf -h /usr/lib/libaec_bf_process.so | grep Machine   # ARM</w:t>
      </w:r>
      <w:r>
        <w:br w:type="textWrapping"/>
      </w:r>
      <w:r>
        <w:t># 链接时用 IMPORTED target，运行期 ldd 验证版本一致</w:t>
      </w:r>
    </w:p>
    <w:p w14:paraId="62CB11F4">
      <w:pPr>
        <w:pStyle w:val="47"/>
      </w:pPr>
      <w:r>
        <w:t>10. 不变量总结</w:t>
      </w:r>
    </w:p>
    <w:p w14:paraId="7A5428E2">
      <w:pPr>
        <w:pStyle w:val="56"/>
      </w:pPr>
      <w:r>
        <w:t>BSP = 让板子跑 Linux 的全部软件（引导/内核/rootfs/中间件）。</w:t>
      </w:r>
    </w:p>
    <w:p w14:paraId="70021B44">
      <w:pPr>
        <w:pStyle w:val="56"/>
      </w:pPr>
      <w:r>
        <w:t>闭源中间件接口稳定、内部黑盒，按 C ABI 接入。</w:t>
      </w:r>
    </w:p>
    <w:p w14:paraId="68AB6E60">
      <w:pPr>
        <w:pStyle w:val="56"/>
      </w:pPr>
      <w:r>
        <w:t>选型三步：要什么 → 哪条路线最短 → 是否牺牲控制力。</w:t>
      </w:r>
    </w:p>
    <w:p w14:paraId="724B71AF">
      <w:pPr>
        <w:pStyle w:val="56"/>
      </w:pPr>
      <w:r>
        <w:t>两套 vendor 音频路径禁止叠加。</w:t>
      </w:r>
    </w:p>
    <w:p w14:paraId="001E7EE3">
      <w:pPr>
        <w:pStyle w:val="56"/>
      </w:pPr>
      <w:r>
        <w:t>NPU 流程 = PC 转模型量化 + 板端 librknnrt 推理。</w:t>
      </w:r>
    </w:p>
    <w:p w14:paraId="0E7A0DDD">
      <w:pPr>
        <w:pStyle w:val="47"/>
      </w:pPr>
      <w:r>
        <w:t>11. 章末考核</w:t>
      </w:r>
    </w:p>
    <w:p w14:paraId="522D825D">
      <w:pPr>
        <w:pStyle w:val="56"/>
      </w:pPr>
      <w:r>
        <w:t>BSP 由哪五类组件组成？</w:t>
      </w:r>
    </w:p>
    <w:p w14:paraId="1A2CE1FA">
      <w:pPr>
        <w:pStyle w:val="56"/>
      </w:pPr>
      <w:r>
        <w:t>RKNN/MPP/Rockit/libaec_bf_process 分别什么时候用？</w:t>
      </w:r>
    </w:p>
    <w:p w14:paraId="387734B0">
      <w:pPr>
        <w:pStyle w:val="56"/>
      </w:pPr>
      <w:r>
        <w:t>boomPI 为什么选 ALSA 直采而不是 rk_mpi_ai？</w:t>
      </w:r>
    </w:p>
    <w:p w14:paraId="3E8AE544">
      <w:pPr>
        <w:pStyle w:val="56"/>
      </w:pPr>
      <w:r>
        <w:t>RKNN 的 INT8 量化意味着什么？</w:t>
      </w:r>
    </w:p>
    <w:p w14:paraId="3B141146">
      <w:pPr>
        <w:pStyle w:val="56"/>
      </w:pPr>
      <w:r>
        <w:t>什么情况下两条 vendor 音频路径会互相干扰？</w:t>
      </w:r>
    </w:p>
    <w:p w14:paraId="72642048">
      <w:pPr>
        <w:pStyle w:val="46"/>
        <w:keepNext/>
        <w:pageBreakBefore/>
      </w:pPr>
      <w:bookmarkStart w:id="13" w:name="_Toc9346"/>
      <w:r>
        <w:t>第11章  NPU：RV1106能做什么、不能做什么</w:t>
      </w:r>
      <w:bookmarkEnd w:id="13"/>
    </w:p>
    <w:p w14:paraId="5D8DB779">
      <w:pPr>
        <w:pStyle w:val="47"/>
      </w:pPr>
      <w:r>
        <w:t>1. 真实问题</w:t>
      </w:r>
    </w:p>
    <w:p w14:paraId="4C0C663B">
      <w:pPr>
        <w:pStyle w:val="25"/>
      </w:pPr>
      <w:r>
        <w:t>RV1106 这颗小芯片宣传有 NPU，但你的语音交互项目里似乎没用到它——AEC、VAD、唤醒词都跑在 CPU 上。那 NPU 到底能干什么？为什么语音不用它？哪些项目才需要它？</w:t>
      </w:r>
    </w:p>
    <w:p w14:paraId="09B7EC8B">
      <w:pPr>
        <w:pStyle w:val="47"/>
      </w:pPr>
      <w:r>
        <w:t>2. 原理展开：NPU 是什么，擅长什么</w:t>
      </w:r>
    </w:p>
    <w:p w14:paraId="276CC345">
      <w:pPr>
        <w:pStyle w:val="25"/>
      </w:pPr>
      <w:r>
        <w:t>NPU（Neural Processing Unit）是为"神经网络推理"专门设计的计算单元。RV1106 的 NPU 算力约 0.5 TOPS（INT8 下每秒 0.5 万亿次运算），只做推理、不做训练。</w:t>
      </w:r>
    </w:p>
    <w:p w14:paraId="0B79EF1B">
      <w:pPr>
        <w:pStyle w:val="25"/>
      </w:pPr>
      <w:r>
        <w:t>为什么需要 NPU 而不是用 CPU 硬算？看矩阵乘法：YOLO 一次推理有上亿次乘加，CPU 一条指令算几个数，NPU 一条指令算几百上千个数（SIMD + 脉动阵列）。但 NPU 的代价是"只会算张量"：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5"/>
        <w:gridCol w:w="2765"/>
      </w:tblGrid>
      <w:tr w14:paraId="79473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26711774">
            <w:pPr>
              <w:jc w:val="both"/>
            </w:pPr>
            <w:r>
              <w:rPr>
                <w:b/>
              </w:rPr>
              <w:t>任务</w:t>
            </w:r>
          </w:p>
        </w:tc>
        <w:tc>
          <w:tcPr>
            <w:tcW w:w="2769" w:type="dxa"/>
          </w:tcPr>
          <w:p w14:paraId="5F4338E3">
            <w:pPr>
              <w:jc w:val="both"/>
            </w:pPr>
            <w:r>
              <w:rPr>
                <w:b/>
              </w:rPr>
              <w:t>NPU 是否合适</w:t>
            </w:r>
          </w:p>
        </w:tc>
        <w:tc>
          <w:tcPr>
            <w:tcW w:w="2769" w:type="dxa"/>
          </w:tcPr>
          <w:p w14:paraId="3A46B56D">
            <w:pPr>
              <w:jc w:val="both"/>
            </w:pPr>
            <w:r>
              <w:rPr>
                <w:b/>
              </w:rPr>
              <w:t>原因</w:t>
            </w:r>
          </w:p>
        </w:tc>
      </w:tr>
      <w:tr w14:paraId="65626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90F811E">
            <w:pPr>
              <w:jc w:val="both"/>
            </w:pPr>
            <w:r>
              <w:t>图像分类（猫/狗）</w:t>
            </w:r>
          </w:p>
        </w:tc>
        <w:tc>
          <w:tcPr>
            <w:tcW w:w="2769" w:type="dxa"/>
          </w:tcPr>
          <w:p w14:paraId="6020C090">
            <w:pPr>
              <w:jc w:val="both"/>
            </w:pPr>
            <w:r>
              <w:t>非常合适</w:t>
            </w:r>
          </w:p>
        </w:tc>
        <w:tc>
          <w:tcPr>
            <w:tcW w:w="2769" w:type="dxa"/>
          </w:tcPr>
          <w:p w14:paraId="5A7119FE">
            <w:pPr>
              <w:jc w:val="both"/>
            </w:pPr>
            <w:r>
              <w:t>纯卷积/全连接，张量密集</w:t>
            </w:r>
          </w:p>
        </w:tc>
      </w:tr>
      <w:tr w14:paraId="69A7F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F13BF87">
            <w:pPr>
              <w:jc w:val="both"/>
            </w:pPr>
            <w:r>
              <w:t>目标检测（YOLO）</w:t>
            </w:r>
          </w:p>
        </w:tc>
        <w:tc>
          <w:tcPr>
            <w:tcW w:w="2769" w:type="dxa"/>
          </w:tcPr>
          <w:p w14:paraId="50ABF092">
            <w:pPr>
              <w:jc w:val="both"/>
            </w:pPr>
            <w:r>
              <w:t>非常合适</w:t>
            </w:r>
          </w:p>
        </w:tc>
        <w:tc>
          <w:tcPr>
            <w:tcW w:w="2769" w:type="dxa"/>
          </w:tcPr>
          <w:p w14:paraId="2BA816A7">
            <w:pPr>
              <w:jc w:val="both"/>
            </w:pPr>
            <w:r>
              <w:t>卷积为主，NMS 在 CPU 后处理</w:t>
            </w:r>
          </w:p>
        </w:tc>
      </w:tr>
      <w:tr w14:paraId="3BC09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80FA713">
            <w:pPr>
              <w:jc w:val="both"/>
            </w:pPr>
            <w:r>
              <w:t>人脸/人形检测</w:t>
            </w:r>
          </w:p>
        </w:tc>
        <w:tc>
          <w:tcPr>
            <w:tcW w:w="2769" w:type="dxa"/>
          </w:tcPr>
          <w:p w14:paraId="7153FBD6">
            <w:pPr>
              <w:jc w:val="both"/>
            </w:pPr>
            <w:r>
              <w:t>合适</w:t>
            </w:r>
          </w:p>
        </w:tc>
        <w:tc>
          <w:tcPr>
            <w:tcW w:w="2769" w:type="dxa"/>
          </w:tcPr>
          <w:p w14:paraId="410D2A7E">
            <w:pPr>
              <w:jc w:val="both"/>
            </w:pPr>
            <w:r>
              <w:t>同上</w:t>
            </w:r>
          </w:p>
        </w:tc>
      </w:tr>
      <w:tr w14:paraId="7FFC5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A73643B">
            <w:pPr>
              <w:jc w:val="both"/>
            </w:pPr>
            <w:r>
              <w:t>语音唤醒词</w:t>
            </w:r>
          </w:p>
        </w:tc>
        <w:tc>
          <w:tcPr>
            <w:tcW w:w="2769" w:type="dxa"/>
          </w:tcPr>
          <w:p w14:paraId="019FB316">
            <w:pPr>
              <w:jc w:val="both"/>
            </w:pPr>
            <w:r>
              <w:t>可以但通常不用</w:t>
            </w:r>
          </w:p>
        </w:tc>
        <w:tc>
          <w:tcPr>
            <w:tcW w:w="2769" w:type="dxa"/>
          </w:tcPr>
          <w:p w14:paraId="02D70C33">
            <w:pPr>
              <w:jc w:val="both"/>
            </w:pPr>
            <w:r>
              <w:t>模型小，CPU 实时性已够，NPU 增加链路复杂度</w:t>
            </w:r>
          </w:p>
        </w:tc>
      </w:tr>
      <w:tr w14:paraId="603B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E17F51A">
            <w:pPr>
              <w:jc w:val="both"/>
            </w:pPr>
            <w:r>
              <w:t>AEC 回声消除</w:t>
            </w:r>
          </w:p>
        </w:tc>
        <w:tc>
          <w:tcPr>
            <w:tcW w:w="2769" w:type="dxa"/>
          </w:tcPr>
          <w:p w14:paraId="7EEFD0B1">
            <w:pPr>
              <w:jc w:val="both"/>
            </w:pPr>
            <w:r>
              <w:t>不适合</w:t>
            </w:r>
          </w:p>
        </w:tc>
        <w:tc>
          <w:tcPr>
            <w:tcW w:w="2769" w:type="dxa"/>
          </w:tcPr>
          <w:p w14:paraId="4EC78C24">
            <w:pPr>
              <w:jc w:val="both"/>
            </w:pPr>
            <w:r>
              <w:t>自适应滤波是序列状态，不是静态张量</w:t>
            </w:r>
          </w:p>
        </w:tc>
      </w:tr>
      <w:tr w14:paraId="29A6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780F1D9">
            <w:pPr>
              <w:jc w:val="both"/>
            </w:pPr>
            <w:r>
              <w:t>文本/LLM</w:t>
            </w:r>
          </w:p>
        </w:tc>
        <w:tc>
          <w:tcPr>
            <w:tcW w:w="2769" w:type="dxa"/>
          </w:tcPr>
          <w:p w14:paraId="60FDDB90">
            <w:pPr>
              <w:jc w:val="both"/>
            </w:pPr>
            <w:r>
              <w:t>不适合</w:t>
            </w:r>
          </w:p>
        </w:tc>
        <w:tc>
          <w:tcPr>
            <w:tcW w:w="2769" w:type="dxa"/>
          </w:tcPr>
          <w:p w14:paraId="3476822A">
            <w:pPr>
              <w:jc w:val="both"/>
            </w:pPr>
            <w:r>
              <w:t>算力与内存都不够（0.5 TOPS/几百MB 内存）</w:t>
            </w:r>
          </w:p>
        </w:tc>
      </w:tr>
    </w:tbl>
    <w:p w14:paraId="30C5961C"/>
    <w:p w14:paraId="59CE55D2">
      <w:pPr>
        <w:pStyle w:val="25"/>
      </w:pPr>
      <w:r>
        <w:t>结论一句话：NPU 是视觉推理的加速器，不是通用计算器。语音 DSP（AEC/VAD）是"有状态的自适应信号处理"，交给 CPU 上的专用库更合理。</w:t>
      </w:r>
    </w:p>
    <w:p w14:paraId="2E217ADA">
      <w:pPr>
        <w:pStyle w:val="47"/>
      </w:pPr>
      <w:r>
        <w:t>3. 原理展开：0.5 TOPS 意味着什么——以及为什么不能直接除</w:t>
      </w:r>
    </w:p>
    <w:p w14:paraId="17684904">
      <w:pPr>
        <w:pStyle w:val="25"/>
      </w:pPr>
      <w:r>
        <w:t>TOPS 是理论峰值（INT8 下 0.5 TOPS），但"0.5 TOPS = 500 GMAC/s，500/10 = 50 FPS"这种直接相除是不能作为教材结论的：</w:t>
      </w:r>
    </w:p>
    <w:p w14:paraId="5C0B37AF">
      <w:pPr>
        <w:pStyle w:val="56"/>
      </w:pPr>
      <w:r>
        <w:t>TOPS 里的乘加（MAC）如何计数没有统一口径（1 MAC = 1 次乘 + 1 次加，常被宣传成 2 次操作），不同厂商口径不同。</w:t>
      </w:r>
    </w:p>
    <w:p w14:paraId="295E5EE8">
      <w:pPr>
        <w:pStyle w:val="56"/>
      </w:pPr>
      <w:r>
        <w:t>理论峰值需要内存带宽、算子利用率、量化格式都达到理想条件，实际通常差 5~10 倍。</w:t>
      </w:r>
    </w:p>
    <w:p w14:paraId="40E77C2D">
      <w:pPr>
        <w:pStyle w:val="56"/>
      </w:pPr>
      <w:r>
        <w:t>NPU 实际支持的数据类型与算子受 NPU 代际、RKNN Toolkit、Runtime 与驱动版本共同决定——RV1106 并非"只支持 INT8"。</w:t>
      </w:r>
    </w:p>
    <w:p w14:paraId="1FCD0F51">
      <w:pPr>
        <w:pStyle w:val="56"/>
      </w:pPr>
      <w:r>
        <w:t>正确做法：用指定版本工具链、指定模型、指定输入尺寸在真板上实测 benchmark，用数据说话。</w:t>
      </w:r>
    </w:p>
    <w:p w14:paraId="568F78F2">
      <w:pPr>
        <w:pStyle w:val="25"/>
      </w:pPr>
      <w:r>
        <w:t>所以正确表述是：RV1106 的 NPU 算力约 0.5 TOPS（INT8），支持 INT4/INT8/INT16 等混合量化能力（具体以当前 SDK 的 RKNN 工具链为准）。本教材第一阶段推荐使用 INT8 量化模型，因为生态与示例最成熟。产品预期是：小分辨率、轻量模型、几到十几帧的实时检测——这个数字来自实测，不是理论相除。</w:t>
      </w:r>
    </w:p>
    <w:p w14:paraId="1E1D7072">
      <w:pPr>
        <w:pStyle w:val="47"/>
      </w:pPr>
      <w:r>
        <w:t>4. 原理展开：NPU 的完整使用流程（接摄像头）</w:t>
      </w:r>
    </w:p>
    <w:p w14:paraId="3CF56389">
      <w:pPr>
        <w:pStyle w:val="25"/>
      </w:pPr>
      <w:r>
        <w:t>一个"摄像头 + NPU 检测"的典型工程流水线：</w:t>
      </w:r>
    </w:p>
    <w:p w14:paraId="3BDE525A">
      <w:pPr>
        <w:pStyle w:val="65"/>
        <w:spacing w:before="60" w:after="60" w:line="240" w:lineRule="auto"/>
        <w:ind w:left="0" w:firstLine="0"/>
        <w:jc w:val="left"/>
      </w:pPr>
      <w:r>
        <w:t>摄像头（SC3336，V4L2/MPI 采集 NV12 帧）</w:t>
      </w:r>
      <w:r>
        <w:br w:type="textWrapping"/>
      </w:r>
      <w:r>
        <w:t xml:space="preserve">   │ ① 取一帧</w:t>
      </w:r>
      <w:r>
        <w:br w:type="textWrapping"/>
      </w:r>
      <w:r>
        <w:t xml:space="preserve">   ▼</w:t>
      </w:r>
      <w:r>
        <w:br w:type="textWrapping"/>
      </w:r>
      <w:r>
        <w:t>CPU 前处理：缩放/格式转换（NV12 → RGB，640→416 等）</w:t>
      </w:r>
      <w:r>
        <w:br w:type="textWrapping"/>
      </w:r>
      <w:r>
        <w:t xml:space="preserve">   │ ② 填输入张量</w:t>
      </w:r>
      <w:r>
        <w:br w:type="textWrapping"/>
      </w:r>
      <w:r>
        <w:t xml:space="preserve">   ▼</w:t>
      </w:r>
      <w:r>
        <w:br w:type="textWrapping"/>
      </w:r>
      <w:r>
        <w:t>NPU 推理：rknn_inputs_set → rknn_run → rknn_outputs_get</w:t>
      </w:r>
      <w:r>
        <w:br w:type="textWrapping"/>
      </w:r>
      <w:r>
        <w:t xml:space="preserve">   │ ③ 拿到检测框坐标/置信度</w:t>
      </w:r>
      <w:r>
        <w:br w:type="textWrapping"/>
      </w:r>
      <w:r>
        <w:t xml:space="preserve">   ▼</w:t>
      </w:r>
      <w:r>
        <w:br w:type="textWrapping"/>
      </w:r>
      <w:r>
        <w:t>CPU 后处理：阈值过滤、NMS（去重框）、坐标换算</w:t>
      </w:r>
      <w:r>
        <w:br w:type="textWrapping"/>
      </w:r>
      <w:r>
        <w:t xml:space="preserve">   ▼</w:t>
      </w:r>
      <w:r>
        <w:br w:type="textWrapping"/>
      </w:r>
      <w:r>
        <w:t>UI：把检测框画到 LVGL 画面/语音播报</w:t>
      </w:r>
    </w:p>
    <w:p w14:paraId="45849A43">
      <w:pPr>
        <w:pStyle w:val="25"/>
      </w:pPr>
      <w:r>
        <w:t>注意前后处理都在 CPU：NPU 只负责"中间那一段卷积"。所以 NPU 提速的效果，可能被 CPU 端的前后处理吃掉一部分——性能分析要测整条管线。</w:t>
      </w:r>
    </w:p>
    <w:p w14:paraId="0CFDAB95">
      <w:pPr>
        <w:pStyle w:val="47"/>
      </w:pPr>
      <w:r>
        <w:t>5. 原理展开：模型怎么"进"NPU</w:t>
      </w:r>
    </w:p>
    <w:p w14:paraId="5CFD004E">
      <w:pPr>
        <w:pStyle w:val="25"/>
      </w:pPr>
      <w:r>
        <w:t>NPU 不直接跑 PyTorch 模型，要经过转换（第 8 章已提流程，这里补细节）。注意量化不只是 INT8——现代 RKNN 工具链支持混合量化（不同层用不同位宽），选择权在工具链与模型：</w:t>
      </w:r>
    </w:p>
    <w:p w14:paraId="438A098F">
      <w:pPr>
        <w:pStyle w:val="65"/>
        <w:spacing w:before="60" w:after="60" w:line="240" w:lineRule="auto"/>
        <w:ind w:left="0" w:firstLine="0"/>
        <w:jc w:val="left"/>
      </w:pPr>
      <w:r>
        <w:t>训练/选型：PyTorch/ONNX 模型（浮点）</w:t>
      </w:r>
      <w:r>
        <w:br w:type="textWrapping"/>
      </w:r>
      <w:r>
        <w:t xml:space="preserve">  │ rknn-toolkit2</w:t>
      </w:r>
      <w:r>
        <w:br w:type="textWrapping"/>
      </w:r>
      <w:r>
        <w:t xml:space="preserve">  │  ├─ 转 RKNN 格式</w:t>
      </w:r>
      <w:r>
        <w:br w:type="textWrapping"/>
      </w:r>
      <w:r>
        <w:t xml:space="preserve">  │  └─ 量化：INT8/INT16/混合量化，用代表图片集校准</w:t>
      </w:r>
      <w:r>
        <w:br w:type="textWrapping"/>
      </w:r>
      <w:r>
        <w:t xml:space="preserve">  ▼</w:t>
      </w:r>
      <w:r>
        <w:br w:type="textWrapping"/>
      </w:r>
      <w:r>
        <w:t>model.rknn（量化后的推理包）</w:t>
      </w:r>
      <w:r>
        <w:br w:type="textWrapping"/>
      </w:r>
      <w:r>
        <w:t xml:space="preserve">  │ 板端加载</w:t>
      </w:r>
      <w:r>
        <w:br w:type="textWrapping"/>
      </w:r>
      <w:r>
        <w:t xml:space="preserve">  ▼</w:t>
      </w:r>
      <w:r>
        <w:br w:type="textWrapping"/>
      </w:r>
      <w:r>
        <w:t>librknnrt.so 在 NPU 上执行</w:t>
      </w:r>
    </w:p>
    <w:p w14:paraId="353CC848">
      <w:pPr>
        <w:pStyle w:val="25"/>
      </w:pPr>
      <w:r>
        <w:t>量化的精度损失可以用"校准集"缓解：选与真实场景接近的图片做量化，损失通常可控。这是 RKNN 开发最容易踩的坑之一——量化集与部署场景差异太大，精度崩掉。</w:t>
      </w:r>
    </w:p>
    <w:p w14:paraId="57C25715">
      <w:pPr>
        <w:pStyle w:val="47"/>
      </w:pPr>
      <w:r>
        <w:t>6. 最小独立实验</w:t>
      </w:r>
    </w:p>
    <w:p w14:paraId="751B94B1">
      <w:pPr>
        <w:pStyle w:val="65"/>
        <w:spacing w:before="60" w:after="60" w:line="240" w:lineRule="auto"/>
        <w:ind w:left="0" w:firstLine="0"/>
        <w:jc w:val="left"/>
      </w:pPr>
      <w:r>
        <w:t># 板子上的 NPU 运行时（先确认存在）</w:t>
      </w:r>
      <w:r>
        <w:br w:type="textWrapping"/>
      </w:r>
      <w:r>
        <w:t>ls -l /usr/lib/librknnrt.so* 2&gt;/dev/null</w:t>
      </w:r>
      <w:r>
        <w:br w:type="textWrapping"/>
      </w:r>
      <w:r>
        <w:br w:type="textWrapping"/>
      </w:r>
      <w:r>
        <w:t># SDK 里官方例程（PC 或板端）</w:t>
      </w:r>
      <w:r>
        <w:br w:type="textWrapping"/>
      </w:r>
      <w:r>
        <w:t>find &lt;SDK&gt;/rknn-toolkit2/examples -maxdepth 2 -name "test.py" | head</w:t>
      </w:r>
      <w:r>
        <w:br w:type="textWrapping"/>
      </w:r>
      <w:r>
        <w:t># 跑一个 yolo 例程：先转模型，再推理一张测试图，</w:t>
      </w:r>
      <w:r>
        <w:br w:type="textWrapping"/>
      </w:r>
      <w:r>
        <w:t># 观察输出的检测框——完成"PC 转换 + 板端推理"的最小闭环</w:t>
      </w:r>
    </w:p>
    <w:p w14:paraId="5477899F">
      <w:pPr>
        <w:pStyle w:val="47"/>
      </w:pPr>
      <w:r>
        <w:t>7. 项目源码映射</w:t>
      </w:r>
    </w:p>
    <w:p w14:paraId="0B9A8514">
      <w:pPr>
        <w:pStyle w:val="25"/>
      </w:pPr>
      <w:r>
        <w:t>boomPI 教学版里 NPU 的位置（AGENTS.md 明确定义）：</w:t>
      </w:r>
    </w:p>
    <w:p w14:paraId="38F2E979">
      <w:pPr>
        <w:pStyle w:val="56"/>
      </w:pPr>
      <w:r>
        <w:t>摄像头预览已有（v4l2-ctl | ffmpeg → LVGL），但它是"画面预览"，不是"视觉 AI"。</w:t>
      </w:r>
    </w:p>
    <w:p w14:paraId="6237C09B">
      <w:pPr>
        <w:pStyle w:val="56"/>
      </w:pPr>
      <w:r>
        <w:t>YOLO RKNN 推理在路线图中列为"最后接入"的改造题（静态图推理接入），不作为第一版功能。</w:t>
      </w:r>
    </w:p>
    <w:p w14:paraId="5DD8874B">
      <w:pPr>
        <w:pStyle w:val="56"/>
      </w:pPr>
      <w:r>
        <w:t>NPU 相关代码不属于语音主链，也不占音频 ELOC 预算。</w:t>
      </w:r>
    </w:p>
    <w:p w14:paraId="5B3A0032">
      <w:pPr>
        <w:pStyle w:val="25"/>
      </w:pPr>
      <w:r>
        <w:t>这就是产品开发的取舍纪律：功能按主链需求排序，NPU 是"有了摄像头之后才谈得上的增值"。</w:t>
      </w:r>
    </w:p>
    <w:p w14:paraId="224F1F70">
      <w:pPr>
        <w:pStyle w:val="47"/>
      </w:pPr>
      <w:r>
        <w:t>8. 错误版本</w:t>
      </w:r>
    </w:p>
    <w:p w14:paraId="15EB6AFD">
      <w:pPr>
        <w:pStyle w:val="65"/>
        <w:spacing w:before="60" w:after="60" w:line="240" w:lineRule="auto"/>
        <w:ind w:left="0" w:firstLine="0"/>
        <w:jc w:val="left"/>
      </w:pPr>
      <w:r>
        <w:t># 错误：以为 NPU 能"什么都能加速"</w:t>
      </w:r>
      <w:r>
        <w:br w:type="textWrapping"/>
      </w:r>
      <w:r>
        <w:t>#   - 想用 NPU 加速 AEC：NPU 不会做有状态自适应滤波</w:t>
      </w:r>
      <w:r>
        <w:br w:type="textWrapping"/>
      </w:r>
      <w:r>
        <w:t>#   - 想用 NPU 跑大模型：0.5 TOPS + 几百MB 内存不现实</w:t>
      </w:r>
      <w:r>
        <w:br w:type="textWrapping"/>
      </w:r>
      <w:r>
        <w:t># 错误：不量化直接部署</w:t>
      </w:r>
      <w:r>
        <w:br w:type="textWrapping"/>
      </w:r>
      <w:r>
        <w:t>#   - NPU 只吃 INT8，浮点模型必须量化</w:t>
      </w:r>
    </w:p>
    <w:p w14:paraId="0ACD6ACB">
      <w:pPr>
        <w:pStyle w:val="47"/>
      </w:pPr>
      <w:r>
        <w:t>9. 故障注入</w:t>
      </w:r>
    </w:p>
    <w:p w14:paraId="774127F6">
      <w:pPr>
        <w:pStyle w:val="65"/>
        <w:spacing w:before="60" w:after="60" w:line="240" w:lineRule="auto"/>
        <w:ind w:left="0" w:firstLine="0"/>
        <w:jc w:val="left"/>
      </w:pPr>
      <w:r>
        <w:t># 体验量化精度：</w:t>
      </w:r>
      <w:r>
        <w:br w:type="textWrapping"/>
      </w:r>
      <w:r>
        <w:t>#   同一模型分别用"白天校准集"和"夜间校准集"量化，</w:t>
      </w:r>
      <w:r>
        <w:br w:type="textWrapping"/>
      </w:r>
      <w:r>
        <w:t>#   对比夜间图片检测结果——量化集决定精度的直观实验</w:t>
      </w:r>
    </w:p>
    <w:p w14:paraId="4D45C890">
      <w:pPr>
        <w:pStyle w:val="47"/>
      </w:pPr>
      <w:r>
        <w:t>10. 不变量总结</w:t>
      </w:r>
    </w:p>
    <w:p w14:paraId="0F5821FC">
      <w:pPr>
        <w:pStyle w:val="56"/>
      </w:pPr>
      <w:r>
        <w:t>NPU = 张量推理加速器，0.5 TOPS 是 INT8 理论峰值。</w:t>
      </w:r>
    </w:p>
    <w:p w14:paraId="5ACD32DE">
      <w:pPr>
        <w:pStyle w:val="56"/>
      </w:pPr>
      <w:r>
        <w:t>视觉检测（YOLO/分类）适合 NPU；语音 DSP 不走 NPU。</w:t>
      </w:r>
    </w:p>
    <w:p w14:paraId="7FCDEA99">
      <w:pPr>
        <w:pStyle w:val="56"/>
      </w:pPr>
      <w:r>
        <w:t>前后处理（缩放/NMS）在 CPU，测性能要测整条管线。</w:t>
      </w:r>
    </w:p>
    <w:p w14:paraId="0FF40858">
      <w:pPr>
        <w:pStyle w:val="56"/>
      </w:pPr>
      <w:r>
        <w:t>模型必须经 RKNN-Toolkit 量化转换才能在 NPU 上跑。</w:t>
      </w:r>
    </w:p>
    <w:p w14:paraId="5903071C">
      <w:pPr>
        <w:pStyle w:val="56"/>
      </w:pPr>
      <w:r>
        <w:t>量化校准集要与部署场景一致，否则精度崩。</w:t>
      </w:r>
    </w:p>
    <w:p w14:paraId="3900EA71">
      <w:pPr>
        <w:pStyle w:val="47"/>
      </w:pPr>
      <w:r>
        <w:t>11. 章末考核</w:t>
      </w:r>
    </w:p>
    <w:p w14:paraId="0A2C8BA0">
      <w:pPr>
        <w:pStyle w:val="56"/>
      </w:pPr>
      <w:r>
        <w:t>NPU 擅长什么、不擅长什么？各举两例。</w:t>
      </w:r>
    </w:p>
    <w:p w14:paraId="34A8C51E">
      <w:pPr>
        <w:pStyle w:val="56"/>
      </w:pPr>
      <w:r>
        <w:t>0.5 TOPS 能支撑怎样的视觉应用？</w:t>
      </w:r>
    </w:p>
    <w:p w14:paraId="475DEA31">
      <w:pPr>
        <w:pStyle w:val="56"/>
      </w:pPr>
      <w:r>
        <w:t>画一条"摄像头+NPU 检测"的完整管线。</w:t>
      </w:r>
    </w:p>
    <w:p w14:paraId="1673E6D7">
      <w:pPr>
        <w:pStyle w:val="56"/>
      </w:pPr>
      <w:r>
        <w:t>量化集为什么重要？</w:t>
      </w:r>
    </w:p>
    <w:p w14:paraId="4FCCD66D">
      <w:pPr>
        <w:pStyle w:val="56"/>
      </w:pPr>
      <w:r>
        <w:t>boomPI 教学版里 NPU 的位置是什么？</w:t>
      </w:r>
    </w:p>
    <w:p w14:paraId="4131ACA5">
      <w:pPr>
        <w:pStyle w:val="46"/>
        <w:keepNext/>
        <w:pageBreakBefore/>
      </w:pPr>
      <w:bookmarkStart w:id="14" w:name="_Toc16247"/>
      <w:r>
        <w:t>第12章  文件描述符与系统调用</w:t>
      </w:r>
      <w:bookmarkEnd w:id="14"/>
    </w:p>
    <w:p w14:paraId="659A66C9">
      <w:pPr>
        <w:pStyle w:val="47"/>
      </w:pPr>
      <w:r>
        <w:t>1. 真实问题</w:t>
      </w:r>
    </w:p>
    <w:p w14:paraId="649FECCC">
      <w:pPr>
        <w:pStyle w:val="25"/>
      </w:pPr>
      <w:r>
        <w:t>第 4 章在 task_struct 里看到 files 字段（fd 表），第 6 章看到"一切皆文件"的 VFS。这一章把接口层讲透：fd 从哪来、往哪去，open/read/write 在内核里走什么路，为什么 WriteAll() 要写循环。这一章是"看懂 boomPI 里每一个设备操作"的最后一环。</w:t>
      </w:r>
    </w:p>
    <w:p w14:paraId="54AC53AF">
      <w:pPr>
        <w:pStyle w:val="47"/>
      </w:pPr>
      <w:r>
        <w:t>2. 原理展开：fd 的一生</w:t>
      </w:r>
    </w:p>
    <w:p w14:paraId="09649B76">
      <w:pPr>
        <w:pStyle w:val="25"/>
      </w:pPr>
      <w:r>
        <w:t>文件描述符（file descriptor）是进程视角的"打开的文件句柄"——一个从 0 开始的小整数。它的一生：</w:t>
      </w:r>
    </w:p>
    <w:p w14:paraId="792F971F">
      <w:pPr>
        <w:pStyle w:val="65"/>
        <w:spacing w:before="60" w:after="60" w:line="240" w:lineRule="auto"/>
        <w:ind w:left="0" w:firstLine="0"/>
        <w:jc w:val="left"/>
      </w:pPr>
      <w:r>
        <w:t>open("/dev/i2c-3", O_RDWR)</w:t>
      </w:r>
      <w:r>
        <w:br w:type="textWrapping"/>
      </w:r>
      <w:r>
        <w:t xml:space="preserve">  ① 内核解析路径：VFS 查目录、找到 inode</w:t>
      </w:r>
      <w:r>
        <w:br w:type="textWrapping"/>
      </w:r>
      <w:r>
        <w:t xml:space="preserve">  ② 找到驱动，创建"打开文件"（struct file）</w:t>
      </w:r>
      <w:r>
        <w:br w:type="textWrapping"/>
      </w:r>
      <w:r>
        <w:t xml:space="preserve">  ③ 在进程 fd 表里找一个空槽（最小未用编号）</w:t>
      </w:r>
      <w:r>
        <w:br w:type="textWrapping"/>
      </w:r>
      <w:r>
        <w:t xml:space="preserve">  ④ 槽里填上指向 file 的指针，返回槽号 = fd</w:t>
      </w:r>
      <w:r>
        <w:br w:type="textWrapping"/>
      </w:r>
      <w:r>
        <w:br w:type="textWrapping"/>
      </w:r>
      <w:r>
        <w:t>fd = 3  （0/1/2 默认被 stdin/stdout/stderr 占用）</w:t>
      </w:r>
      <w:r>
        <w:br w:type="textWrapping"/>
      </w:r>
      <w:r>
        <w:br w:type="textWrapping"/>
      </w:r>
      <w:r>
        <w:t>close(3)</w:t>
      </w:r>
      <w:r>
        <w:br w:type="textWrapping"/>
      </w:r>
      <w:r>
        <w:t xml:space="preserve">  ① 从 fd 表移除该项</w:t>
      </w:r>
      <w:r>
        <w:br w:type="textWrapping"/>
      </w:r>
      <w:r>
        <w:t xml:space="preserve">  ② file 引用计数减一</w:t>
      </w:r>
      <w:r>
        <w:br w:type="textWrapping"/>
      </w:r>
      <w:r>
        <w:t xml:space="preserve">  ③ 计数到 0 → 真正释放（驱动 close 回调）</w:t>
      </w:r>
    </w:p>
    <w:p w14:paraId="7C570B48">
      <w:pPr>
        <w:pStyle w:val="25"/>
      </w:pPr>
      <w:r>
        <w:t>注意"引用计数"：fd 表项与 file 对象不是一回事（第 2 章讲过 fd 表 + 打开文件表两层）。fork 复制 fd 表但不新建 file——所以父子进程共享同一个 file（读写位置共享）。</w:t>
      </w:r>
    </w:p>
    <w:p w14:paraId="2FDF0C61">
      <w:pPr>
        <w:pStyle w:val="47"/>
      </w:pPr>
      <w:r>
        <w:t>3. 原理展开：open/read/write/ioctl 的完整内核路径</w:t>
      </w:r>
    </w:p>
    <w:p w14:paraId="3EE2726B">
      <w:pPr>
        <w:pStyle w:val="25"/>
      </w:pPr>
      <w:r>
        <w:t>以 boomPI 读 GT911 触摸为例，read(fd, buf, n) 的完整旅程：</w:t>
      </w:r>
    </w:p>
    <w:p w14:paraId="60D30594">
      <w:pPr>
        <w:pStyle w:val="65"/>
        <w:spacing w:before="60" w:after="60" w:line="240" w:lineRule="auto"/>
        <w:ind w:left="0" w:firstLine="0"/>
        <w:jc w:val="left"/>
      </w:pPr>
      <w:r>
        <w:t>read(3, buf, 8)</w:t>
      </w:r>
      <w:r>
        <w:br w:type="textWrapping"/>
      </w:r>
      <w:r>
        <w:t xml:space="preserve">  ① sys_read：从 fd 表取 file</w:t>
      </w:r>
      <w:r>
        <w:br w:type="textWrapping"/>
      </w:r>
      <w:r>
        <w:t xml:space="preserve">  ② file-&gt;f_op-&gt;read：多态分发（VFS）</w:t>
      </w:r>
      <w:r>
        <w:br w:type="textWrapping"/>
      </w:r>
      <w:r>
        <w:t xml:space="preserve">  ③ 对设备文件：i2c-dev 驱动的 read 实现</w:t>
      </w:r>
      <w:r>
        <w:br w:type="textWrapping"/>
      </w:r>
      <w:r>
        <w:t xml:space="preserve">  ④ 驱动打包 i2c_msg，交给 i2c 控制器驱动</w:t>
      </w:r>
      <w:r>
        <w:br w:type="textWrapping"/>
      </w:r>
      <w:r>
        <w:t xml:space="preserve">  ⑤ 控制器驱动写寄存器，发起总线传输</w:t>
      </w:r>
      <w:r>
        <w:br w:type="textWrapping"/>
      </w:r>
      <w:r>
        <w:t xml:space="preserve">  ⑥ 等待传输完成（进程进入可中断睡眠）</w:t>
      </w:r>
      <w:r>
        <w:br w:type="textWrapping"/>
      </w:r>
      <w:r>
        <w:t xml:space="preserve">  ⑦ 数据到达，驱动把字节拷进 buf</w:t>
      </w:r>
      <w:r>
        <w:br w:type="textWrapping"/>
      </w:r>
      <w:r>
        <w:t xml:space="preserve">  ⑧ 返回字节数 n</w:t>
      </w:r>
      <w:r>
        <w:br w:type="textWrapping"/>
      </w:r>
      <w:r>
        <w:br w:type="textWrapping"/>
      </w:r>
      <w:r>
        <w:t>ioctl 是"控制面"：read/write 传数据，</w:t>
      </w:r>
      <w:r>
        <w:br w:type="textWrapping"/>
      </w:r>
      <w:r>
        <w:t>ioctl 传命令参数（如 SPI_IOC_MESSAGE、EVIOCGNAME）</w:t>
      </w:r>
    </w:p>
    <w:p w14:paraId="3116EBE5">
      <w:pPr>
        <w:pStyle w:val="25"/>
      </w:pPr>
      <w:r>
        <w:t>这个路径解释了三个现象：read 可能阻塞（等硬件完成）；返回值必须检查（设备可能返回错误）；对设备文件的所有操作都有内核在中间把关。</w:t>
      </w:r>
    </w:p>
    <w:p w14:paraId="32A3233F">
      <w:pPr>
        <w:pStyle w:val="47"/>
      </w:pPr>
      <w:r>
        <w:t>4. 原理展开：短读短写与 EINTR</w:t>
      </w:r>
    </w:p>
    <w:p w14:paraId="3731FB95">
      <w:pPr>
        <w:pStyle w:val="25"/>
      </w:pPr>
      <w:r>
        <w:t>read/write 的返回值是"实际传输的字节数"，它不一定等于你要求的数量：</w:t>
      </w:r>
    </w:p>
    <w:p w14:paraId="1B8B9DC9">
      <w:pPr>
        <w:pStyle w:val="56"/>
      </w:pPr>
      <w:r>
        <w:t>短读：read(fd, buf, 100) 只返回 40。管道/设备/网络都常见（数据还没到齐）。</w:t>
      </w:r>
    </w:p>
    <w:p w14:paraId="65D677A4">
      <w:pPr>
        <w:pStyle w:val="56"/>
      </w:pPr>
      <w:r>
        <w:t>短写：write(fd, data, 100) 只写了 60。内核缓冲区满时部分写入。</w:t>
      </w:r>
    </w:p>
    <w:p w14:paraId="099B4D60">
      <w:pPr>
        <w:pStyle w:val="56"/>
      </w:pPr>
      <w:r>
        <w:t>EINTR：系统调用被信号打断，返回 -1 且 errno=EINTR。这不是错误，是"被打断"，重试即可。</w:t>
      </w:r>
    </w:p>
    <w:p w14:paraId="3859A838">
      <w:pPr>
        <w:pStyle w:val="25"/>
      </w:pPr>
      <w:r>
        <w:t>为什么必须循环？因为"一次写完全部数据"没有保证。boomPI 的 WriteAll 就是教科书写法：</w:t>
      </w:r>
    </w:p>
    <w:p w14:paraId="17405396">
      <w:pPr>
        <w:pStyle w:val="65"/>
        <w:spacing w:before="60" w:after="60" w:line="240" w:lineRule="auto"/>
        <w:ind w:left="0" w:firstLine="0"/>
        <w:jc w:val="left"/>
      </w:pPr>
      <w:r>
        <w:t>bool WriteAll(int fd, const void* src, size_t bytes) {</w:t>
      </w:r>
      <w:r>
        <w:br w:type="textWrapping"/>
      </w:r>
      <w:r>
        <w:t xml:space="preserve">    auto* p = static_cast&lt;const char*&gt;(src);</w:t>
      </w:r>
      <w:r>
        <w:br w:type="textWrapping"/>
      </w:r>
      <w:r>
        <w:t xml:space="preserve">    while (bytes != 0) {</w:t>
      </w:r>
      <w:r>
        <w:br w:type="textWrapping"/>
      </w:r>
      <w:r>
        <w:t xml:space="preserve">        ssize_t n = write(fd, p, bytes);</w:t>
      </w:r>
      <w:r>
        <w:br w:type="textWrapping"/>
      </w:r>
      <w:r>
        <w:t xml:space="preserve">        if (n &lt; 0 &amp;&amp; errno == EINTR) continue;  // 被打断，重试</w:t>
      </w:r>
      <w:r>
        <w:br w:type="textWrapping"/>
      </w:r>
      <w:r>
        <w:t xml:space="preserve">        if (n &lt;= 0) return false;               // 真错误</w:t>
      </w:r>
      <w:r>
        <w:br w:type="textWrapping"/>
      </w:r>
      <w:r>
        <w:t xml:space="preserve">        p += n;                                  // 短写，继续</w:t>
      </w:r>
      <w:r>
        <w:br w:type="textWrapping"/>
      </w:r>
      <w:r>
        <w:t xml:space="preserve">        bytes -= static_cast&lt;size_t&gt;(n);</w:t>
      </w:r>
      <w:r>
        <w:br w:type="textWrapping"/>
      </w:r>
      <w:r>
        <w:t xml:space="preserve">    }</w:t>
      </w:r>
      <w:r>
        <w:br w:type="textWrapping"/>
      </w:r>
      <w:r>
        <w:t xml:space="preserve">    return true;</w:t>
      </w:r>
      <w:r>
        <w:br w:type="textWrapping"/>
      </w:r>
      <w:r>
        <w:t>}</w:t>
      </w:r>
    </w:p>
    <w:p w14:paraId="48566F92">
      <w:pPr>
        <w:pStyle w:val="47"/>
      </w:pPr>
      <w:r>
        <w:t>5. 原理展开：fd 泄漏与 O_CLOEXEC</w:t>
      </w:r>
    </w:p>
    <w:p w14:paraId="02289002">
      <w:pPr>
        <w:pStyle w:val="25"/>
      </w:pPr>
      <w:r>
        <w:t>fd 泄漏：进程反复 open 不 close，fd 表槽位被占光（默认上限 1024 或更高），后续 open 返回 EMFILE。这是长驻服务最常见的资源问题。</w:t>
      </w:r>
    </w:p>
    <w:p w14:paraId="4BB6F1F4">
      <w:pPr>
        <w:pStyle w:val="25"/>
      </w:pPr>
      <w:r>
        <w:t>O_CLOEXEC：open 时的标志，意思是"exec 时自动关闭这个 fd"。为什么需要？因为你 fork+exec 一个子进程时，如果不关闭 fd，子进程会继承父进程所有打开的文件——包括它不该碰的设备。O_CLOEXEC 防止"fd 泄漏进子进程"。boomPI 的 camera worker 打开管道后 exec shell，管道 fd 必须按需保留/关闭，这正是 O_CLOEXEC 的用武之地。</w:t>
      </w:r>
    </w:p>
    <w:p w14:paraId="0350E6E2">
      <w:pPr>
        <w:pStyle w:val="47"/>
      </w:pPr>
      <w:r>
        <w:t>6. 最小独立实验</w:t>
      </w:r>
    </w:p>
    <w:p w14:paraId="132738EE">
      <w:pPr>
        <w:pStyle w:val="65"/>
        <w:spacing w:before="60" w:after="60" w:line="240" w:lineRule="auto"/>
        <w:ind w:left="0" w:firstLine="0"/>
        <w:jc w:val="left"/>
      </w:pPr>
      <w:r>
        <w:t># 数一数当前 shell 打开的文件</w:t>
      </w:r>
      <w:r>
        <w:br w:type="textWrapping"/>
      </w:r>
      <w:r>
        <w:t>ls /proc/$$/fd | wc -l</w:t>
      </w:r>
      <w:r>
        <w:br w:type="textWrapping"/>
      </w:r>
      <w:r>
        <w:br w:type="textWrapping"/>
      </w:r>
      <w:r>
        <w:t># 打开-关闭实验</w:t>
      </w:r>
      <w:r>
        <w:br w:type="textWrapping"/>
      </w:r>
      <w:r>
        <w:t>exec 3&lt;&gt;/dev/null; ls /proc/$$/fd | grep "^3"   # 手动 fd 3</w:t>
      </w:r>
      <w:r>
        <w:br w:type="textWrapping"/>
      </w:r>
      <w:r>
        <w:t>exec 3&gt;&amp;-; ls /proc/$$/fd | grep "^3" || echo "3 closed"</w:t>
      </w:r>
      <w:r>
        <w:br w:type="textWrapping"/>
      </w:r>
      <w:r>
        <w:br w:type="textWrapping"/>
      </w:r>
      <w:r>
        <w:t># 看 EINTR 不太容易复现，但可以看短读：</w:t>
      </w:r>
      <w:r>
        <w:br w:type="textWrapping"/>
      </w:r>
      <w:r>
        <w:t>mkfifo /tmp/f; cat /tmp/f &amp; cat /tmp/f | head -c 5 &gt;/dev/null</w:t>
      </w:r>
    </w:p>
    <w:p w14:paraId="49AF70CC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4"/>
        <w:gridCol w:w="2766"/>
      </w:tblGrid>
      <w:tr w14:paraId="1606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2769" w:type="dxa"/>
          </w:tcPr>
          <w:p w14:paraId="72010856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684E026D">
            <w:pPr>
              <w:jc w:val="both"/>
            </w:pPr>
            <w:r>
              <w:rPr>
                <w:b/>
              </w:rPr>
              <w:t>fd 用法</w:t>
            </w:r>
          </w:p>
        </w:tc>
        <w:tc>
          <w:tcPr>
            <w:tcW w:w="2769" w:type="dxa"/>
          </w:tcPr>
          <w:p w14:paraId="551ABF0D">
            <w:pPr>
              <w:jc w:val="both"/>
            </w:pPr>
            <w:r>
              <w:rPr>
                <w:b/>
              </w:rPr>
              <w:t>注意点</w:t>
            </w:r>
          </w:p>
        </w:tc>
      </w:tr>
      <w:tr w14:paraId="65A42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C76D61C">
            <w:pPr>
              <w:jc w:val="both"/>
            </w:pPr>
            <w:r>
              <w:t>WriteAll（device_ui.cpp）</w:t>
            </w:r>
          </w:p>
        </w:tc>
        <w:tc>
          <w:tcPr>
            <w:tcW w:w="2769" w:type="dxa"/>
          </w:tcPr>
          <w:p w14:paraId="05FE0D21">
            <w:pPr>
              <w:jc w:val="both"/>
            </w:pPr>
            <w:r>
              <w:t>写 SPI/GPIO/文件</w:t>
            </w:r>
          </w:p>
        </w:tc>
        <w:tc>
          <w:tcPr>
            <w:tcW w:w="2769" w:type="dxa"/>
          </w:tcPr>
          <w:p w14:paraId="28F7CA52">
            <w:pPr>
              <w:jc w:val="both"/>
            </w:pPr>
            <w:r>
              <w:t>循环写，EINTR 重试</w:t>
            </w:r>
          </w:p>
        </w:tc>
      </w:tr>
      <w:tr w14:paraId="48814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96E04D3">
            <w:pPr>
              <w:jc w:val="both"/>
            </w:pPr>
            <w:r>
              <w:t>OpenGpio（device_ui.cpp）</w:t>
            </w:r>
          </w:p>
        </w:tc>
        <w:tc>
          <w:tcPr>
            <w:tcW w:w="2769" w:type="dxa"/>
          </w:tcPr>
          <w:p w14:paraId="08B9544C">
            <w:pPr>
              <w:jc w:val="both"/>
            </w:pPr>
            <w:r>
              <w:t>export + value 文件</w:t>
            </w:r>
          </w:p>
        </w:tc>
        <w:tc>
          <w:tcPr>
            <w:tcW w:w="2769" w:type="dxa"/>
          </w:tcPr>
          <w:p w14:paraId="4F815FBE">
            <w:pPr>
              <w:jc w:val="both"/>
            </w:pPr>
            <w:r>
              <w:t>O_CLOEXEC</w:t>
            </w:r>
          </w:p>
        </w:tc>
      </w:tr>
      <w:tr w14:paraId="08CD0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DC50A4A">
            <w:pPr>
              <w:jc w:val="both"/>
            </w:pPr>
            <w:r>
              <w:t>camera 管道</w:t>
            </w:r>
          </w:p>
        </w:tc>
        <w:tc>
          <w:tcPr>
            <w:tcW w:w="2769" w:type="dxa"/>
          </w:tcPr>
          <w:p w14:paraId="6193154F">
            <w:pPr>
              <w:jc w:val="both"/>
            </w:pPr>
            <w:r>
              <w:t>pipe → exec shell</w:t>
            </w:r>
          </w:p>
        </w:tc>
        <w:tc>
          <w:tcPr>
            <w:tcW w:w="2769" w:type="dxa"/>
          </w:tcPr>
          <w:p w14:paraId="17856693">
            <w:pPr>
              <w:jc w:val="both"/>
            </w:pPr>
            <w:r>
              <w:t>fd 继承控制</w:t>
            </w:r>
          </w:p>
        </w:tc>
      </w:tr>
      <w:tr w14:paraId="7D7A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F9EC6DD">
            <w:pPr>
              <w:jc w:val="both"/>
            </w:pPr>
            <w:r>
              <w:t>settings 文件</w:t>
            </w:r>
          </w:p>
        </w:tc>
        <w:tc>
          <w:tcPr>
            <w:tcW w:w="2769" w:type="dxa"/>
          </w:tcPr>
          <w:p w14:paraId="63161B05">
            <w:pPr>
              <w:jc w:val="both"/>
            </w:pPr>
            <w:r>
              <w:t>配置读写</w:t>
            </w:r>
          </w:p>
        </w:tc>
        <w:tc>
          <w:tcPr>
            <w:tcW w:w="2769" w:type="dxa"/>
          </w:tcPr>
          <w:p w14:paraId="6EE95DA7">
            <w:pPr>
              <w:jc w:val="both"/>
            </w:pPr>
            <w:r>
              <w:t>原子 rename（第 6 章）</w:t>
            </w:r>
          </w:p>
        </w:tc>
      </w:tr>
    </w:tbl>
    <w:p w14:paraId="3FB26ABE"/>
    <w:p w14:paraId="565D3DEE">
      <w:pPr>
        <w:pStyle w:val="47"/>
      </w:pPr>
      <w:r>
        <w:t>8. 错误版本</w:t>
      </w:r>
    </w:p>
    <w:p w14:paraId="43DCD262">
      <w:pPr>
        <w:pStyle w:val="65"/>
        <w:spacing w:before="60" w:after="60" w:line="240" w:lineRule="auto"/>
        <w:ind w:left="0" w:firstLine="0"/>
        <w:jc w:val="left"/>
      </w:pPr>
      <w:r>
        <w:t>// 错误：假设一次 write 写完</w:t>
      </w:r>
      <w:r>
        <w:br w:type="textWrapping"/>
      </w:r>
      <w:r>
        <w:t>write(fd, data, size);</w:t>
      </w:r>
      <w:r>
        <w:br w:type="textWrapping"/>
      </w:r>
      <w:r>
        <w:t>// 屏幕花屏/配置损坏——写入被截断</w:t>
      </w:r>
      <w:r>
        <w:br w:type="textWrapping"/>
      </w:r>
      <w:r>
        <w:t>// 错误：open 后不 close（长驻循环里）</w:t>
      </w:r>
      <w:r>
        <w:br w:type="textWrapping"/>
      </w:r>
      <w:r>
        <w:t>// 几天后 EMFILE，设备全部打不开</w:t>
      </w:r>
    </w:p>
    <w:p w14:paraId="56867C3E">
      <w:pPr>
        <w:pStyle w:val="47"/>
      </w:pPr>
      <w:r>
        <w:t>9. 故障注入</w:t>
      </w:r>
    </w:p>
    <w:p w14:paraId="4C898868">
      <w:pPr>
        <w:pStyle w:val="65"/>
        <w:spacing w:before="60" w:after="60" w:line="240" w:lineRule="auto"/>
        <w:ind w:left="0" w:firstLine="0"/>
        <w:jc w:val="left"/>
      </w:pPr>
      <w:r>
        <w:t>python3 - &lt;&lt;'EOF'</w:t>
      </w:r>
      <w:r>
        <w:br w:type="textWrapping"/>
      </w:r>
      <w:r>
        <w:t>import os</w:t>
      </w:r>
      <w:r>
        <w:br w:type="textWrapping"/>
      </w:r>
      <w:r>
        <w:t>fds = []</w:t>
      </w:r>
      <w:r>
        <w:br w:type="textWrapping"/>
      </w:r>
      <w:r>
        <w:t>try:</w:t>
      </w:r>
      <w:r>
        <w:br w:type="textWrapping"/>
      </w:r>
      <w:r>
        <w:t xml:space="preserve">    while True: fds.append(os.open("/dev/null", os.O_RDONLY))</w:t>
      </w:r>
      <w:r>
        <w:br w:type="textWrapping"/>
      </w:r>
      <w:r>
        <w:t>except OSError as e: print("exhausted:", e)</w:t>
      </w:r>
      <w:r>
        <w:br w:type="textWrapping"/>
      </w:r>
      <w:r>
        <w:t>print("opened", len(fds), "fds")</w:t>
      </w:r>
      <w:r>
        <w:br w:type="textWrapping"/>
      </w:r>
      <w:r>
        <w:t>EOF</w:t>
      </w:r>
      <w:r>
        <w:br w:type="textWrapping"/>
      </w:r>
      <w:r>
        <w:t># 输出 EMFILE——fd 泄漏的现场</w:t>
      </w:r>
    </w:p>
    <w:p w14:paraId="56D208EA">
      <w:pPr>
        <w:pStyle w:val="47"/>
      </w:pPr>
      <w:r>
        <w:t>10. 不变量总结</w:t>
      </w:r>
    </w:p>
    <w:p w14:paraId="1E865C48">
      <w:pPr>
        <w:pStyle w:val="56"/>
      </w:pPr>
      <w:r>
        <w:t>fd 是 fd 表槽位号，file 是内核打开文件对象，两者经指针关联。</w:t>
      </w:r>
    </w:p>
    <w:p w14:paraId="6BF09B43">
      <w:pPr>
        <w:pStyle w:val="56"/>
      </w:pPr>
      <w:r>
        <w:t>read/write 必须循环处理短读短写。</w:t>
      </w:r>
    </w:p>
    <w:p w14:paraId="367C403E">
      <w:pPr>
        <w:pStyle w:val="56"/>
      </w:pPr>
      <w:r>
        <w:t>EINTR 重试，其他负返回是错误。</w:t>
      </w:r>
    </w:p>
    <w:p w14:paraId="56B862B3">
      <w:pPr>
        <w:pStyle w:val="56"/>
      </w:pPr>
      <w:r>
        <w:t>fd 有上限，泄漏 = 资源耗尽。</w:t>
      </w:r>
    </w:p>
    <w:p w14:paraId="5C73DA97">
      <w:pPr>
        <w:pStyle w:val="56"/>
      </w:pPr>
      <w:r>
        <w:t>exec 边界用 O_CLOEXEC 控制 fd 继承。</w:t>
      </w:r>
    </w:p>
    <w:p w14:paraId="34E2C0DA">
      <w:pPr>
        <w:pStyle w:val="47"/>
      </w:pPr>
      <w:r>
        <w:t>11. 章末考核</w:t>
      </w:r>
    </w:p>
    <w:p w14:paraId="331CC0F6">
      <w:pPr>
        <w:pStyle w:val="56"/>
      </w:pPr>
      <w:r>
        <w:t>画出 open → fd 表的完整过程。</w:t>
      </w:r>
    </w:p>
    <w:p w14:paraId="7F13129B">
      <w:pPr>
        <w:pStyle w:val="56"/>
      </w:pPr>
      <w:r>
        <w:t>为什么 write 必须循环？</w:t>
      </w:r>
    </w:p>
    <w:p w14:paraId="39C959A6">
      <w:pPr>
        <w:pStyle w:val="56"/>
      </w:pPr>
      <w:r>
        <w:t>EINTR 是什么？如何处理？</w:t>
      </w:r>
    </w:p>
    <w:p w14:paraId="12D5CC40">
      <w:pPr>
        <w:pStyle w:val="56"/>
      </w:pPr>
      <w:r>
        <w:t>O_CLOEXEC 解决什么问题？</w:t>
      </w:r>
    </w:p>
    <w:p w14:paraId="189D2F99">
      <w:pPr>
        <w:pStyle w:val="46"/>
        <w:keepNext/>
        <w:pageBreakBefore/>
      </w:pPr>
      <w:bookmarkStart w:id="15" w:name="_Toc7434"/>
      <w:r>
        <w:t>第13章  fork、exec、wait与信号：进程实战</w:t>
      </w:r>
      <w:bookmarkEnd w:id="15"/>
    </w:p>
    <w:p w14:paraId="64E052EB">
      <w:pPr>
        <w:pStyle w:val="47"/>
      </w:pPr>
      <w:r>
        <w:t>1. 真实问题</w:t>
      </w:r>
    </w:p>
    <w:p w14:paraId="4C5705AB">
      <w:pPr>
        <w:pStyle w:val="25"/>
      </w:pPr>
      <w:r>
        <w:t>boomPI 的摄像头代码里写着 kCameraPipeline 字符串（"v4l2-ctl ... | ffmpeg ..."），由 DeviceUi fork+exec 启动。为什么不用 system()？子进程死了谁来收尸？进程组是什么？这一章把进程的创建、替换、回收、通知全部讲透——你会得到看懂 camera worker 的全部前置知识。</w:t>
      </w:r>
    </w:p>
    <w:p w14:paraId="3A3EF90B">
      <w:pPr>
        <w:pStyle w:val="47"/>
      </w:pPr>
      <w:r>
        <w:t>2. 原理展开：fork——复制一份"自己"</w:t>
      </w:r>
    </w:p>
    <w:p w14:paraId="2E582E6A">
      <w:pPr>
        <w:pStyle w:val="25"/>
      </w:pPr>
      <w:r>
        <w:t>fork() 在内核里走 copy_process（第 5 章已见），关键语义：调用一次，返回两次。</w:t>
      </w:r>
    </w:p>
    <w:p w14:paraId="4D759DAF">
      <w:pPr>
        <w:pStyle w:val="65"/>
        <w:spacing w:before="60" w:after="60" w:line="240" w:lineRule="auto"/>
        <w:ind w:left="0" w:firstLine="0"/>
        <w:jc w:val="left"/>
      </w:pPr>
      <w:r>
        <w:t>pid_t pid = fork();</w:t>
      </w:r>
      <w:r>
        <w:br w:type="textWrapping"/>
      </w:r>
      <w:r>
        <w:t>if (pid == 0) {</w:t>
      </w:r>
      <w:r>
        <w:br w:type="textWrapping"/>
      </w:r>
      <w:r>
        <w:t xml:space="preserve">    // 子进程：pid 返回 0</w:t>
      </w:r>
      <w:r>
        <w:br w:type="textWrapping"/>
      </w:r>
      <w:r>
        <w:t>} else {</w:t>
      </w:r>
      <w:r>
        <w:br w:type="textWrapping"/>
      </w:r>
      <w:r>
        <w:t xml:space="preserve">    // 父进程：pid 返回子进程的 pid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复制内容：task_struct、页表（COW）、fd 表、信号表……</w:t>
      </w:r>
      <w:r>
        <w:br w:type="textWrapping"/>
      </w:r>
      <w:r>
        <w:t>不复制：线程（子进程是单线程的）、锁状态</w:t>
      </w:r>
    </w:p>
    <w:p w14:paraId="5594F754">
      <w:pPr>
        <w:pStyle w:val="25"/>
      </w:pPr>
      <w:r>
        <w:t>fork 后父子进程从同一行代码继续执行，但有四点不同：返回值不同、pid 不同、父进程不同、资源"共享或复制"（按第 5 章的 clone 标志）。</w:t>
      </w:r>
    </w:p>
    <w:p w14:paraId="2AC11130">
      <w:pPr>
        <w:pStyle w:val="25"/>
      </w:pPr>
      <w:r>
        <w:t>写时复制让 fork 很快，但也带来一个陷阱：fork 出来的子进程会继承父进程的锁状态。如果父进程在持锁时 fork，子进程里的同一把锁是"已锁定"的——而锁的持有者是父进程的线程，子进程里根本没有那个线程，锁永远解不开。所以"在持锁线程里 fork"是经典死锁场景。</w:t>
      </w:r>
    </w:p>
    <w:p w14:paraId="478D07C9">
      <w:pPr>
        <w:pStyle w:val="47"/>
      </w:pPr>
      <w:r>
        <w:t>3. 原理展开：exec——换一个"身体"</w:t>
      </w:r>
    </w:p>
    <w:p w14:paraId="227C5194">
      <w:pPr>
        <w:pStyle w:val="25"/>
      </w:pPr>
      <w:r>
        <w:t>fork 复制出子进程后，子进程通常立即 exec：用一个全新的程序替换自己的进程映像。exec 系列（execl/execv/execve）的区别只是参数传递方式。</w:t>
      </w:r>
    </w:p>
    <w:p w14:paraId="71BAFC67">
      <w:pPr>
        <w:pStyle w:val="65"/>
        <w:spacing w:before="60" w:after="60" w:line="240" w:lineRule="auto"/>
        <w:ind w:left="0" w:firstLine="0"/>
        <w:jc w:val="left"/>
      </w:pPr>
      <w:r>
        <w:t>execve("/bin/sh", args, envp)</w:t>
      </w:r>
      <w:r>
        <w:br w:type="textWrapping"/>
      </w:r>
      <w:r>
        <w:t xml:space="preserve">  ① 内核读 ELF 文件</w:t>
      </w:r>
      <w:r>
        <w:br w:type="textWrapping"/>
      </w:r>
      <w:r>
        <w:t xml:space="preserve">  ② 释放旧的 mm（地址空间整个扔掉）</w:t>
      </w:r>
      <w:r>
        <w:br w:type="textWrapping"/>
      </w:r>
      <w:r>
        <w:t xml:space="preserve">  ③ 加载新程序：新代码段/数据段、新堆栈</w:t>
      </w:r>
      <w:r>
        <w:br w:type="textWrapping"/>
      </w:r>
      <w:r>
        <w:t xml:space="preserve">  ④ 保留：pid、fd 表（除 O_CLOEXEC 的）、cwd、信号表</w:t>
      </w:r>
      <w:r>
        <w:br w:type="textWrapping"/>
      </w:r>
      <w:r>
        <w:t xml:space="preserve">  ⑤ 跳到新程序入口——旧程序代码不复存在</w:t>
      </w:r>
      <w:r>
        <w:br w:type="textWrapping"/>
      </w:r>
      <w:r>
        <w:br w:type="textWrapping"/>
      </w:r>
      <w:r>
        <w:t>exec 成功不返回；失败返回 -1</w:t>
      </w:r>
    </w:p>
    <w:p w14:paraId="55B3DEA3">
      <w:pPr>
        <w:pStyle w:val="25"/>
      </w:pPr>
      <w:r>
        <w:t>注意 exec 保留的东西：pid 不变、fd 表保留（O_CLOEXEC 的关闭）。这就是"shell 里 cd 不改变父进程目录"的根源——cd 是 shell 内建命令，不是 exec 子进程；而 exec 的子进程即使改了 cwd 也只是自己的 fs_struct。</w:t>
      </w:r>
    </w:p>
    <w:p w14:paraId="3FED5C74">
      <w:pPr>
        <w:pStyle w:val="47"/>
      </w:pPr>
      <w:r>
        <w:t>4. 原理展开：fork+exec+wait 的标准三步</w:t>
      </w:r>
    </w:p>
    <w:p w14:paraId="044F9250">
      <w:pPr>
        <w:pStyle w:val="25"/>
      </w:pPr>
      <w:r>
        <w:t>启动一个外部程序的标准姿势，就是这三步（system() 内部也是这么做的，但它拿不到子进程状态）：</w:t>
      </w:r>
    </w:p>
    <w:p w14:paraId="3CD3BB5B">
      <w:pPr>
        <w:pStyle w:val="65"/>
        <w:spacing w:before="60" w:after="60" w:line="240" w:lineRule="auto"/>
        <w:ind w:left="0" w:firstLine="0"/>
        <w:jc w:val="left"/>
      </w:pPr>
      <w:r>
        <w:t>pid_t pid = fork();</w:t>
      </w:r>
      <w:r>
        <w:br w:type="textWrapping"/>
      </w:r>
      <w:r>
        <w:t>if (pid == 0) {</w:t>
      </w:r>
      <w:r>
        <w:br w:type="textWrapping"/>
      </w:r>
      <w:r>
        <w:t xml:space="preserve">    execl("/bin/sh", "sh", "-c", cmd, (char*)0);</w:t>
      </w:r>
      <w:r>
        <w:br w:type="textWrapping"/>
      </w:r>
      <w:r>
        <w:t xml:space="preserve">    _exit(127);        // exec 失败：子进程必须自己退出</w:t>
      </w:r>
      <w:r>
        <w:br w:type="textWrapping"/>
      </w:r>
      <w:r>
        <w:t>}</w:t>
      </w:r>
      <w:r>
        <w:br w:type="textWrapping"/>
      </w:r>
      <w:r>
        <w:t>int status;</w:t>
      </w:r>
      <w:r>
        <w:br w:type="textWrapping"/>
      </w:r>
      <w:r>
        <w:t>waitpid(pid, &amp;status, 0);   // 父进程阻塞等待子进程结束</w:t>
      </w:r>
      <w:r>
        <w:br w:type="textWrapping"/>
      </w:r>
      <w:r>
        <w:br w:type="textWrapping"/>
      </w:r>
      <w:r>
        <w:t>status 解码：</w:t>
      </w:r>
      <w:r>
        <w:br w:type="textWrapping"/>
      </w:r>
      <w:r>
        <w:t xml:space="preserve">  WIFEXITED(status)  → 正常退出，WEXITSTATUS(status) 取退出码</w:t>
      </w:r>
      <w:r>
        <w:br w:type="textWrapping"/>
      </w:r>
      <w:r>
        <w:t xml:space="preserve">  WIFSIGNALED(status)→ 被信号杀，WTERMSIG(status) 取信号号</w:t>
      </w:r>
    </w:p>
    <w:p w14:paraId="788E77E6">
      <w:pPr>
        <w:pStyle w:val="25"/>
      </w:pPr>
      <w:r>
        <w:t>waitpid 同时解决了僵尸问题：子进程退出时，父进程 waitpid 回收它，僵尸消失。父进程不管（不 waitpid），子进程就一直是僵尸（第 4 章）。</w:t>
      </w:r>
    </w:p>
    <w:p w14:paraId="438955F5">
      <w:pPr>
        <w:pStyle w:val="47"/>
      </w:pPr>
      <w:r>
        <w:t>5. 原理展开：为什么需要进程组</w:t>
      </w:r>
    </w:p>
    <w:p w14:paraId="023E9DE2">
      <w:pPr>
        <w:pStyle w:val="25"/>
      </w:pPr>
      <w:r>
        <w:t>v4l2-ctl | ffmpeg 由 shell 启动后，两个进程属于同一个进程组。进程组的意义：可以"一个信号发给一组进程"。</w:t>
      </w:r>
    </w:p>
    <w:p w14:paraId="2657581B">
      <w:pPr>
        <w:pStyle w:val="65"/>
        <w:spacing w:before="60" w:after="60" w:line="240" w:lineRule="auto"/>
        <w:ind w:left="0" w:firstLine="0"/>
        <w:jc w:val="left"/>
      </w:pPr>
      <w:r>
        <w:t>shell -c "v4l2-ctl | ffmpeg"</w:t>
      </w:r>
      <w:r>
        <w:br w:type="textWrapping"/>
      </w:r>
      <w:r>
        <w:t xml:space="preserve">  ├── v4l2-ctl  （同一进程组 PGID=X）</w:t>
      </w:r>
      <w:r>
        <w:br w:type="textWrapping"/>
      </w:r>
      <w:r>
        <w:t xml:space="preserve">  └── ffmpeg    （同一进程组 PGID=X）</w:t>
      </w:r>
      <w:r>
        <w:br w:type="textWrapping"/>
      </w:r>
      <w:r>
        <w:br w:type="textWrapping"/>
      </w:r>
      <w:r>
        <w:t>kill(-X, SIGTERM)   # 负数：发给整个进程组</w:t>
      </w:r>
      <w:r>
        <w:br w:type="textWrapping"/>
      </w:r>
      <w:r>
        <w:t>Ctrl+C              # 终端把 SIGINT 发给前台进程组</w:t>
      </w:r>
    </w:p>
    <w:p w14:paraId="67F1F1F9">
      <w:pPr>
        <w:pStyle w:val="25"/>
      </w:pPr>
      <w:r>
        <w:t>为什么必须按组杀？因为只杀 v4l2-ctl，ffmpeg 会卡在读管道（读端没人写）上永不退出——管道两端的生命周期必须一起管理。boomPI 的 ReapProcessGroup 就是这个原理：启动 camera 时记录进程组号，停止时整组终止。</w:t>
      </w:r>
    </w:p>
    <w:p w14:paraId="59E486B4">
      <w:pPr>
        <w:pStyle w:val="47"/>
      </w:pPr>
      <w:r>
        <w:t>6. 原理展开：信号——异步通知的机制</w:t>
      </w:r>
    </w:p>
    <w:p w14:paraId="5095D353">
      <w:pPr>
        <w:pStyle w:val="25"/>
      </w:pPr>
      <w:r>
        <w:t>信号是内核向进程发送的异步事件。三种来源：内核主动（SIGSEGV、SIGCHLD）、用户命令（kill、Ctrl+C）、进程间（kill 系统调用）。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4"/>
        <w:gridCol w:w="2073"/>
        <w:gridCol w:w="2074"/>
      </w:tblGrid>
      <w:tr w14:paraId="09113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1C1A0727">
            <w:pPr>
              <w:jc w:val="both"/>
            </w:pPr>
            <w:r>
              <w:rPr>
                <w:b/>
              </w:rPr>
              <w:t>信号</w:t>
            </w:r>
          </w:p>
        </w:tc>
        <w:tc>
          <w:tcPr>
            <w:tcW w:w="2076" w:type="dxa"/>
          </w:tcPr>
          <w:p w14:paraId="4E553CA6">
            <w:pPr>
              <w:jc w:val="both"/>
            </w:pPr>
            <w:r>
              <w:rPr>
                <w:b/>
              </w:rPr>
              <w:t>默认行为</w:t>
            </w:r>
          </w:p>
        </w:tc>
        <w:tc>
          <w:tcPr>
            <w:tcW w:w="2076" w:type="dxa"/>
          </w:tcPr>
          <w:p w14:paraId="53365A04">
            <w:pPr>
              <w:jc w:val="both"/>
            </w:pPr>
            <w:r>
              <w:rPr>
                <w:b/>
              </w:rPr>
              <w:t>可捕获?</w:t>
            </w:r>
          </w:p>
        </w:tc>
        <w:tc>
          <w:tcPr>
            <w:tcW w:w="2076" w:type="dxa"/>
          </w:tcPr>
          <w:p w14:paraId="253B7DFD">
            <w:pPr>
              <w:jc w:val="both"/>
            </w:pPr>
            <w:r>
              <w:rPr>
                <w:b/>
              </w:rPr>
              <w:t>场景</w:t>
            </w:r>
          </w:p>
        </w:tc>
      </w:tr>
      <w:tr w14:paraId="6A17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E47C19C">
            <w:pPr>
              <w:jc w:val="both"/>
            </w:pPr>
            <w:r>
              <w:t>SIGTERM(15)</w:t>
            </w:r>
          </w:p>
        </w:tc>
        <w:tc>
          <w:tcPr>
            <w:tcW w:w="2076" w:type="dxa"/>
          </w:tcPr>
          <w:p w14:paraId="2FA5900F">
            <w:pPr>
              <w:jc w:val="both"/>
            </w:pPr>
            <w:r>
              <w:t>终止</w:t>
            </w:r>
          </w:p>
        </w:tc>
        <w:tc>
          <w:tcPr>
            <w:tcW w:w="2076" w:type="dxa"/>
          </w:tcPr>
          <w:p w14:paraId="430EE07B">
            <w:pPr>
              <w:jc w:val="both"/>
            </w:pPr>
            <w:r>
              <w:t>可</w:t>
            </w:r>
          </w:p>
        </w:tc>
        <w:tc>
          <w:tcPr>
            <w:tcW w:w="2076" w:type="dxa"/>
          </w:tcPr>
          <w:p w14:paraId="59443B2A">
            <w:pPr>
              <w:jc w:val="both"/>
            </w:pPr>
            <w:r>
              <w:t>kill 默认、服务优雅停止</w:t>
            </w:r>
          </w:p>
        </w:tc>
      </w:tr>
      <w:tr w14:paraId="43E33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C24750E">
            <w:pPr>
              <w:jc w:val="both"/>
            </w:pPr>
            <w:r>
              <w:t>SIGKILL(9)</w:t>
            </w:r>
          </w:p>
        </w:tc>
        <w:tc>
          <w:tcPr>
            <w:tcW w:w="2076" w:type="dxa"/>
          </w:tcPr>
          <w:p w14:paraId="305A0310">
            <w:pPr>
              <w:jc w:val="both"/>
            </w:pPr>
            <w:r>
              <w:t>终止</w:t>
            </w:r>
          </w:p>
        </w:tc>
        <w:tc>
          <w:tcPr>
            <w:tcW w:w="2076" w:type="dxa"/>
          </w:tcPr>
          <w:p w14:paraId="006D16A3">
            <w:pPr>
              <w:jc w:val="both"/>
            </w:pPr>
            <w:r>
              <w:t>不可</w:t>
            </w:r>
          </w:p>
        </w:tc>
        <w:tc>
          <w:tcPr>
            <w:tcW w:w="2076" w:type="dxa"/>
          </w:tcPr>
          <w:p w14:paraId="50C419B4">
            <w:pPr>
              <w:jc w:val="both"/>
            </w:pPr>
            <w:r>
              <w:t>强杀</w:t>
            </w:r>
          </w:p>
        </w:tc>
      </w:tr>
      <w:tr w14:paraId="18D80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639BF9D">
            <w:pPr>
              <w:jc w:val="both"/>
            </w:pPr>
            <w:r>
              <w:t>SIGINT(2)</w:t>
            </w:r>
          </w:p>
        </w:tc>
        <w:tc>
          <w:tcPr>
            <w:tcW w:w="2076" w:type="dxa"/>
          </w:tcPr>
          <w:p w14:paraId="52143E34">
            <w:pPr>
              <w:jc w:val="both"/>
            </w:pPr>
            <w:r>
              <w:t>终止</w:t>
            </w:r>
          </w:p>
        </w:tc>
        <w:tc>
          <w:tcPr>
            <w:tcW w:w="2076" w:type="dxa"/>
          </w:tcPr>
          <w:p w14:paraId="6C434CC7">
            <w:pPr>
              <w:jc w:val="both"/>
            </w:pPr>
            <w:r>
              <w:t>可</w:t>
            </w:r>
          </w:p>
        </w:tc>
        <w:tc>
          <w:tcPr>
            <w:tcW w:w="2076" w:type="dxa"/>
          </w:tcPr>
          <w:p w14:paraId="7485BE62">
            <w:pPr>
              <w:jc w:val="both"/>
            </w:pPr>
            <w:r>
              <w:t>Ctrl+C</w:t>
            </w:r>
          </w:p>
        </w:tc>
      </w:tr>
      <w:tr w14:paraId="4BBE9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6FF19F42">
            <w:pPr>
              <w:jc w:val="both"/>
            </w:pPr>
            <w:r>
              <w:t>SIGSEGV(11)</w:t>
            </w:r>
          </w:p>
        </w:tc>
        <w:tc>
          <w:tcPr>
            <w:tcW w:w="2076" w:type="dxa"/>
          </w:tcPr>
          <w:p w14:paraId="1B7FB640">
            <w:pPr>
              <w:jc w:val="both"/>
            </w:pPr>
            <w:r>
              <w:t>终止+core</w:t>
            </w:r>
          </w:p>
        </w:tc>
        <w:tc>
          <w:tcPr>
            <w:tcW w:w="2076" w:type="dxa"/>
          </w:tcPr>
          <w:p w14:paraId="5BD38742">
            <w:pPr>
              <w:jc w:val="both"/>
            </w:pPr>
            <w:r>
              <w:t>可</w:t>
            </w:r>
          </w:p>
        </w:tc>
        <w:tc>
          <w:tcPr>
            <w:tcW w:w="2076" w:type="dxa"/>
          </w:tcPr>
          <w:p w14:paraId="0129C050">
            <w:pPr>
              <w:jc w:val="both"/>
            </w:pPr>
            <w:r>
              <w:t>非法内存访问</w:t>
            </w:r>
          </w:p>
        </w:tc>
      </w:tr>
      <w:tr w14:paraId="4A8FC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F8591DD">
            <w:pPr>
              <w:jc w:val="both"/>
            </w:pPr>
            <w:r>
              <w:t>SIGCHLD(17)</w:t>
            </w:r>
          </w:p>
        </w:tc>
        <w:tc>
          <w:tcPr>
            <w:tcW w:w="2076" w:type="dxa"/>
          </w:tcPr>
          <w:p w14:paraId="024A745E">
            <w:pPr>
              <w:jc w:val="both"/>
            </w:pPr>
            <w:r>
              <w:t>忽略</w:t>
            </w:r>
          </w:p>
        </w:tc>
        <w:tc>
          <w:tcPr>
            <w:tcW w:w="2076" w:type="dxa"/>
          </w:tcPr>
          <w:p w14:paraId="2A131991">
            <w:pPr>
              <w:jc w:val="both"/>
            </w:pPr>
            <w:r>
              <w:t>可</w:t>
            </w:r>
          </w:p>
        </w:tc>
        <w:tc>
          <w:tcPr>
            <w:tcW w:w="2076" w:type="dxa"/>
          </w:tcPr>
          <w:p w14:paraId="73E891B5">
            <w:pPr>
              <w:jc w:val="both"/>
            </w:pPr>
            <w:r>
              <w:t>子进程退出通知</w:t>
            </w:r>
          </w:p>
        </w:tc>
      </w:tr>
      <w:tr w14:paraId="10069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2217944F">
            <w:pPr>
              <w:jc w:val="both"/>
            </w:pPr>
            <w:r>
              <w:t>SIGPIPE(13)</w:t>
            </w:r>
          </w:p>
        </w:tc>
        <w:tc>
          <w:tcPr>
            <w:tcW w:w="2076" w:type="dxa"/>
          </w:tcPr>
          <w:p w14:paraId="1BFBD10A">
            <w:pPr>
              <w:jc w:val="both"/>
            </w:pPr>
            <w:r>
              <w:t>终止</w:t>
            </w:r>
          </w:p>
        </w:tc>
        <w:tc>
          <w:tcPr>
            <w:tcW w:w="2076" w:type="dxa"/>
          </w:tcPr>
          <w:p w14:paraId="054C92D4">
            <w:pPr>
              <w:jc w:val="both"/>
            </w:pPr>
            <w:r>
              <w:t>可</w:t>
            </w:r>
          </w:p>
        </w:tc>
        <w:tc>
          <w:tcPr>
            <w:tcW w:w="2076" w:type="dxa"/>
          </w:tcPr>
          <w:p w14:paraId="0DF73AFC">
            <w:pPr>
              <w:jc w:val="both"/>
            </w:pPr>
            <w:r>
              <w:t>写已关闭的管道</w:t>
            </w:r>
          </w:p>
        </w:tc>
      </w:tr>
    </w:tbl>
    <w:p w14:paraId="02944055"/>
    <w:p w14:paraId="192FE3C3">
      <w:pPr>
        <w:pStyle w:val="25"/>
      </w:pPr>
      <w:r>
        <w:t>注意 SIGPIPE：管道另一端关闭后继续写，默认直接杀进程。boomPI 的 voice_transport 曾修复过"RST 后 send 走错误路径"的问题，其中就涉及对网络断开时 SIGPIPE 的处理（AGENTS 提到 ignore SIGPIPE 的提交）。</w:t>
      </w:r>
    </w:p>
    <w:p w14:paraId="618A981A">
      <w:pPr>
        <w:pStyle w:val="25"/>
      </w:pPr>
      <w:r>
        <w:t>信号处理函数的限制（第 4 章提过）：只能做异步安全操作。标准做法是 handler 里只写一个标志，主循环轮询——boomPI 的 g_stop 正是如此。</w:t>
      </w:r>
    </w:p>
    <w:p w14:paraId="048BD1D3">
      <w:pPr>
        <w:pStyle w:val="47"/>
      </w:pPr>
      <w:r>
        <w:t>7. 最小独立实验</w:t>
      </w:r>
    </w:p>
    <w:p w14:paraId="42AF869C">
      <w:pPr>
        <w:pStyle w:val="65"/>
        <w:spacing w:before="60" w:after="60" w:line="240" w:lineRule="auto"/>
        <w:ind w:left="0" w:firstLine="0"/>
        <w:jc w:val="left"/>
      </w:pPr>
      <w:r>
        <w:t># fork/exec/wait 最小演示（C）</w:t>
      </w:r>
      <w:r>
        <w:br w:type="textWrapping"/>
      </w:r>
      <w:r>
        <w:t>cat &gt; /tmp/forkdemo.c &lt;&lt;'EOF'</w:t>
      </w:r>
      <w:r>
        <w:br w:type="textWrapping"/>
      </w:r>
      <w:r>
        <w:t>#include &lt;sys/wait.h&gt;</w:t>
      </w:r>
      <w:r>
        <w:br w:type="textWrapping"/>
      </w:r>
      <w:r>
        <w:t>#include &lt;unistd.h&gt;</w:t>
      </w:r>
      <w:r>
        <w:br w:type="textWrapping"/>
      </w:r>
      <w:r>
        <w:t>#include &lt;stdio.h&gt;</w:t>
      </w:r>
      <w:r>
        <w:br w:type="textWrapping"/>
      </w:r>
      <w:r>
        <w:t>int main(void) {</w:t>
      </w:r>
      <w:r>
        <w:br w:type="textWrapping"/>
      </w:r>
      <w:r>
        <w:t xml:space="preserve">  pid_t pid = fork();</w:t>
      </w:r>
      <w:r>
        <w:br w:type="textWrapping"/>
      </w:r>
      <w:r>
        <w:t xml:space="preserve">  if (pid == 0) { execl("/bin/echo", "echo", "child", (char*)0); _exit(127); }</w:t>
      </w:r>
      <w:r>
        <w:br w:type="textWrapping"/>
      </w:r>
      <w:r>
        <w:t xml:space="preserve">  int st; waitpid(pid, &amp;st, 0);</w:t>
      </w:r>
      <w:r>
        <w:br w:type="textWrapping"/>
      </w:r>
      <w:r>
        <w:t xml:space="preserve">  printf("parent: child exit=%d\n", WEXITSTATUS(st));</w:t>
      </w:r>
      <w:r>
        <w:br w:type="textWrapping"/>
      </w:r>
      <w:r>
        <w:t xml:space="preserve">  return 0;</w:t>
      </w:r>
      <w:r>
        <w:br w:type="textWrapping"/>
      </w:r>
      <w:r>
        <w:t>}</w:t>
      </w:r>
      <w:r>
        <w:br w:type="textWrapping"/>
      </w:r>
      <w:r>
        <w:t>EOF</w:t>
      </w:r>
      <w:r>
        <w:br w:type="textWrapping"/>
      </w:r>
      <w:r>
        <w:t>gcc /tmp/forkdemo.c -o /tmp/forkdemo &amp;&amp; /tmp/forkdemo</w:t>
      </w:r>
      <w:r>
        <w:br w:type="textWrapping"/>
      </w:r>
      <w:r>
        <w:br w:type="textWrapping"/>
      </w:r>
      <w:r>
        <w:t># 观察进程组</w:t>
      </w:r>
      <w:r>
        <w:br w:type="textWrapping"/>
      </w:r>
      <w:r>
        <w:t>sleep 100 | sleep 100 &amp;</w:t>
      </w:r>
      <w:r>
        <w:br w:type="textWrapping"/>
      </w:r>
      <w:r>
        <w:t>ps -eo pid,pgid,comm | grep sleep</w:t>
      </w:r>
      <w:r>
        <w:br w:type="textWrapping"/>
      </w:r>
      <w:r>
        <w:t>kill -TERM -$(ps -eo pid,pgid,comm | awk '/sleep/{print $2}' | head -1) 2&gt;/dev/null</w:t>
      </w:r>
    </w:p>
    <w:p w14:paraId="1D613E8A">
      <w:pPr>
        <w:pStyle w:val="47"/>
      </w:pPr>
      <w:r>
        <w:t>8. 项目源码映射</w:t>
      </w:r>
    </w:p>
    <w:p w14:paraId="4A0289BA">
      <w:pPr>
        <w:pStyle w:val="25"/>
      </w:pPr>
      <w:r>
        <w:t>camera worker 的完整生命周期（device_ui.cpp）：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7"/>
        <w:gridCol w:w="2765"/>
      </w:tblGrid>
      <w:tr w14:paraId="14F21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77FD2DAF">
            <w:pPr>
              <w:jc w:val="both"/>
            </w:pPr>
            <w:r>
              <w:rPr>
                <w:b/>
              </w:rPr>
              <w:t>阶段</w:t>
            </w:r>
          </w:p>
        </w:tc>
        <w:tc>
          <w:tcPr>
            <w:tcW w:w="2769" w:type="dxa"/>
          </w:tcPr>
          <w:p w14:paraId="6670728C">
            <w:pPr>
              <w:jc w:val="both"/>
            </w:pPr>
            <w:r>
              <w:rPr>
                <w:b/>
              </w:rPr>
              <w:t>动作</w:t>
            </w:r>
          </w:p>
        </w:tc>
        <w:tc>
          <w:tcPr>
            <w:tcW w:w="2769" w:type="dxa"/>
          </w:tcPr>
          <w:p w14:paraId="435E9ADD">
            <w:pPr>
              <w:jc w:val="both"/>
            </w:pPr>
            <w:r>
              <w:rPr>
                <w:b/>
              </w:rPr>
              <w:t>内核机制</w:t>
            </w:r>
          </w:p>
        </w:tc>
      </w:tr>
      <w:tr w14:paraId="01A9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E608874">
            <w:pPr>
              <w:jc w:val="both"/>
            </w:pPr>
            <w:r>
              <w:t>启动</w:t>
            </w:r>
          </w:p>
        </w:tc>
        <w:tc>
          <w:tcPr>
            <w:tcW w:w="2769" w:type="dxa"/>
          </w:tcPr>
          <w:p w14:paraId="463C2C1D">
            <w:pPr>
              <w:jc w:val="both"/>
            </w:pPr>
            <w:r>
              <w:t>fork + exec /bin/sh -c "v4l2-ctl|ffmpeg"</w:t>
            </w:r>
          </w:p>
        </w:tc>
        <w:tc>
          <w:tcPr>
            <w:tcW w:w="2769" w:type="dxa"/>
          </w:tcPr>
          <w:p w14:paraId="5875AC87">
            <w:pPr>
              <w:jc w:val="both"/>
            </w:pPr>
            <w:r>
              <w:t>fork+exec</w:t>
            </w:r>
          </w:p>
        </w:tc>
      </w:tr>
      <w:tr w14:paraId="1BD1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7D9FAEC">
            <w:pPr>
              <w:jc w:val="both"/>
            </w:pPr>
            <w:r>
              <w:t>读取</w:t>
            </w:r>
          </w:p>
        </w:tc>
        <w:tc>
          <w:tcPr>
            <w:tcW w:w="2769" w:type="dxa"/>
          </w:tcPr>
          <w:p w14:paraId="6ED83F92">
            <w:pPr>
              <w:jc w:val="both"/>
            </w:pPr>
            <w:r>
              <w:t>从管道读 RGB565 帧，只留最新帧</w:t>
            </w:r>
          </w:p>
        </w:tc>
        <w:tc>
          <w:tcPr>
            <w:tcW w:w="2769" w:type="dxa"/>
          </w:tcPr>
          <w:p w14:paraId="75673415">
            <w:pPr>
              <w:jc w:val="both"/>
            </w:pPr>
            <w:r>
              <w:t>read（阻塞）</w:t>
            </w:r>
          </w:p>
        </w:tc>
      </w:tr>
      <w:tr w14:paraId="1CF26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D0003B">
            <w:pPr>
              <w:jc w:val="both"/>
            </w:pPr>
            <w:r>
              <w:t>回收</w:t>
            </w:r>
          </w:p>
        </w:tc>
        <w:tc>
          <w:tcPr>
            <w:tcW w:w="2769" w:type="dxa"/>
          </w:tcPr>
          <w:p w14:paraId="7C763204">
            <w:pPr>
              <w:jc w:val="both"/>
            </w:pPr>
            <w:r>
              <w:t>ReapProcessGroup 对进程组 waitpid</w:t>
            </w:r>
          </w:p>
        </w:tc>
        <w:tc>
          <w:tcPr>
            <w:tcW w:w="2769" w:type="dxa"/>
          </w:tcPr>
          <w:p w14:paraId="2DD9092D">
            <w:pPr>
              <w:jc w:val="both"/>
            </w:pPr>
            <w:r>
              <w:t>waitpid</w:t>
            </w:r>
          </w:p>
        </w:tc>
      </w:tr>
      <w:tr w14:paraId="6505E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7081547">
            <w:pPr>
              <w:jc w:val="both"/>
            </w:pPr>
            <w:r>
              <w:t>停止</w:t>
            </w:r>
          </w:p>
        </w:tc>
        <w:tc>
          <w:tcPr>
            <w:tcW w:w="2769" w:type="dxa"/>
          </w:tcPr>
          <w:p w14:paraId="3F06F58A">
            <w:pPr>
              <w:jc w:val="both"/>
            </w:pPr>
            <w:r>
              <w:t>给进程组发信号</w:t>
            </w:r>
          </w:p>
        </w:tc>
        <w:tc>
          <w:tcPr>
            <w:tcW w:w="2769" w:type="dxa"/>
          </w:tcPr>
          <w:p w14:paraId="239C9657">
            <w:pPr>
              <w:jc w:val="both"/>
            </w:pPr>
            <w:r>
              <w:t>kill(-pgid)</w:t>
            </w:r>
          </w:p>
        </w:tc>
      </w:tr>
      <w:tr w14:paraId="5C1C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DEA9FBE">
            <w:pPr>
              <w:jc w:val="both"/>
            </w:pPr>
            <w:r>
              <w:t>异常</w:t>
            </w:r>
          </w:p>
        </w:tc>
        <w:tc>
          <w:tcPr>
            <w:tcW w:w="2769" w:type="dxa"/>
          </w:tcPr>
          <w:p w14:paraId="54675042">
            <w:pPr>
              <w:jc w:val="both"/>
            </w:pPr>
            <w:r>
              <w:t>帧超时/进程死亡 → 上报并清旧画面</w:t>
            </w:r>
          </w:p>
        </w:tc>
        <w:tc>
          <w:tcPr>
            <w:tcW w:w="2769" w:type="dxa"/>
          </w:tcPr>
          <w:p w14:paraId="3A77C2C8">
            <w:pPr>
              <w:jc w:val="both"/>
            </w:pPr>
            <w:r>
              <w:t>状态检测</w:t>
            </w:r>
          </w:p>
        </w:tc>
      </w:tr>
    </w:tbl>
    <w:p w14:paraId="1526D370"/>
    <w:p w14:paraId="3981BA45">
      <w:pPr>
        <w:pStyle w:val="25"/>
      </w:pPr>
      <w:r>
        <w:t>注意：v4l2-ctl | ffmpeg 由 sh 管理管道，sh 又是 boomPI fork 出来的——所以"杀进程组"要杀对组（sh 自己和它拉起的两个进程）。这就是代码里 ReapProcessGroup 存在的理由。</w:t>
      </w:r>
    </w:p>
    <w:p w14:paraId="5B7BD966">
      <w:pPr>
        <w:pStyle w:val="47"/>
      </w:pPr>
      <w:r>
        <w:t>9. 错误版本</w:t>
      </w:r>
    </w:p>
    <w:p w14:paraId="16E297D3">
      <w:pPr>
        <w:pStyle w:val="65"/>
        <w:spacing w:before="60" w:after="60" w:line="240" w:lineRule="auto"/>
        <w:ind w:left="0" w:firstLine="0"/>
        <w:jc w:val="left"/>
      </w:pPr>
      <w:r>
        <w:t>// 错误：用 system() 启动摄像头</w:t>
      </w:r>
      <w:r>
        <w:br w:type="textWrapping"/>
      </w:r>
      <w:r>
        <w:t>system("v4l2-ctl ... | ffmpeg ...");</w:t>
      </w:r>
      <w:r>
        <w:br w:type="textWrapping"/>
      </w:r>
      <w:r>
        <w:t>// 拿不到子进程状态：不知道成败、无法精确控制进程组、</w:t>
      </w:r>
      <w:r>
        <w:br w:type="textWrapping"/>
      </w:r>
      <w:r>
        <w:t>// system 内部还屏蔽了 SIGINT/SIGQUIT，停止时可能留下孤儿</w:t>
      </w:r>
      <w:r>
        <w:br w:type="textWrapping"/>
      </w:r>
      <w:r>
        <w:t>// 正确：fork+exec+waitpid+进程组管理</w:t>
      </w:r>
    </w:p>
    <w:p w14:paraId="4BBB9F86">
      <w:pPr>
        <w:pStyle w:val="47"/>
      </w:pPr>
      <w:r>
        <w:t>10. 故障注入</w:t>
      </w:r>
    </w:p>
    <w:p w14:paraId="64A79CD7">
      <w:pPr>
        <w:pStyle w:val="65"/>
        <w:spacing w:before="60" w:after="60" w:line="240" w:lineRule="auto"/>
        <w:ind w:left="0" w:firstLine="0"/>
        <w:jc w:val="left"/>
      </w:pPr>
      <w:r>
        <w:t># 模拟 camera 子进程崩溃</w:t>
      </w:r>
      <w:r>
        <w:br w:type="textWrapping"/>
      </w:r>
      <w:r>
        <w:t># 在真板：kill ffmpeg 进程</w:t>
      </w:r>
      <w:r>
        <w:br w:type="textWrapping"/>
      </w:r>
      <w:r>
        <w:t># 观察：camera worker 的帧超时逻辑触发，UI 上报错误、清旧画面</w:t>
      </w:r>
      <w:r>
        <w:br w:type="textWrapping"/>
      </w:r>
      <w:r>
        <w:t># 再观察：进程组里 v4l2-ctl 是否也被清理（ReapProcessGroup）</w:t>
      </w:r>
    </w:p>
    <w:p w14:paraId="4EBD8215">
      <w:pPr>
        <w:pStyle w:val="47"/>
      </w:pPr>
      <w:r>
        <w:t>11. 不变量总结</w:t>
      </w:r>
    </w:p>
    <w:p w14:paraId="07E4521E">
      <w:pPr>
        <w:pStyle w:val="56"/>
      </w:pPr>
      <w:r>
        <w:t>fork 返回两次；exec 成功不返回。</w:t>
      </w:r>
    </w:p>
    <w:p w14:paraId="35A952EA">
      <w:pPr>
        <w:pStyle w:val="56"/>
      </w:pPr>
      <w:r>
        <w:t>子进程必须 waitpid 回收，否则僵尸。</w:t>
      </w:r>
    </w:p>
    <w:p w14:paraId="0EC0DD8E">
      <w:pPr>
        <w:pStyle w:val="56"/>
      </w:pPr>
      <w:r>
        <w:t>管道两端同属一个进程组，停止必须整组处理。</w:t>
      </w:r>
    </w:p>
    <w:p w14:paraId="23798A2E">
      <w:pPr>
        <w:pStyle w:val="56"/>
      </w:pPr>
      <w:r>
        <w:t>SIGKILL 不可捕获；handler 只写标志。</w:t>
      </w:r>
    </w:p>
    <w:p w14:paraId="3346C111">
      <w:pPr>
        <w:pStyle w:val="56"/>
      </w:pPr>
      <w:r>
        <w:t>SIGPIPE 默认杀进程，写管道要处理。</w:t>
      </w:r>
    </w:p>
    <w:p w14:paraId="469B6669">
      <w:pPr>
        <w:pStyle w:val="47"/>
      </w:pPr>
      <w:r>
        <w:t>12. 章末考核</w:t>
      </w:r>
    </w:p>
    <w:p w14:paraId="378C3F97">
      <w:pPr>
        <w:pStyle w:val="56"/>
      </w:pPr>
      <w:r>
        <w:t>fork 返回两次是什么意思？子进程里 pid 是什么？</w:t>
      </w:r>
    </w:p>
    <w:p w14:paraId="1140370B">
      <w:pPr>
        <w:pStyle w:val="56"/>
      </w:pPr>
      <w:r>
        <w:t>exec 保留什么、丢弃什么？</w:t>
      </w:r>
    </w:p>
    <w:p w14:paraId="4D6A33BE">
      <w:pPr>
        <w:pStyle w:val="56"/>
      </w:pPr>
      <w:r>
        <w:t>为什么用进程组而不是逐个杀？</w:t>
      </w:r>
    </w:p>
    <w:p w14:paraId="58A9E405">
      <w:pPr>
        <w:pStyle w:val="56"/>
      </w:pPr>
      <w:r>
        <w:t>system() 与 fork+exec+waitpid 的差别？</w:t>
      </w:r>
    </w:p>
    <w:p w14:paraId="79C78D8A">
      <w:pPr>
        <w:pStyle w:val="56"/>
      </w:pPr>
      <w:r>
        <w:t>信号 handler 为什么只能写标志？</w:t>
      </w:r>
    </w:p>
    <w:p w14:paraId="112D1BAE">
      <w:pPr>
        <w:pStyle w:val="46"/>
        <w:keepNext/>
        <w:pageBreakBefore/>
      </w:pPr>
      <w:bookmarkStart w:id="16" w:name="_Toc21938"/>
      <w:r>
        <w:t>第14章  Shell、环境变量、管道与进程编排</w:t>
      </w:r>
      <w:bookmarkEnd w:id="16"/>
    </w:p>
    <w:p w14:paraId="2153E523">
      <w:pPr>
        <w:pStyle w:val="47"/>
      </w:pPr>
      <w:r>
        <w:t>1. 真实问题</w:t>
      </w:r>
    </w:p>
    <w:p w14:paraId="298E175C">
      <w:pPr>
        <w:pStyle w:val="25"/>
      </w:pPr>
      <w:r>
        <w:t>boomPI 的摄像头画面能上屏，靠的是 kCameraPipeline 里一行字符串命令（v4l2-ctl | ffmpeg ...）；开机启动靠 S99boompi-client 脚本；配网靠 boompi-provision 脚本。这些"文本"不是给人看的文档，它们是"进程编排程序"。不理解 Shell 的进程模型，就既看不懂摄像头代码，也改不动配网脚本。</w:t>
      </w:r>
    </w:p>
    <w:p w14:paraId="5C1E2E7C">
      <w:pPr>
        <w:pStyle w:val="47"/>
      </w:pPr>
      <w:r>
        <w:t>2. 原理展开：Shell 就是一个普通程序</w:t>
      </w:r>
    </w:p>
    <w:p w14:paraId="6451EE95">
      <w:pPr>
        <w:pStyle w:val="25"/>
      </w:pPr>
      <w:r>
        <w:t>先破除一个神秘感：bash/dash 就是一个普通用户态程序，跟 boompi-client 没有本质区别。它也是一个进程，有自己的 main()，只是它做一件专门的事：读一行命令 → 解析 → 执行 → 再读下一行。</w:t>
      </w:r>
    </w:p>
    <w:p w14:paraId="3C23568B">
      <w:pPr>
        <w:pStyle w:val="65"/>
        <w:spacing w:before="60" w:after="60" w:line="240" w:lineRule="auto"/>
        <w:ind w:left="0" w:firstLine="0"/>
        <w:jc w:val="left"/>
      </w:pPr>
      <w:r>
        <w:t>bash 主循环（概念）</w:t>
      </w:r>
      <w:r>
        <w:br w:type="textWrapping"/>
      </w:r>
      <w:r>
        <w:t>while (1) {</w:t>
      </w:r>
      <w:r>
        <w:br w:type="textWrapping"/>
      </w:r>
      <w:r>
        <w:t xml:space="preserve">    读一行输入（提示符等待）</w:t>
      </w:r>
      <w:r>
        <w:br w:type="textWrapping"/>
      </w:r>
      <w:r>
        <w:t xml:space="preserve">    解析：拆命令、参数、管道、重定向</w:t>
      </w:r>
      <w:r>
        <w:br w:type="textWrapping"/>
      </w:r>
      <w:r>
        <w:t xml:space="preserve">    执行：fork + exec + waitpid（第 13 章的三步）</w:t>
      </w:r>
      <w:r>
        <w:br w:type="textWrapping"/>
      </w:r>
      <w:r>
        <w:t xml:space="preserve">    把退出码存进 $?</w:t>
      </w:r>
      <w:r>
        <w:br w:type="textWrapping"/>
      </w:r>
      <w:r>
        <w:t>}</w:t>
      </w:r>
    </w:p>
    <w:p w14:paraId="43B5C033">
      <w:pPr>
        <w:pStyle w:val="25"/>
      </w:pPr>
      <w:r>
        <w:t>所以"你在终端输入命令"= 你在跟一个程序对话；"命令"= 让这个程序 fork 出一堆子进程。MCU 上没有对应物——这就是为什么需要单独一章。</w:t>
      </w:r>
    </w:p>
    <w:p w14:paraId="513DCAE2">
      <w:pPr>
        <w:pStyle w:val="47"/>
      </w:pPr>
      <w:r>
        <w:t>3. 原理展开：环境变量——怎么传、往哪传</w:t>
      </w:r>
    </w:p>
    <w:p w14:paraId="7EAB50DA">
      <w:pPr>
        <w:pStyle w:val="25"/>
      </w:pPr>
      <w:r>
        <w:t>环境变量本质是进程启动时传给它的"键值对数组"。execve 系统调用有三个参数：程序路径、参数数组 argv、环境数组 envp。</w:t>
      </w:r>
    </w:p>
    <w:p w14:paraId="2F86DB9A">
      <w:pPr>
        <w:pStyle w:val="65"/>
        <w:spacing w:before="60" w:after="60" w:line="240" w:lineRule="auto"/>
        <w:ind w:left="0" w:firstLine="0"/>
        <w:jc w:val="left"/>
      </w:pPr>
      <w:r>
        <w:t>execve(path, argv, envp)</w:t>
      </w:r>
      <w:r>
        <w:br w:type="textWrapping"/>
      </w:r>
      <w:r>
        <w:t xml:space="preserve">  envp = [ "PATH=/usr/bin", "HOME=/root", "BOOMPI_SERVER_IP=..." ]</w:t>
      </w:r>
      <w:r>
        <w:br w:type="textWrapping"/>
      </w:r>
      <w:r>
        <w:br w:type="textWrapping"/>
      </w:r>
      <w:r>
        <w:t>传递链（只能向下）：</w:t>
      </w:r>
      <w:r>
        <w:br w:type="textWrapping"/>
      </w:r>
      <w:r>
        <w:t>init ──▶ 登录shell ──▶ 你敲的命令 ──▶ 命令的子进程</w:t>
      </w:r>
      <w:r>
        <w:br w:type="textWrapping"/>
      </w:r>
      <w:r>
        <w:t>export 的作用：把变量加入"传给子进程的 envp"</w:t>
      </w:r>
      <w:r>
        <w:br w:type="textWrapping"/>
      </w:r>
      <w:r>
        <w:t>子进程改自己的环境：父进程毫无感知（地址空间独立）</w:t>
      </w:r>
    </w:p>
    <w:p w14:paraId="4BB90DC0">
      <w:pPr>
        <w:pStyle w:val="25"/>
      </w:pPr>
      <w:r>
        <w:t>为什么只能向下传？因为 exec 是"整块替换"——新程序从零开始，它唯一能继承的"旧世界信息"就是 argv、envp 和 fd 表。这解释了 boomPI 为什么用环境变量传配置：BOOMPI_SERVER_IP 等变量由启动脚本 export，boompi-client 启动时 getenv 读取，改配置不用改代码。</w:t>
      </w:r>
    </w:p>
    <w:p w14:paraId="2E598F58">
      <w:pPr>
        <w:pStyle w:val="25"/>
      </w:pPr>
      <w:r>
        <w:t>注意安全细节：环境变量是进程启动时的一个快照，不是"全局共享数据库"。同一个终端 export 的变量，别的终端看不到——这是第 7 章"隔离"思想的延续。</w:t>
      </w:r>
    </w:p>
    <w:p w14:paraId="2DB88EA8">
      <w:pPr>
        <w:pStyle w:val="47"/>
      </w:pPr>
      <w:r>
        <w:t>4. 原理展开：管道——内核里的字节水管</w:t>
      </w:r>
    </w:p>
    <w:p w14:paraId="0604BA55">
      <w:pPr>
        <w:pStyle w:val="25"/>
      </w:pPr>
      <w:r>
        <w:t>A | B 的完整机制（第 3 章讲过概貌，这里补内核细节）：</w:t>
      </w:r>
    </w:p>
    <w:p w14:paraId="49D6D144">
      <w:pPr>
        <w:pStyle w:val="65"/>
        <w:spacing w:before="60" w:after="60" w:line="240" w:lineRule="auto"/>
        <w:ind w:left="0" w:firstLine="0"/>
        <w:jc w:val="left"/>
      </w:pPr>
      <w:r>
        <w:t>pipe() 系统调用：</w:t>
      </w:r>
      <w:r>
        <w:br w:type="textWrapping"/>
      </w:r>
      <w:r>
        <w:t xml:space="preserve">  创建两个 fd：read_fd（读端）与 write_fd（写端）</w:t>
      </w:r>
      <w:r>
        <w:br w:type="textWrapping"/>
      </w:r>
      <w:r>
        <w:t xml:space="preserve">  内核分配一段缓冲（pipe_buffer，默认 64KB 总量）</w:t>
      </w:r>
      <w:r>
        <w:br w:type="textWrapping"/>
      </w:r>
      <w:r>
        <w:br w:type="textWrapping"/>
      </w:r>
      <w:r>
        <w:t>A | B 时 shell 做的事：</w:t>
      </w:r>
      <w:r>
        <w:br w:type="textWrapping"/>
      </w:r>
      <w:r>
        <w:t xml:space="preserve">  ① 创建管道</w:t>
      </w:r>
      <w:r>
        <w:br w:type="textWrapping"/>
      </w:r>
      <w:r>
        <w:t xml:space="preserve">  ② fork 进程 A：dup2(write_fd, 1)，关掉 read_fd</w:t>
      </w:r>
      <w:r>
        <w:br w:type="textWrapping"/>
      </w:r>
      <w:r>
        <w:t xml:space="preserve">  ③ fork 进程 B：dup2(read_fd, 0)，关掉 write_fd</w:t>
      </w:r>
      <w:r>
        <w:br w:type="textWrapping"/>
      </w:r>
      <w:r>
        <w:t xml:space="preserve">  ④ 两个进程同时启动</w:t>
      </w:r>
      <w:r>
        <w:br w:type="textWrapping"/>
      </w:r>
      <w:r>
        <w:br w:type="textWrapping"/>
      </w:r>
      <w:r>
        <w:t>阻塞语义：</w:t>
      </w:r>
      <w:r>
        <w:br w:type="textWrapping"/>
      </w:r>
      <w:r>
        <w:t xml:space="preserve">  写端：缓冲满 → 睡眠（等读端消费）</w:t>
      </w:r>
      <w:r>
        <w:br w:type="textWrapping"/>
      </w:r>
      <w:r>
        <w:t xml:space="preserve">  读端：缓冲空 → 睡眠（等写端生产）</w:t>
      </w:r>
      <w:r>
        <w:br w:type="textWrapping"/>
      </w:r>
      <w:r>
        <w:t xml:space="preserve">  读端全关 → 写端收到 SIGPIPE（第 13 章！）</w:t>
      </w:r>
    </w:p>
    <w:p w14:paraId="40520580">
      <w:pPr>
        <w:pStyle w:val="25"/>
      </w:pPr>
      <w:r>
        <w:t>dup2 是"重定向"的核心系统调用：把指定 fd 复制成另一个编号（这里把管道写端变成 stdout）。重定向 &gt;、&lt;、2&gt; 全是 dup2 的变体。</w:t>
      </w:r>
    </w:p>
    <w:p w14:paraId="6F4C8EAF">
      <w:pPr>
        <w:pStyle w:val="25"/>
      </w:pPr>
      <w:r>
        <w:t>管道两端必须同时运行的原因（第 3 章的伏笔现在完整了）：如果先等 A 结束再启动 B，A 写完 64KB 后 write 永久阻塞——因为没人消费。所以 Shell 必须同时 fork 两个进程，让它们流水线运行。</w:t>
      </w:r>
    </w:p>
    <w:p w14:paraId="1AB96DDF">
      <w:pPr>
        <w:pStyle w:val="47"/>
      </w:pPr>
      <w:r>
        <w:t>5. 原理展开：退出码、$? 与脚本错误处理</w:t>
      </w:r>
    </w:p>
    <w:p w14:paraId="5E1E6DD8">
      <w:pPr>
        <w:pStyle w:val="25"/>
      </w:pPr>
      <w:r>
        <w:t>每个进程结束带一个 0~255 的退出码（第 4 章 exit_code 字段的"用户侧视图"）。脚本可靠判断成败的唯一方式就是检查它：</w:t>
      </w:r>
    </w:p>
    <w:p w14:paraId="734FB251">
      <w:pPr>
        <w:pStyle w:val="65"/>
        <w:spacing w:before="60" w:after="60" w:line="240" w:lineRule="auto"/>
        <w:ind w:left="0" w:firstLine="0"/>
        <w:jc w:val="left"/>
      </w:pPr>
      <w:r>
        <w:t>command; echo $?</w:t>
      </w:r>
      <w:r>
        <w:br w:type="textWrapping"/>
      </w:r>
      <w:r>
        <w:t># 0 = 成功；非 0 = 失败（具体值由程序定义）</w:t>
      </w:r>
      <w:r>
        <w:br w:type="textWrapping"/>
      </w:r>
      <w:r>
        <w:br w:type="textWrapping"/>
      </w:r>
      <w:r>
        <w:t>常见约定：</w:t>
      </w:r>
      <w:r>
        <w:br w:type="textWrapping"/>
      </w:r>
      <w:r>
        <w:t xml:space="preserve">  0    成功</w:t>
      </w:r>
      <w:r>
        <w:br w:type="textWrapping"/>
      </w:r>
      <w:r>
        <w:t xml:space="preserve">  1    一般错误</w:t>
      </w:r>
      <w:r>
        <w:br w:type="textWrapping"/>
      </w:r>
      <w:r>
        <w:t xml:space="preserve">  2    用法错误（参数不对）</w:t>
      </w:r>
      <w:r>
        <w:br w:type="textWrapping"/>
      </w:r>
      <w:r>
        <w:t xml:space="preserve">  126  命令无法执行（权限）</w:t>
      </w:r>
      <w:r>
        <w:br w:type="textWrapping"/>
      </w:r>
      <w:r>
        <w:t xml:space="preserve">  127  命令不存在</w:t>
      </w:r>
      <w:r>
        <w:br w:type="textWrapping"/>
      </w:r>
      <w:r>
        <w:t xml:space="preserve">  128+N 被信号 N 杀死（如 137 = SIGKILL）</w:t>
      </w:r>
    </w:p>
    <w:p w14:paraId="4B521C40">
      <w:pPr>
        <w:pStyle w:val="25"/>
      </w:pPr>
      <w:r>
        <w:t>为什么不能靠命令输出文本判断成败？因为输出可能被重定向、可能为空、可能有乱码；而退出码是内核和进程约定的可靠通道。</w:t>
      </w:r>
    </w:p>
    <w:p w14:paraId="3324198A">
      <w:pPr>
        <w:pStyle w:val="25"/>
      </w:pPr>
      <w:r>
        <w:t>脚本的两个关键开关：</w:t>
      </w:r>
    </w:p>
    <w:p w14:paraId="58848899">
      <w:pPr>
        <w:pStyle w:val="56"/>
      </w:pPr>
      <w:r>
        <w:t>set -e：任何命令失败（非 0 退出）立即退出脚本——防止"失败继续跑"。</w:t>
      </w:r>
    </w:p>
    <w:p w14:paraId="16FC19C7">
      <w:pPr>
        <w:pStyle w:val="56"/>
      </w:pPr>
      <w:r>
        <w:t>set -u：使用未定义变量即报错——防止"空变量当路径"的灾难。</w:t>
      </w:r>
    </w:p>
    <w:p w14:paraId="6915AC2C">
      <w:pPr>
        <w:pStyle w:val="25"/>
      </w:pPr>
      <w:r>
        <w:t>trap：脚本退出/收到信号时执行清理（删临时文件、关服务）。</w:t>
      </w:r>
    </w:p>
    <w:p w14:paraId="24C64A27">
      <w:pPr>
        <w:pStyle w:val="47"/>
      </w:pPr>
      <w:r>
        <w:t>6. 最小独立实验</w:t>
      </w:r>
    </w:p>
    <w:p w14:paraId="73CF1371">
      <w:pPr>
        <w:pStyle w:val="65"/>
        <w:spacing w:before="60" w:after="60" w:line="240" w:lineRule="auto"/>
        <w:ind w:left="0" w:firstLine="0"/>
        <w:jc w:val="left"/>
      </w:pPr>
      <w:r>
        <w:t># 验证环境变量只向下传</w:t>
      </w:r>
      <w:r>
        <w:br w:type="textWrapping"/>
      </w:r>
      <w:r>
        <w:t>export MYVAR=hello</w:t>
      </w:r>
      <w:r>
        <w:br w:type="textWrapping"/>
      </w:r>
      <w:r>
        <w:t>sh -c 'echo $MYVAR'          # hello：子进程能看到</w:t>
      </w:r>
      <w:r>
        <w:br w:type="textWrapping"/>
      </w:r>
      <w:r>
        <w:t>MYVAR=world sh -c 'echo $MYVAR'   # world：命令前缀临时覆盖</w:t>
      </w:r>
      <w:r>
        <w:br w:type="textWrapping"/>
      </w:r>
      <w:r>
        <w:t>env | grep MYVAR              # 当前 shell 自己看得到</w:t>
      </w:r>
      <w:r>
        <w:br w:type="textWrapping"/>
      </w:r>
      <w:r>
        <w:br w:type="textWrapping"/>
      </w:r>
      <w:r>
        <w:t># 验证退出码</w:t>
      </w:r>
      <w:r>
        <w:br w:type="textWrapping"/>
      </w:r>
      <w:r>
        <w:t>false; echo "exit=$?"</w:t>
      </w:r>
      <w:r>
        <w:br w:type="textWrapping"/>
      </w:r>
      <w:r>
        <w:t>grep -q root /etc/passwd; echo "grep=$?"</w:t>
      </w:r>
      <w:r>
        <w:br w:type="textWrapping"/>
      </w:r>
      <w:r>
        <w:t>sh -c 'kill -9 $$'; echo "killed=$?"   # 137</w:t>
      </w:r>
      <w:r>
        <w:br w:type="textWrapping"/>
      </w:r>
      <w:r>
        <w:br w:type="textWrapping"/>
      </w:r>
      <w:r>
        <w:t># 管道与重定向</w:t>
      </w:r>
      <w:r>
        <w:br w:type="textWrapping"/>
      </w:r>
      <w:r>
        <w:t>seq 1 1000000 | head -n 3     # 流水线，head 不读时 seq 被 SIGPIPE</w:t>
      </w:r>
      <w:r>
        <w:br w:type="textWrapping"/>
      </w:r>
      <w:r>
        <w:t>ls /nonexistent 2&gt;/dev/null; echo "stderr dropped, exit=$?"</w:t>
      </w:r>
    </w:p>
    <w:p w14:paraId="7922B821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9"/>
        <w:gridCol w:w="3138"/>
        <w:gridCol w:w="2579"/>
      </w:tblGrid>
      <w:tr w14:paraId="129E0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A5AA495">
            <w:pPr>
              <w:jc w:val="both"/>
            </w:pPr>
            <w:r>
              <w:rPr>
                <w:b/>
              </w:rPr>
              <w:t>脚本/命令</w:t>
            </w:r>
          </w:p>
        </w:tc>
        <w:tc>
          <w:tcPr>
            <w:tcW w:w="2769" w:type="dxa"/>
          </w:tcPr>
          <w:p w14:paraId="4890BBD8">
            <w:pPr>
              <w:jc w:val="both"/>
            </w:pPr>
            <w:r>
              <w:rPr>
                <w:b/>
              </w:rPr>
              <w:t>文件</w:t>
            </w:r>
          </w:p>
        </w:tc>
        <w:tc>
          <w:tcPr>
            <w:tcW w:w="2769" w:type="dxa"/>
          </w:tcPr>
          <w:p w14:paraId="2CBE2167">
            <w:pPr>
              <w:jc w:val="both"/>
            </w:pPr>
            <w:r>
              <w:rPr>
                <w:b/>
              </w:rPr>
              <w:t>它编排了什么</w:t>
            </w:r>
          </w:p>
        </w:tc>
      </w:tr>
      <w:tr w14:paraId="36E70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19D65B9">
            <w:pPr>
              <w:jc w:val="both"/>
            </w:pPr>
            <w:r>
              <w:t>boompi-clientctl</w:t>
            </w:r>
          </w:p>
        </w:tc>
        <w:tc>
          <w:tcPr>
            <w:tcW w:w="2769" w:type="dxa"/>
          </w:tcPr>
          <w:p w14:paraId="6030F10B">
            <w:pPr>
              <w:jc w:val="both"/>
            </w:pPr>
            <w:r>
              <w:t>client/scripts/boompi-clientctl</w:t>
            </w:r>
          </w:p>
        </w:tc>
        <w:tc>
          <w:tcPr>
            <w:tcW w:w="2769" w:type="dxa"/>
          </w:tcPr>
          <w:p w14:paraId="31291394">
            <w:pPr>
              <w:jc w:val="both"/>
            </w:pPr>
            <w:r>
              <w:t>启停/重启 boompi-client、日志轮转、有限重启</w:t>
            </w:r>
          </w:p>
        </w:tc>
      </w:tr>
      <w:tr w14:paraId="6C25E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81DB3C8">
            <w:pPr>
              <w:jc w:val="both"/>
            </w:pPr>
            <w:r>
              <w:t>S99boompi-client</w:t>
            </w:r>
          </w:p>
        </w:tc>
        <w:tc>
          <w:tcPr>
            <w:tcW w:w="2769" w:type="dxa"/>
          </w:tcPr>
          <w:p w14:paraId="337B93B5">
            <w:pPr>
              <w:jc w:val="both"/>
            </w:pPr>
            <w:r>
              <w:t>client/scripts/S99boompi-client</w:t>
            </w:r>
          </w:p>
        </w:tc>
        <w:tc>
          <w:tcPr>
            <w:tcW w:w="2769" w:type="dxa"/>
          </w:tcPr>
          <w:p w14:paraId="26606822">
            <w:pPr>
              <w:jc w:val="both"/>
            </w:pPr>
            <w:r>
              <w:t>开机启动入口（BusyBox init 调用）</w:t>
            </w:r>
          </w:p>
        </w:tc>
      </w:tr>
      <w:tr w14:paraId="17A43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BA564E5">
            <w:pPr>
              <w:jc w:val="both"/>
            </w:pPr>
            <w:r>
              <w:t>boompi-provision</w:t>
            </w:r>
          </w:p>
        </w:tc>
        <w:tc>
          <w:tcPr>
            <w:tcW w:w="2769" w:type="dxa"/>
          </w:tcPr>
          <w:p w14:paraId="6CA3DBAD">
            <w:pPr>
              <w:jc w:val="both"/>
            </w:pPr>
            <w:r>
              <w:t>client/scripts/boompi-provision</w:t>
            </w:r>
          </w:p>
        </w:tc>
        <w:tc>
          <w:tcPr>
            <w:tcW w:w="2769" w:type="dxa"/>
          </w:tcPr>
          <w:p w14:paraId="1837687D">
            <w:pPr>
              <w:jc w:val="both"/>
            </w:pPr>
            <w:r>
              <w:t>AP 配网：hostapd/dnsmasq 启停</w:t>
            </w:r>
          </w:p>
        </w:tc>
      </w:tr>
      <w:tr w14:paraId="2C8F5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4CA06BF">
            <w:pPr>
              <w:jc w:val="both"/>
            </w:pPr>
            <w:r>
              <w:t>kCameraPipeline</w:t>
            </w:r>
          </w:p>
        </w:tc>
        <w:tc>
          <w:tcPr>
            <w:tcW w:w="2769" w:type="dxa"/>
          </w:tcPr>
          <w:p w14:paraId="0F512619">
            <w:pPr>
              <w:jc w:val="both"/>
            </w:pPr>
            <w:r>
              <w:t>src/ui/device_ui.cpp</w:t>
            </w:r>
          </w:p>
        </w:tc>
        <w:tc>
          <w:tcPr>
            <w:tcW w:w="2769" w:type="dxa"/>
          </w:tcPr>
          <w:p w14:paraId="1A75A72E">
            <w:pPr>
              <w:jc w:val="both"/>
            </w:pPr>
            <w:r>
              <w:t>v4l2-ctl | ffmpeg 进程管线</w:t>
            </w:r>
          </w:p>
        </w:tc>
      </w:tr>
      <w:tr w14:paraId="4A08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241F513">
            <w:pPr>
              <w:jc w:val="both"/>
            </w:pPr>
            <w:r>
              <w:t>BOOMPI_*</w:t>
            </w:r>
          </w:p>
        </w:tc>
        <w:tc>
          <w:tcPr>
            <w:tcW w:w="2769" w:type="dxa"/>
          </w:tcPr>
          <w:p w14:paraId="1322FD79">
            <w:pPr>
              <w:jc w:val="both"/>
            </w:pPr>
            <w:r>
              <w:t>src/config/voice_client_config.cpp</w:t>
            </w:r>
          </w:p>
        </w:tc>
        <w:tc>
          <w:tcPr>
            <w:tcW w:w="2769" w:type="dxa"/>
          </w:tcPr>
          <w:p w14:paraId="43DD4ED5">
            <w:pPr>
              <w:jc w:val="both"/>
            </w:pPr>
            <w:r>
              <w:t>环境变量配置</w:t>
            </w:r>
          </w:p>
        </w:tc>
      </w:tr>
    </w:tbl>
    <w:p w14:paraId="02364EDC"/>
    <w:p w14:paraId="58F10AA4">
      <w:pPr>
        <w:pStyle w:val="25"/>
      </w:pPr>
      <w:r>
        <w:t>读 boompi-clientctl 时带着三个问题：它 set -e 了吗？它检查 $? 吗？它 trap 清理了吗？——这三个问题决定了"失败时它会不会乱来"。</w:t>
      </w:r>
    </w:p>
    <w:p w14:paraId="022665A0">
      <w:pPr>
        <w:pStyle w:val="47"/>
      </w:pPr>
      <w:r>
        <w:t>8. 错误版本</w:t>
      </w:r>
    </w:p>
    <w:p w14:paraId="044C012A">
      <w:pPr>
        <w:pStyle w:val="65"/>
        <w:spacing w:before="60" w:after="60" w:line="240" w:lineRule="auto"/>
        <w:ind w:left="0" w:firstLine="0"/>
        <w:jc w:val="left"/>
      </w:pPr>
      <w:r>
        <w:t>#!/bin/sh</w:t>
      </w:r>
      <w:r>
        <w:br w:type="textWrapping"/>
      </w:r>
      <w:r>
        <w:t># 错误：不检查退出码，失败也继续（且最终"报告成功"）</w:t>
      </w:r>
      <w:r>
        <w:br w:type="textWrapping"/>
      </w:r>
      <w:r>
        <w:t>boompi-client --check-config</w:t>
      </w:r>
      <w:r>
        <w:br w:type="textWrapping"/>
      </w:r>
      <w:r>
        <w:t>echo "starting service..."</w:t>
      </w:r>
      <w:r>
        <w:br w:type="textWrapping"/>
      </w:r>
      <w:r>
        <w:t>exit 0</w:t>
      </w:r>
      <w:r>
        <w:br w:type="textWrapping"/>
      </w:r>
      <w:r>
        <w:t># 配置无效时脚本照样"成功"——上层永远不知道出事了</w:t>
      </w:r>
      <w:r>
        <w:br w:type="textWrapping"/>
      </w:r>
      <w:r>
        <w:t># 正确：set -e 或显式检查 $?，失败必须带非 0 退出</w:t>
      </w:r>
    </w:p>
    <w:p w14:paraId="4DC3973A">
      <w:pPr>
        <w:pStyle w:val="47"/>
      </w:pPr>
      <w:r>
        <w:t>9. 故障注入</w:t>
      </w:r>
    </w:p>
    <w:p w14:paraId="4C9CC989">
      <w:pPr>
        <w:pStyle w:val="65"/>
        <w:spacing w:before="60" w:after="60" w:line="240" w:lineRule="auto"/>
        <w:ind w:left="0" w:firstLine="0"/>
        <w:jc w:val="left"/>
      </w:pPr>
      <w:r>
        <w:t># 模拟配置错误，观察脚本行为</w:t>
      </w:r>
      <w:r>
        <w:br w:type="textWrapping"/>
      </w:r>
      <w:r>
        <w:t>BOOMPI_SERVER_SPKI_SHA256=bad ./boompi-client --check-config; echo $?</w:t>
      </w:r>
      <w:r>
        <w:br w:type="textWrapping"/>
      </w:r>
      <w:r>
        <w:t># 再看 clientctl 怎么用这个退出码决定是否重启</w:t>
      </w:r>
    </w:p>
    <w:p w14:paraId="42B1939E">
      <w:pPr>
        <w:pStyle w:val="47"/>
      </w:pPr>
      <w:r>
        <w:t>10. 不变量总结</w:t>
      </w:r>
    </w:p>
    <w:p w14:paraId="4BFEF6A6">
      <w:pPr>
        <w:pStyle w:val="56"/>
      </w:pPr>
      <w:r>
        <w:t>Shell 是普通程序，命令 = fork+exec+waitpid。</w:t>
      </w:r>
    </w:p>
    <w:p w14:paraId="62F9B449">
      <w:pPr>
        <w:pStyle w:val="56"/>
      </w:pPr>
      <w:r>
        <w:t>环境变量只向下传，exec 是新世界的唯一入口。</w:t>
      </w:r>
    </w:p>
    <w:p w14:paraId="1786D347">
      <w:pPr>
        <w:pStyle w:val="56"/>
      </w:pPr>
      <w:r>
        <w:t>管道是内核缓冲，两端同时运行，读端全关触发 SIGPIPE。</w:t>
      </w:r>
    </w:p>
    <w:p w14:paraId="6E3435E5">
      <w:pPr>
        <w:pStyle w:val="56"/>
      </w:pPr>
      <w:r>
        <w:t>成败只看退出码；set -e/-u/trap 是脚本三道防线。</w:t>
      </w:r>
    </w:p>
    <w:p w14:paraId="423D9ECB">
      <w:pPr>
        <w:pStyle w:val="56"/>
      </w:pPr>
      <w:r>
        <w:t>脚本失败必须带非 0 退出码，不能假装成功。</w:t>
      </w:r>
    </w:p>
    <w:p w14:paraId="3049D2D5">
      <w:pPr>
        <w:pStyle w:val="47"/>
      </w:pPr>
      <w:r>
        <w:t>11. 章末考核</w:t>
      </w:r>
    </w:p>
    <w:p w14:paraId="23FE9053">
      <w:pPr>
        <w:pStyle w:val="56"/>
      </w:pPr>
      <w:r>
        <w:t>画 A | B 时 shell 的 fork/dup2 全过程。</w:t>
      </w:r>
    </w:p>
    <w:p w14:paraId="6C7536EC">
      <w:pPr>
        <w:pStyle w:val="56"/>
      </w:pPr>
      <w:r>
        <w:t>为什么环境变量不能向上传？</w:t>
      </w:r>
    </w:p>
    <w:p w14:paraId="45960A36">
      <w:pPr>
        <w:pStyle w:val="56"/>
      </w:pPr>
      <w:r>
        <w:t>SIGPIPE 什么时候发生？不处理会怎样？</w:t>
      </w:r>
    </w:p>
    <w:p w14:paraId="2EF79DD1">
      <w:pPr>
        <w:pStyle w:val="56"/>
      </w:pPr>
      <w:r>
        <w:t>set -e / set -u / trap 各自防什么？</w:t>
      </w:r>
    </w:p>
    <w:p w14:paraId="7B8A5D5D">
      <w:pPr>
        <w:pStyle w:val="56"/>
      </w:pPr>
      <w:r>
        <w:t>读 boompi-clientctl，指出它检查退出码的位置。</w:t>
      </w:r>
    </w:p>
    <w:p w14:paraId="0486EB9D">
      <w:pPr>
        <w:pStyle w:val="46"/>
        <w:keepNext/>
        <w:pageBreakBefore/>
      </w:pPr>
      <w:bookmarkStart w:id="17" w:name="_Toc24963"/>
      <w:r>
        <w:t>第15章  编译、链接、交叉编译与CMake</w:t>
      </w:r>
      <w:bookmarkEnd w:id="17"/>
    </w:p>
    <w:p w14:paraId="1CA387C8">
      <w:pPr>
        <w:pStyle w:val="47"/>
      </w:pPr>
      <w:r>
        <w:t>1. 真实问题</w:t>
      </w:r>
    </w:p>
    <w:p w14:paraId="49584E97">
      <w:pPr>
        <w:pStyle w:val="25"/>
      </w:pPr>
      <w:r>
        <w:t>同一份源码，在 PC 上编译出 harness 测试，又要在另一个目录编译出 RV1106 上跑的 boompi-client。产物 CPU 不同、系统库不同、ABI 不同。Keil 时代"点一下编译"就好，Linux 时代为什么这么复杂？这一章把"源码到可执行文件"的流水线每一级拆开，并讲清 CMake 为什么是"target 模型"而不是"全局变量"。</w:t>
      </w:r>
    </w:p>
    <w:p w14:paraId="7F7CF0E3">
      <w:pPr>
        <w:pStyle w:val="47"/>
      </w:pPr>
      <w:r>
        <w:t>2. 原理展开：四个阶段——每个阶段做什么、卡在哪</w:t>
      </w:r>
    </w:p>
    <w:p w14:paraId="42B0164D">
      <w:pPr>
        <w:pStyle w:val="65"/>
        <w:spacing w:before="60" w:after="60" w:line="240" w:lineRule="auto"/>
        <w:ind w:left="0" w:firstLine="0"/>
        <w:jc w:val="left"/>
      </w:pPr>
      <w:r>
        <w:t>hello.c ──①预处理──▶ hello.i ──②编译──▶ hello.s ──③汇编──▶ hello.o ──④链接──▶ hello</w:t>
      </w:r>
      <w:r>
        <w:br w:type="textWrapping"/>
      </w:r>
      <w:r>
        <w:br w:type="textWrapping"/>
      </w:r>
      <w:r>
        <w:t>① 预处理（gcc -E）：</w:t>
      </w:r>
      <w:r>
        <w:br w:type="textWrapping"/>
      </w:r>
      <w:r>
        <w:t xml:space="preserve">   展开 #include（把头文件内容原样粘贴）、#define（宏替换）、</w:t>
      </w:r>
      <w:r>
        <w:br w:type="textWrapping"/>
      </w:r>
      <w:r>
        <w:t xml:space="preserve">   条件编译（#ifdef）。产物是"纯粹展开后的 C"。</w:t>
      </w:r>
      <w:r>
        <w:br w:type="textWrapping"/>
      </w:r>
      <w:r>
        <w:t xml:space="preserve">   常见错误：头文件路径找不到 → "No such file or directory"</w:t>
      </w:r>
      <w:r>
        <w:br w:type="textWrapping"/>
      </w:r>
      <w:r>
        <w:br w:type="textWrapping"/>
      </w:r>
      <w:r>
        <w:t>② 编译（gcc -S）：</w:t>
      </w:r>
      <w:r>
        <w:br w:type="textWrapping"/>
      </w:r>
      <w:r>
        <w:t xml:space="preserve">   语法分析、类型检查、生成汇编。</w:t>
      </w:r>
      <w:r>
        <w:br w:type="textWrapping"/>
      </w:r>
      <w:r>
        <w:t xml:space="preserve">   只认当前 .c 文件，不看别人。</w:t>
      </w:r>
      <w:r>
        <w:br w:type="textWrapping"/>
      </w:r>
      <w:r>
        <w:t xml:space="preserve">   常见错误：语法错、类型错、"implicit declaration"。</w:t>
      </w:r>
      <w:r>
        <w:br w:type="textWrapping"/>
      </w:r>
      <w:r>
        <w:br w:type="textWrapping"/>
      </w:r>
      <w:r>
        <w:t>③ 汇编（gcc -c）：</w:t>
      </w:r>
      <w:r>
        <w:br w:type="textWrapping"/>
      </w:r>
      <w:r>
        <w:t xml:space="preserve">   汇编文本 → 机器码目标文件（.o），含符号表。</w:t>
      </w:r>
      <w:r>
        <w:br w:type="textWrapping"/>
      </w:r>
      <w:r>
        <w:br w:type="textWrapping"/>
      </w:r>
      <w:r>
        <w:t>④ 链接：</w:t>
      </w:r>
      <w:r>
        <w:br w:type="textWrapping"/>
      </w:r>
      <w:r>
        <w:t xml:space="preserve">   把多个 .o 和库拼成可执行文件，填好所有符号地址。</w:t>
      </w:r>
      <w:r>
        <w:br w:type="textWrapping"/>
      </w:r>
      <w:r>
        <w:t xml:space="preserve">   常见错误：undefined reference（有声明无定义）、</w:t>
      </w:r>
      <w:r>
        <w:br w:type="textWrapping"/>
      </w:r>
      <w:r>
        <w:t xml:space="preserve">   multiple definition（重复定义）、库顺序错。</w:t>
      </w:r>
    </w:p>
    <w:p w14:paraId="06C09F70">
      <w:pPr>
        <w:pStyle w:val="25"/>
      </w:pPr>
      <w:r>
        <w:t>关键认知：编译阶段只管"单个文件 + 它 include 的头文件"。头文件里的声明让编译通过，但"实现"在别的 .o 或库里——链接阶段才找。所以"我在头文件里看到函数了，为什么还报 undefined reference"的答案：声明 ≠ 定义。</w:t>
      </w:r>
    </w:p>
    <w:p w14:paraId="12858C25">
      <w:pPr>
        <w:pStyle w:val="47"/>
      </w:pPr>
      <w:r>
        <w:t>3. 原理展开：符号与链接的本质</w:t>
      </w:r>
    </w:p>
    <w:p w14:paraId="2AF0F46E">
      <w:pPr>
        <w:pStyle w:val="25"/>
      </w:pPr>
      <w:r>
        <w:t>每个 .o 有两张符号表：定义符号（它提供了谁）和引用符号（它需要谁）。链接器就是"对号入座"：</w:t>
      </w:r>
    </w:p>
    <w:p w14:paraId="6A05149E">
      <w:pPr>
        <w:pStyle w:val="65"/>
        <w:spacing w:before="60" w:after="60" w:line="240" w:lineRule="auto"/>
        <w:ind w:left="0" w:firstLine="0"/>
        <w:jc w:val="left"/>
      </w:pPr>
      <w:r>
        <w:t>main.o 需要: printf ───▶ libc.so 提供了 printf</w:t>
      </w:r>
      <w:r>
        <w:br w:type="textWrapping"/>
      </w:r>
      <w:r>
        <w:t xml:space="preserve">       需要: snd_pcm_open ──▶ libasound.so 提供了</w:t>
      </w:r>
      <w:r>
        <w:br w:type="textWrapping"/>
      </w:r>
      <w:r>
        <w:t xml:space="preserve">       需要: boompi_Start ──▶ 没人提供 → undefined reference!</w:t>
      </w:r>
      <w:r>
        <w:br w:type="textWrapping"/>
      </w:r>
      <w:r>
        <w:br w:type="textWrapping"/>
      </w:r>
      <w:r>
        <w:t>nm main.o        # 看符号表</w:t>
      </w:r>
      <w:r>
        <w:br w:type="textWrapping"/>
      </w:r>
      <w:r>
        <w:t>readelf -s main.o</w:t>
      </w:r>
      <w:r>
        <w:br w:type="textWrapping"/>
      </w:r>
      <w:r>
        <w:t>objdump -d main.o # 看机器码</w:t>
      </w:r>
    </w:p>
    <w:p w14:paraId="75383189">
      <w:pPr>
        <w:pStyle w:val="25"/>
      </w:pPr>
      <w:r>
        <w:t>库顺序规则：链接器按命令行顺序扫描库，只取"解决当前未解引用"的成员。库 A 依赖库 B，B 必须写在 A 后面。CMake 的 target_link_libraries 自动排好这个顺序——这是你手写 gcc 命令行最容易踩的坑。</w:t>
      </w:r>
    </w:p>
    <w:p w14:paraId="2AD6AC5B">
      <w:pPr>
        <w:pStyle w:val="47"/>
      </w:pPr>
      <w:r>
        <w:t>4. 原理展开：静态链接 vs 动态链接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50565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01797ECF">
            <w:pPr>
              <w:jc w:val="both"/>
            </w:pPr>
          </w:p>
        </w:tc>
        <w:tc>
          <w:tcPr>
            <w:tcW w:w="2769" w:type="dxa"/>
          </w:tcPr>
          <w:p w14:paraId="06A274AD">
            <w:pPr>
              <w:jc w:val="both"/>
            </w:pPr>
            <w:r>
              <w:rPr>
                <w:b/>
              </w:rPr>
              <w:t>静态链接（.a）</w:t>
            </w:r>
          </w:p>
        </w:tc>
        <w:tc>
          <w:tcPr>
            <w:tcW w:w="2769" w:type="dxa"/>
          </w:tcPr>
          <w:p w14:paraId="0C6BCFB4">
            <w:pPr>
              <w:jc w:val="both"/>
            </w:pPr>
            <w:r>
              <w:rPr>
                <w:b/>
              </w:rPr>
              <w:t>动态链接（.so）</w:t>
            </w:r>
          </w:p>
        </w:tc>
      </w:tr>
      <w:tr w14:paraId="2D5CE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3ECD2D8">
            <w:pPr>
              <w:jc w:val="both"/>
            </w:pPr>
            <w:r>
              <w:t>链接期</w:t>
            </w:r>
          </w:p>
        </w:tc>
        <w:tc>
          <w:tcPr>
            <w:tcW w:w="2769" w:type="dxa"/>
          </w:tcPr>
          <w:p w14:paraId="0BB24676">
            <w:pPr>
              <w:jc w:val="both"/>
            </w:pPr>
            <w:r>
              <w:t>库代码整体拷进可执行文件</w:t>
            </w:r>
          </w:p>
        </w:tc>
        <w:tc>
          <w:tcPr>
            <w:tcW w:w="2769" w:type="dxa"/>
          </w:tcPr>
          <w:p w14:paraId="0010FF8B">
            <w:pPr>
              <w:jc w:val="both"/>
            </w:pPr>
            <w:r>
              <w:t>只记录"我需要 libxxx.so"（NEEDED 表）</w:t>
            </w:r>
          </w:p>
        </w:tc>
      </w:tr>
      <w:tr w14:paraId="4284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CD3755F">
            <w:pPr>
              <w:jc w:val="both"/>
            </w:pPr>
            <w:r>
              <w:t>运行期</w:t>
            </w:r>
          </w:p>
        </w:tc>
        <w:tc>
          <w:tcPr>
            <w:tcW w:w="2769" w:type="dxa"/>
          </w:tcPr>
          <w:p w14:paraId="3FC18AA6">
            <w:pPr>
              <w:jc w:val="both"/>
            </w:pPr>
            <w:r>
              <w:t>不需要库文件</w:t>
            </w:r>
          </w:p>
        </w:tc>
        <w:tc>
          <w:tcPr>
            <w:tcW w:w="2769" w:type="dxa"/>
          </w:tcPr>
          <w:p w14:paraId="311F2240">
            <w:pPr>
              <w:jc w:val="both"/>
            </w:pPr>
            <w:r>
              <w:t>动态加载器（ld-linux.so）去磁盘找库并映射</w:t>
            </w:r>
          </w:p>
        </w:tc>
      </w:tr>
      <w:tr w14:paraId="34DB0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EEE948F">
            <w:pPr>
              <w:jc w:val="both"/>
            </w:pPr>
            <w:r>
              <w:t>体积</w:t>
            </w:r>
          </w:p>
        </w:tc>
        <w:tc>
          <w:tcPr>
            <w:tcW w:w="2769" w:type="dxa"/>
          </w:tcPr>
          <w:p w14:paraId="071C3946">
            <w:pPr>
              <w:jc w:val="both"/>
            </w:pPr>
            <w:r>
              <w:t>大</w:t>
            </w:r>
          </w:p>
        </w:tc>
        <w:tc>
          <w:tcPr>
            <w:tcW w:w="2769" w:type="dxa"/>
          </w:tcPr>
          <w:p w14:paraId="083C0033">
            <w:pPr>
              <w:jc w:val="both"/>
            </w:pPr>
            <w:r>
              <w:t>小（库共享）</w:t>
            </w:r>
          </w:p>
        </w:tc>
      </w:tr>
      <w:tr w14:paraId="74DD3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243E59C">
            <w:pPr>
              <w:jc w:val="both"/>
            </w:pPr>
            <w:r>
              <w:t>升级</w:t>
            </w:r>
          </w:p>
        </w:tc>
        <w:tc>
          <w:tcPr>
            <w:tcW w:w="2769" w:type="dxa"/>
          </w:tcPr>
          <w:p w14:paraId="5FE6D26F">
            <w:pPr>
              <w:jc w:val="both"/>
            </w:pPr>
            <w:r>
              <w:t>重新编译</w:t>
            </w:r>
          </w:p>
        </w:tc>
        <w:tc>
          <w:tcPr>
            <w:tcW w:w="2769" w:type="dxa"/>
          </w:tcPr>
          <w:p w14:paraId="10DF7A46">
            <w:pPr>
              <w:jc w:val="both"/>
            </w:pPr>
            <w:r>
              <w:t>换 .so 即可</w:t>
            </w:r>
          </w:p>
        </w:tc>
      </w:tr>
      <w:tr w14:paraId="68310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AFCEAF2">
            <w:pPr>
              <w:jc w:val="both"/>
            </w:pPr>
            <w:r>
              <w:t>部署</w:t>
            </w:r>
          </w:p>
        </w:tc>
        <w:tc>
          <w:tcPr>
            <w:tcW w:w="2769" w:type="dxa"/>
          </w:tcPr>
          <w:p w14:paraId="111E9AD3">
            <w:pPr>
              <w:jc w:val="both"/>
            </w:pPr>
            <w:r>
              <w:t>单文件</w:t>
            </w:r>
          </w:p>
        </w:tc>
        <w:tc>
          <w:tcPr>
            <w:tcW w:w="2769" w:type="dxa"/>
          </w:tcPr>
          <w:p w14:paraId="65AC93AF">
            <w:pPr>
              <w:jc w:val="both"/>
            </w:pPr>
            <w:r>
              <w:t>缺库就起不来（ldd 查）</w:t>
            </w:r>
          </w:p>
        </w:tc>
      </w:tr>
    </w:tbl>
    <w:p w14:paraId="72259F8A"/>
    <w:p w14:paraId="55E8AD3C">
      <w:pPr>
        <w:pStyle w:val="25"/>
      </w:pPr>
      <w:r>
        <w:t>动态链接的加载流程（这是 ldd 存在的理由）：</w:t>
      </w:r>
    </w:p>
    <w:p w14:paraId="40EE12AC">
      <w:pPr>
        <w:pStyle w:val="65"/>
        <w:spacing w:before="60" w:after="60" w:line="240" w:lineRule="auto"/>
        <w:ind w:left="0" w:firstLine="0"/>
        <w:jc w:val="left"/>
      </w:pPr>
      <w:r>
        <w:t>execve("./boompi-client")</w:t>
      </w:r>
      <w:r>
        <w:br w:type="textWrapping"/>
      </w:r>
      <w:r>
        <w:t xml:space="preserve">  → 内核映射 ELF 的代码/数据段</w:t>
      </w:r>
      <w:r>
        <w:br w:type="textWrapping"/>
      </w:r>
      <w:r>
        <w:t xml:space="preserve">  → 启动动态加载器 ld-linux-armhf.so.3</w:t>
      </w:r>
      <w:r>
        <w:br w:type="textWrapping"/>
      </w:r>
      <w:r>
        <w:t xml:space="preserve">  → 加载器读 NEEDED：libc.so.6、libasound.so.2、...</w:t>
      </w:r>
      <w:r>
        <w:br w:type="textWrapping"/>
      </w:r>
      <w:r>
        <w:t xml:space="preserve">  → 按搜索路径找库：默认路径 + LD_LIBRARY_PATH</w:t>
      </w:r>
      <w:r>
        <w:br w:type="textWrapping"/>
      </w:r>
      <w:r>
        <w:t xml:space="preserve">  → 逐个映射进地址空间，解析符号引用</w:t>
      </w:r>
      <w:r>
        <w:br w:type="textWrapping"/>
      </w:r>
      <w:r>
        <w:t xml:space="preserve">  → 跳转入口执行</w:t>
      </w:r>
      <w:r>
        <w:br w:type="textWrapping"/>
      </w:r>
      <w:r>
        <w:br w:type="textWrapping"/>
      </w:r>
      <w:r>
        <w:t>缺任何一个：启动失败，报 "cannot open shared object file"</w:t>
      </w:r>
    </w:p>
    <w:p w14:paraId="70114E05">
      <w:pPr>
        <w:pStyle w:val="47"/>
      </w:pPr>
      <w:r>
        <w:t>5. 原理展开：交叉编译与 sysroot</w:t>
      </w:r>
    </w:p>
    <w:p w14:paraId="3491867C">
      <w:pPr>
        <w:pStyle w:val="25"/>
      </w:pPr>
      <w:r>
        <w:t>PC 的编译器生成 x86 机器码。RV1106 是 ARM Cortex-A7——指令集、ABI、动态加载器都不同。交叉编译器 = 跑在 x86 上、产出 ARM 代码的编译器。</w:t>
      </w:r>
    </w:p>
    <w:p w14:paraId="1C54365A">
      <w:pPr>
        <w:pStyle w:val="25"/>
      </w:pPr>
      <w:r>
        <w:t>但光有编译器不够：程序要链接 printf（libc）、snd_pcm_*（libasound），这些库也必须是 ARM 版。sysroot 就是"目标系统的完整头文件 + 库"目录：</w:t>
      </w:r>
    </w:p>
    <w:p w14:paraId="3BF633C5">
      <w:pPr>
        <w:pStyle w:val="65"/>
        <w:spacing w:before="60" w:after="60" w:line="240" w:lineRule="auto"/>
        <w:ind w:left="0" w:firstLine="0"/>
        <w:jc w:val="left"/>
      </w:pPr>
      <w:r>
        <w:t>PC（host）                       RV1106 板（target）</w:t>
      </w:r>
      <w:r>
        <w:br w:type="textWrapping"/>
      </w:r>
      <w:r>
        <w:t xml:space="preserve">  arm-linux-gnueabihf-g++        运行环境：</w:t>
      </w:r>
      <w:r>
        <w:br w:type="textWrapping"/>
      </w:r>
      <w:r>
        <w:t xml:space="preserve">  + sysroot/                     /lib/libc.so.6（ARM）</w:t>
      </w:r>
      <w:r>
        <w:br w:type="textWrapping"/>
      </w:r>
      <w:r>
        <w:t xml:space="preserve">    ├─ usr/include/（ARM头文件）  /usr/lib/libasound.so</w:t>
      </w:r>
      <w:r>
        <w:br w:type="textWrapping"/>
      </w:r>
      <w:r>
        <w:t xml:space="preserve">    └─ usr/lib/（ARM库）          /lib/ld-linux-armhf.so.3</w:t>
      </w:r>
      <w:r>
        <w:br w:type="textWrapping"/>
      </w:r>
      <w:r>
        <w:t xml:space="preserve">        │</w:t>
      </w:r>
      <w:r>
        <w:br w:type="textWrapping"/>
      </w:r>
      <w:r>
        <w:t xml:space="preserve">        └──▶ 产出 ARM ELF → 拷到板子 → 加载器在板子上找库</w:t>
      </w:r>
    </w:p>
    <w:p w14:paraId="0E8BC4AD">
      <w:pPr>
        <w:pStyle w:val="25"/>
      </w:pPr>
      <w:r>
        <w:t>最常见的交叉编译事故：include 或链接了 PC 上的 x86 头/库。编译可能通过（头文件长得一样），到板子上才崩。验证手段：file 看产物架构、readelf -h 看 ELF header 的 Machine 字段。</w:t>
      </w:r>
    </w:p>
    <w:p w14:paraId="0AD7EBDE">
      <w:pPr>
        <w:pStyle w:val="47"/>
      </w:pPr>
      <w:r>
        <w:t>6. 原理展开：CMake——target 模型</w:t>
      </w:r>
    </w:p>
    <w:p w14:paraId="1E7FF737">
      <w:pPr>
        <w:pStyle w:val="25"/>
      </w:pPr>
      <w:r>
        <w:t>CMake 不是编译器，是"构建系统生成器"：读 CMakeLists.txt，生成 Makefile/Ninja。它的核心抽象是 target：</w:t>
      </w:r>
    </w:p>
    <w:p w14:paraId="572B24E5">
      <w:pPr>
        <w:pStyle w:val="65"/>
        <w:spacing w:before="60" w:after="60" w:line="240" w:lineRule="auto"/>
        <w:ind w:left="0" w:firstLine="0"/>
        <w:jc w:val="left"/>
      </w:pPr>
      <w:r>
        <w:t>add_executable(boompi_client</w:t>
      </w:r>
      <w:r>
        <w:br w:type="textWrapping"/>
      </w:r>
      <w:r>
        <w:t xml:space="preserve">    apps/boompi_client/main.cpp</w:t>
      </w:r>
      <w:r>
        <w:br w:type="textWrapping"/>
      </w:r>
      <w:r>
        <w:t xml:space="preserve">    src/application/voice_client.cpp</w:t>
      </w:r>
      <w:r>
        <w:br w:type="textWrapping"/>
      </w:r>
      <w:r>
        <w:t xml:space="preserve">    ...)                       # 定义目标：可执行文件</w:t>
      </w:r>
      <w:r>
        <w:br w:type="textWrapping"/>
      </w:r>
      <w:r>
        <w:br w:type="textWrapping"/>
      </w:r>
      <w:r>
        <w:t>target_include_directories(boompi_client PRIVATE include)</w:t>
      </w:r>
      <w:r>
        <w:br w:type="textWrapping"/>
      </w:r>
      <w:r>
        <w:t>target_compile_features(boompi_client PRIVATE cxx_std_17)</w:t>
      </w:r>
      <w:r>
        <w:br w:type="textWrapping"/>
      </w:r>
      <w:r>
        <w:t>target_link_libraries(boompi_client PRIVATE asound swresample)</w:t>
      </w:r>
    </w:p>
    <w:p w14:paraId="79A1A948">
      <w:pPr>
        <w:pStyle w:val="25"/>
      </w:pPr>
      <w:r>
        <w:t>PUBLIC/PRIVATE 表达依赖可见性：PRIVATE = "只给我自己用，不传给依赖我的人"。这防止 include 路径与库的"全局污染"——两个库都用 snd_pcm 头，但各自的 include 路径不同，target 模型让它们互不干扰。</w:t>
      </w:r>
    </w:p>
    <w:p w14:paraId="5B9F6EC0">
      <w:pPr>
        <w:pStyle w:val="25"/>
      </w:pPr>
      <w:r>
        <w:t>IMPORTED target：把第三方二进制（vendor 库）包装成 target 供链接，含明确的 include/库/依赖声明——这是 boomPI 接 Rockchip 3A 和 Snowboy 的方式（BoompiAudioVendorDependencies.cmake）。</w:t>
      </w:r>
    </w:p>
    <w:p w14:paraId="1DA328A9">
      <w:pPr>
        <w:pStyle w:val="25"/>
      </w:pPr>
      <w:r>
        <w:t>CMakePresets.json：构建配置模板。同一源码，host-debug 预设出 PC 测试构建，rv1106-candidate 预设带 toolchain 文件与 sysroot 出交叉构建。CTest 是配套测试框架：add_test 注册，ctest 运行。</w:t>
      </w:r>
    </w:p>
    <w:p w14:paraId="64DA07B7">
      <w:pPr>
        <w:pStyle w:val="57"/>
      </w:pPr>
      <w:r>
        <w:drawing>
          <wp:inline distT="0" distB="0" distL="114300" distR="114300">
            <wp:extent cx="5303520" cy="1567815"/>
            <wp:effectExtent l="0" t="0" r="508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6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D6B5">
      <w:pPr>
        <w:pStyle w:val="57"/>
      </w:pPr>
      <w:r>
        <w:rPr>
          <w:i/>
          <w:sz w:val="18"/>
        </w:rPr>
        <w:t>图 15-1  编译四阶段与链接</w:t>
      </w:r>
    </w:p>
    <w:p w14:paraId="405380EC">
      <w:pPr>
        <w:pStyle w:val="47"/>
      </w:pPr>
      <w:r>
        <w:t>7. 最小独立实验</w:t>
      </w:r>
    </w:p>
    <w:p w14:paraId="59855897">
      <w:pPr>
        <w:pStyle w:val="65"/>
        <w:spacing w:before="60" w:after="60" w:line="240" w:lineRule="auto"/>
        <w:ind w:left="0" w:firstLine="0"/>
        <w:jc w:val="left"/>
      </w:pPr>
      <w:r>
        <w:t>cat &gt; /tmp/hello.c &lt;&lt;'EOF'</w:t>
      </w:r>
      <w:r>
        <w:br w:type="textWrapping"/>
      </w:r>
      <w:r>
        <w:t>#include &lt;stdio.h&gt;</w:t>
      </w:r>
      <w:r>
        <w:br w:type="textWrapping"/>
      </w:r>
      <w:r>
        <w:t>int main(void) { printf("hi\n"); return 0; }</w:t>
      </w:r>
      <w:r>
        <w:br w:type="textWrapping"/>
      </w:r>
      <w:r>
        <w:t>EOF</w:t>
      </w:r>
      <w:r>
        <w:br w:type="textWrapping"/>
      </w:r>
      <w:r>
        <w:t>gcc -E hello.c -o hello.i; head -n 5 hello.i   # 看头文件展开</w:t>
      </w:r>
      <w:r>
        <w:br w:type="textWrapping"/>
      </w:r>
      <w:r>
        <w:t>gcc -S hello.c -o hello.s; grep call hello.s   # 看 printf 调用</w:t>
      </w:r>
      <w:r>
        <w:br w:type="textWrapping"/>
      </w:r>
      <w:r>
        <w:t>gcc -c hello.c -o hello.o; nm hello.o          # 符号表</w:t>
      </w:r>
      <w:r>
        <w:br w:type="textWrapping"/>
      </w:r>
      <w:r>
        <w:t>gcc hello.o -o hello; file hello; ldd hello</w:t>
      </w:r>
      <w:r>
        <w:br w:type="textWrapping"/>
      </w:r>
      <w:r>
        <w:br w:type="textWrapping"/>
      </w:r>
      <w:r>
        <w:t># 制造 undefined reference</w:t>
      </w:r>
      <w:r>
        <w:br w:type="textWrapping"/>
      </w:r>
      <w:r>
        <w:t>gcc -c -x c -o /tmp/u.o - &lt;&lt;'EOF'</w:t>
      </w:r>
      <w:r>
        <w:br w:type="textWrapping"/>
      </w:r>
      <w:r>
        <w:t>extern void not_defined_here(void);</w:t>
      </w:r>
      <w:r>
        <w:br w:type="textWrapping"/>
      </w:r>
      <w:r>
        <w:t>int main(void){ not_defined_here(); return 0; }</w:t>
      </w:r>
      <w:r>
        <w:br w:type="textWrapping"/>
      </w:r>
      <w:r>
        <w:t>EOF</w:t>
      </w:r>
      <w:r>
        <w:br w:type="textWrapping"/>
      </w:r>
      <w:r>
        <w:t>gcc /tmp/u.o -o /tmp/u 2&gt;&amp;1 | tail -n 1</w:t>
      </w:r>
    </w:p>
    <w:p w14:paraId="2B758197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2"/>
        <w:gridCol w:w="4144"/>
      </w:tblGrid>
      <w:tr w14:paraId="0EEC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53" w:type="dxa"/>
          </w:tcPr>
          <w:p w14:paraId="68E2F3B3">
            <w:pPr>
              <w:jc w:val="both"/>
            </w:pPr>
            <w:r>
              <w:rPr>
                <w:b/>
              </w:rPr>
              <w:t>构建入口</w:t>
            </w:r>
          </w:p>
        </w:tc>
        <w:tc>
          <w:tcPr>
            <w:tcW w:w="4153" w:type="dxa"/>
          </w:tcPr>
          <w:p w14:paraId="0589664C">
            <w:pPr>
              <w:jc w:val="both"/>
            </w:pPr>
            <w:r>
              <w:rPr>
                <w:b/>
              </w:rPr>
              <w:t>作用</w:t>
            </w:r>
          </w:p>
        </w:tc>
      </w:tr>
      <w:tr w14:paraId="42BA3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68C1C581">
            <w:pPr>
              <w:jc w:val="both"/>
            </w:pPr>
            <w:r>
              <w:t>CMakePresets.json</w:t>
            </w:r>
          </w:p>
        </w:tc>
        <w:tc>
          <w:tcPr>
            <w:tcW w:w="4153" w:type="dxa"/>
          </w:tcPr>
          <w:p w14:paraId="7EB59E16">
            <w:pPr>
              <w:jc w:val="both"/>
            </w:pPr>
            <w:r>
              <w:t>host-debug / host-release / rv1106-candidate</w:t>
            </w:r>
          </w:p>
        </w:tc>
      </w:tr>
      <w:tr w14:paraId="6C06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39005BCF">
            <w:pPr>
              <w:jc w:val="both"/>
            </w:pPr>
            <w:r>
              <w:t>client/CMakeLists.txt</w:t>
            </w:r>
          </w:p>
        </w:tc>
        <w:tc>
          <w:tcPr>
            <w:tcW w:w="4153" w:type="dxa"/>
          </w:tcPr>
          <w:p w14:paraId="19C0DC89">
            <w:pPr>
              <w:jc w:val="both"/>
            </w:pPr>
            <w:r>
              <w:t>产品目标 + 各测试目标</w:t>
            </w:r>
          </w:p>
        </w:tc>
      </w:tr>
      <w:tr w14:paraId="732A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3ACC5ECD">
            <w:pPr>
              <w:jc w:val="both"/>
            </w:pPr>
            <w:r>
              <w:t>client/cmake/toolchains/rv1106.cmake</w:t>
            </w:r>
          </w:p>
        </w:tc>
        <w:tc>
          <w:tcPr>
            <w:tcW w:w="4153" w:type="dxa"/>
          </w:tcPr>
          <w:p w14:paraId="2849D1E4">
            <w:pPr>
              <w:jc w:val="both"/>
            </w:pPr>
            <w:r>
              <w:t>交叉工具链与 sysroot</w:t>
            </w:r>
          </w:p>
        </w:tc>
      </w:tr>
      <w:tr w14:paraId="64E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23590FB4">
            <w:pPr>
              <w:jc w:val="both"/>
            </w:pPr>
            <w:r>
              <w:t>BoompiAudioVendorDependencies.cmake</w:t>
            </w:r>
          </w:p>
        </w:tc>
        <w:tc>
          <w:tcPr>
            <w:tcW w:w="4153" w:type="dxa"/>
          </w:tcPr>
          <w:p w14:paraId="635C9C27">
            <w:pPr>
              <w:jc w:val="both"/>
            </w:pPr>
            <w:r>
              <w:t>vendor 库 IMPORTED target</w:t>
            </w:r>
          </w:p>
        </w:tc>
      </w:tr>
      <w:tr w14:paraId="043AA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43F080D3">
            <w:pPr>
              <w:jc w:val="both"/>
            </w:pPr>
            <w:r>
              <w:t>ctest --preset host-debug</w:t>
            </w:r>
          </w:p>
        </w:tc>
        <w:tc>
          <w:tcPr>
            <w:tcW w:w="4153" w:type="dxa"/>
          </w:tcPr>
          <w:p w14:paraId="31CC7D00">
            <w:pPr>
              <w:jc w:val="both"/>
            </w:pPr>
            <w:r>
              <w:t>Host 契约测试</w:t>
            </w:r>
          </w:p>
        </w:tc>
      </w:tr>
    </w:tbl>
    <w:p w14:paraId="2460ED0E"/>
    <w:p w14:paraId="7E6F1BF5">
      <w:pPr>
        <w:pStyle w:val="25"/>
      </w:pPr>
      <w:r>
        <w:t>仓库硬约束（AGENTS.md）：生产源文件显式列出，禁止 file(GLOB)；vendor 用 IMPORTED target；默认构建不联网下载。理解这些约束的代价，你现在应该能看懂每一条。</w:t>
      </w:r>
    </w:p>
    <w:p w14:paraId="7D5BA0CA">
      <w:pPr>
        <w:pStyle w:val="47"/>
      </w:pPr>
      <w:r>
        <w:t>9. 错误版本</w:t>
      </w:r>
    </w:p>
    <w:p w14:paraId="651C57EF">
      <w:pPr>
        <w:pStyle w:val="65"/>
        <w:spacing w:before="60" w:after="60" w:line="240" w:lineRule="auto"/>
        <w:ind w:left="0" w:firstLine="0"/>
        <w:jc w:val="left"/>
      </w:pPr>
      <w:r>
        <w:t># 错误：主机库混进交叉编译</w:t>
      </w:r>
      <w:r>
        <w:br w:type="textWrapping"/>
      </w:r>
      <w:r>
        <w:t>target_link_libraries(boompi_client PUBLIC</w:t>
      </w:r>
      <w:r>
        <w:br w:type="textWrapping"/>
      </w:r>
      <w:r>
        <w:t xml:space="preserve">    /usr/lib/x86_64-linux-gnu/libasound.so)</w:t>
      </w:r>
      <w:r>
        <w:br w:type="textWrapping"/>
      </w:r>
      <w:r>
        <w:t># 编译可能过，链接/运行因架构失败</w:t>
      </w:r>
      <w:r>
        <w:br w:type="textWrapping"/>
      </w:r>
      <w:r>
        <w:br w:type="textWrapping"/>
      </w:r>
      <w:r>
        <w:t># 错误：file(GLOB) 隐式收集源文件</w:t>
      </w:r>
      <w:r>
        <w:br w:type="textWrapping"/>
      </w:r>
      <w:r>
        <w:t>file(GLOB SRC src/*.cpp)</w:t>
      </w:r>
      <w:r>
        <w:br w:type="textWrapping"/>
      </w:r>
      <w:r>
        <w:t># 新文件不触发重配置、构建行为不可预测</w:t>
      </w:r>
    </w:p>
    <w:p w14:paraId="46953961">
      <w:pPr>
        <w:pStyle w:val="47"/>
      </w:pPr>
      <w:r>
        <w:t>10. 故障注入</w:t>
      </w:r>
    </w:p>
    <w:p w14:paraId="34F99D50">
      <w:pPr>
        <w:pStyle w:val="65"/>
        <w:spacing w:before="60" w:after="60" w:line="240" w:lineRule="auto"/>
        <w:ind w:left="0" w:firstLine="0"/>
        <w:jc w:val="left"/>
      </w:pPr>
      <w:r>
        <w:t># 在板子执行</w:t>
      </w:r>
      <w:r>
        <w:br w:type="textWrapping"/>
      </w:r>
      <w:r>
        <w:t>ldd /userdata/boompi/bin/boompi-client</w:t>
      </w:r>
      <w:r>
        <w:br w:type="textWrapping"/>
      </w:r>
      <w:r>
        <w:t># 把 libsnowboy.so 移走再启动 → 观察加载器报错</w:t>
      </w:r>
      <w:r>
        <w:br w:type="textWrapping"/>
      </w:r>
      <w:r>
        <w:t># readelf -d boompi-client | grep NEEDED   # 依赖声明从哪来</w:t>
      </w:r>
    </w:p>
    <w:p w14:paraId="58F651D3">
      <w:pPr>
        <w:pStyle w:val="47"/>
      </w:pPr>
      <w:r>
        <w:t>11. 不变量总结</w:t>
      </w:r>
    </w:p>
    <w:p w14:paraId="51180D9B">
      <w:pPr>
        <w:pStyle w:val="56"/>
      </w:pPr>
      <w:r>
        <w:t>四阶段产物不同，错误阶段定位不同。</w:t>
      </w:r>
    </w:p>
    <w:p w14:paraId="317F0DBE">
      <w:pPr>
        <w:pStyle w:val="56"/>
      </w:pPr>
      <w:r>
        <w:t>声明解编译，定义解链接。</w:t>
      </w:r>
    </w:p>
    <w:p w14:paraId="7EAD263C">
      <w:pPr>
        <w:pStyle w:val="56"/>
      </w:pPr>
      <w:r>
        <w:t>动态库运行时解析，缺库启动即败。</w:t>
      </w:r>
    </w:p>
    <w:p w14:paraId="6FC4D3DB">
      <w:pPr>
        <w:pStyle w:val="56"/>
      </w:pPr>
      <w:r>
        <w:t>交叉编译必须配 sysroot，禁止主机库。</w:t>
      </w:r>
    </w:p>
    <w:p w14:paraId="6625FFC9">
      <w:pPr>
        <w:pStyle w:val="56"/>
      </w:pPr>
      <w:r>
        <w:t>CMake target + PRIVATE 隔离依赖。</w:t>
      </w:r>
    </w:p>
    <w:p w14:paraId="2C769FF0">
      <w:pPr>
        <w:pStyle w:val="47"/>
      </w:pPr>
      <w:r>
        <w:t>12. 章末考核</w:t>
      </w:r>
    </w:p>
    <w:p w14:paraId="7B71D79C">
      <w:pPr>
        <w:pStyle w:val="56"/>
      </w:pPr>
      <w:r>
        <w:t>undefined reference 发生在哪个阶段？头文件里有声明为什么还报？</w:t>
      </w:r>
    </w:p>
    <w:p w14:paraId="3676DD92">
      <w:pPr>
        <w:pStyle w:val="56"/>
      </w:pPr>
      <w:r>
        <w:t>静态链接与动态链接的取舍。</w:t>
      </w:r>
    </w:p>
    <w:p w14:paraId="4F2B4861">
      <w:pPr>
        <w:pStyle w:val="56"/>
      </w:pPr>
      <w:r>
        <w:t>sysroot 里有什么？为什么不能省？</w:t>
      </w:r>
    </w:p>
    <w:p w14:paraId="3B72FA44">
      <w:pPr>
        <w:pStyle w:val="56"/>
      </w:pPr>
      <w:r>
        <w:t>PUBLIC 与 PRIVATE 的区别。</w:t>
      </w:r>
    </w:p>
    <w:p w14:paraId="3BB4CF33">
      <w:pPr>
        <w:pStyle w:val="56"/>
      </w:pPr>
      <w:r>
        <w:t>为什么禁止 file(GLOB)？</w:t>
      </w:r>
    </w:p>
    <w:p w14:paraId="3C54192A">
      <w:pPr>
        <w:pStyle w:val="46"/>
        <w:keepNext/>
        <w:pageBreakBefore/>
      </w:pPr>
      <w:bookmarkStart w:id="18" w:name="_Toc24287"/>
      <w:r>
        <w:t>第16章  动态库与ABI：为什么"同样是C++"会不兼容</w:t>
      </w:r>
      <w:bookmarkEnd w:id="18"/>
    </w:p>
    <w:p w14:paraId="4447F001">
      <w:pPr>
        <w:pStyle w:val="47"/>
      </w:pPr>
      <w:r>
        <w:t>1. 真实问题</w:t>
      </w:r>
    </w:p>
    <w:p w14:paraId="556BF0F4">
      <w:pPr>
        <w:pStyle w:val="25"/>
      </w:pPr>
      <w:r>
        <w:t>boomPI 里的 Snowboy 是多年前用老编译器编译的 C++ 库，而客户端用新 GCC 编 C++17。两边都自称 C++，链接时却可能符号对不上、运行时空指针崩溃。为什么？答案是 ABI（Application Binary Interface）。这一章讲透 ABI，你就理解了为什么 boomPI 要专门写一个 snowboy_legacy_bridge。</w:t>
      </w:r>
    </w:p>
    <w:p w14:paraId="6AA62C69">
      <w:pPr>
        <w:pStyle w:val="47"/>
      </w:pPr>
      <w:r>
        <w:t>2. 原理展开：ABI 是什么</w:t>
      </w:r>
    </w:p>
    <w:p w14:paraId="7F830182">
      <w:pPr>
        <w:pStyle w:val="25"/>
      </w:pPr>
      <w:r>
        <w:t>API 是"源码层面的约定"：函数长什么样（签名、头文件）。ABI 是"二进制层面的约定"：函数在机器码层面怎么调用、结构体在内存里怎么排、符号叫什么名字。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1"/>
        <w:gridCol w:w="2935"/>
        <w:gridCol w:w="2660"/>
      </w:tblGrid>
      <w:tr w14:paraId="45E9D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6FE375D7">
            <w:pPr>
              <w:jc w:val="both"/>
            </w:pPr>
            <w:r>
              <w:rPr>
                <w:b/>
              </w:rPr>
              <w:t>ABI 的组成部分</w:t>
            </w:r>
          </w:p>
        </w:tc>
        <w:tc>
          <w:tcPr>
            <w:tcW w:w="2769" w:type="dxa"/>
          </w:tcPr>
          <w:p w14:paraId="48EE9613">
            <w:pPr>
              <w:jc w:val="both"/>
            </w:pPr>
            <w:r>
              <w:rPr>
                <w:b/>
              </w:rPr>
              <w:t>例子</w:t>
            </w:r>
          </w:p>
        </w:tc>
        <w:tc>
          <w:tcPr>
            <w:tcW w:w="2769" w:type="dxa"/>
          </w:tcPr>
          <w:p w14:paraId="2831B7C7">
            <w:pPr>
              <w:jc w:val="both"/>
            </w:pPr>
            <w:r>
              <w:rPr>
                <w:b/>
              </w:rPr>
              <w:t>不匹配的后果</w:t>
            </w:r>
          </w:p>
        </w:tc>
      </w:tr>
      <w:tr w14:paraId="07FB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F9D6440">
            <w:pPr>
              <w:jc w:val="both"/>
            </w:pPr>
            <w:r>
              <w:t>函数调用约定</w:t>
            </w:r>
          </w:p>
        </w:tc>
        <w:tc>
          <w:tcPr>
            <w:tcW w:w="2769" w:type="dxa"/>
          </w:tcPr>
          <w:p w14:paraId="29AD5AD6">
            <w:pPr>
              <w:jc w:val="both"/>
            </w:pPr>
            <w:r>
              <w:t>参数放哪些寄存器/栈，谁清理</w:t>
            </w:r>
          </w:p>
        </w:tc>
        <w:tc>
          <w:tcPr>
            <w:tcW w:w="2769" w:type="dxa"/>
          </w:tcPr>
          <w:p w14:paraId="4D2BA9C6">
            <w:pPr>
              <w:jc w:val="both"/>
            </w:pPr>
            <w:r>
              <w:t>参数错位，崩溃</w:t>
            </w:r>
          </w:p>
        </w:tc>
      </w:tr>
      <w:tr w14:paraId="2535D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9F81F9D">
            <w:pPr>
              <w:jc w:val="both"/>
            </w:pPr>
            <w:r>
              <w:t>结构体布局</w:t>
            </w:r>
          </w:p>
        </w:tc>
        <w:tc>
          <w:tcPr>
            <w:tcW w:w="2769" w:type="dxa"/>
          </w:tcPr>
          <w:p w14:paraId="20C9F198">
            <w:pPr>
              <w:jc w:val="both"/>
            </w:pPr>
            <w:r>
              <w:t>成员顺序、对齐、填充字节</w:t>
            </w:r>
          </w:p>
        </w:tc>
        <w:tc>
          <w:tcPr>
            <w:tcW w:w="2769" w:type="dxa"/>
          </w:tcPr>
          <w:p w14:paraId="57408EAF">
            <w:pPr>
              <w:jc w:val="both"/>
            </w:pPr>
            <w:r>
              <w:t>字段错位，数据全错</w:t>
            </w:r>
          </w:p>
        </w:tc>
      </w:tr>
      <w:tr w14:paraId="73F4C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4DE66B5">
            <w:pPr>
              <w:jc w:val="both"/>
            </w:pPr>
            <w:r>
              <w:t>名字修饰（mangling）</w:t>
            </w:r>
          </w:p>
        </w:tc>
        <w:tc>
          <w:tcPr>
            <w:tcW w:w="2769" w:type="dxa"/>
          </w:tcPr>
          <w:p w14:paraId="37002852">
            <w:pPr>
              <w:jc w:val="both"/>
            </w:pPr>
            <w:r>
              <w:t>_ZN6snowboy5DetectEPFmmE</w:t>
            </w:r>
          </w:p>
        </w:tc>
        <w:tc>
          <w:tcPr>
            <w:tcW w:w="2769" w:type="dxa"/>
          </w:tcPr>
          <w:p w14:paraId="0C9831D9">
            <w:pPr>
              <w:jc w:val="both"/>
            </w:pPr>
            <w:r>
              <w:t>链接时符号找不到</w:t>
            </w:r>
          </w:p>
        </w:tc>
      </w:tr>
      <w:tr w14:paraId="5DFD5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DCA1BF4">
            <w:pPr>
              <w:jc w:val="both"/>
            </w:pPr>
            <w:r>
              <w:t>类布局（vtable 等）</w:t>
            </w:r>
          </w:p>
        </w:tc>
        <w:tc>
          <w:tcPr>
            <w:tcW w:w="2769" w:type="dxa"/>
          </w:tcPr>
          <w:p w14:paraId="2A8A3B72">
            <w:pPr>
              <w:jc w:val="both"/>
            </w:pPr>
            <w:r>
              <w:t>虚函数表位置、RTTI</w:t>
            </w:r>
          </w:p>
        </w:tc>
        <w:tc>
          <w:tcPr>
            <w:tcW w:w="2769" w:type="dxa"/>
          </w:tcPr>
          <w:p w14:paraId="29AC4FA0">
            <w:pPr>
              <w:jc w:val="both"/>
            </w:pPr>
            <w:r>
              <w:t>虚调用崩溃</w:t>
            </w:r>
          </w:p>
        </w:tc>
      </w:tr>
      <w:tr w14:paraId="41EB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02D34A0">
            <w:pPr>
              <w:jc w:val="both"/>
            </w:pPr>
            <w:r>
              <w:t>标准库 ABI</w:t>
            </w:r>
          </w:p>
        </w:tc>
        <w:tc>
          <w:tcPr>
            <w:tcW w:w="2769" w:type="dxa"/>
          </w:tcPr>
          <w:p w14:paraId="3A72BF2D">
            <w:pPr>
              <w:jc w:val="both"/>
            </w:pPr>
            <w:r>
              <w:t>std::string 内部布局</w:t>
            </w:r>
          </w:p>
        </w:tc>
        <w:tc>
          <w:tcPr>
            <w:tcW w:w="2769" w:type="dxa"/>
          </w:tcPr>
          <w:p w14:paraId="3FBEF31F">
            <w:pPr>
              <w:jc w:val="both"/>
            </w:pPr>
            <w:r>
              <w:t>看似正常实则内存损坏</w:t>
            </w:r>
          </w:p>
        </w:tc>
      </w:tr>
    </w:tbl>
    <w:p w14:paraId="60ECC592"/>
    <w:p w14:paraId="5EBAC816">
      <w:pPr>
        <w:pStyle w:val="25"/>
      </w:pPr>
      <w:r>
        <w:t>C 的 ABI 极其简单稳定：函数名就是符号名，参数按固定规则压栈。C++ 的 ABI 复杂得多：函数名被"修饰"（mangling），把参数类型编码进符号名；类、模板、异常各有布局约定；而且不同编译器版本可能不同。</w:t>
      </w:r>
    </w:p>
    <w:p w14:paraId="00086F5D">
      <w:pPr>
        <w:pStyle w:val="47"/>
      </w:pPr>
      <w:r>
        <w:t>3. 原理展开：名字修饰——符号为什么长那样</w:t>
      </w:r>
    </w:p>
    <w:p w14:paraId="05261FC7">
      <w:pPr>
        <w:pStyle w:val="65"/>
        <w:spacing w:before="60" w:after="60" w:line="240" w:lineRule="auto"/>
        <w:ind w:left="0" w:firstLine="0"/>
        <w:jc w:val="left"/>
      </w:pPr>
      <w:r>
        <w:t>C 函数:   snowboy_detect          → 符号就是 snowboy_detect</w:t>
      </w:r>
      <w:r>
        <w:br w:type="textWrapping"/>
      </w:r>
      <w:r>
        <w:t>C++ 函数: void Detect(float)      → _ZN6snowboy5DetectEf</w:t>
      </w:r>
      <w:r>
        <w:br w:type="textWrapping"/>
      </w:r>
      <w:r>
        <w:br w:type="textWrapping"/>
      </w:r>
      <w:r>
        <w:t>解读：_Z = 修饰前缀</w:t>
      </w:r>
      <w:r>
        <w:br w:type="textWrapping"/>
      </w:r>
      <w:r>
        <w:t xml:space="preserve">      N...E = 嵌套命名空间/类（snowboy::Detect）</w:t>
      </w:r>
      <w:r>
        <w:br w:type="textWrapping"/>
      </w:r>
      <w:r>
        <w:t xml:space="preserve">      f = float 参数</w:t>
      </w:r>
      <w:r>
        <w:br w:type="textWrapping"/>
      </w:r>
      <w:r>
        <w:br w:type="textWrapping"/>
      </w:r>
      <w:r>
        <w:t>用 nm + c++filt 还原：</w:t>
      </w:r>
      <w:r>
        <w:br w:type="textWrapping"/>
      </w:r>
      <w:r>
        <w:t>nm -D libsnowboy.so | grep Detect | c++filt</w:t>
      </w:r>
      <w:r>
        <w:br w:type="textWrapping"/>
      </w:r>
      <w:r>
        <w:t>→ snowboy::Detect(float)</w:t>
      </w:r>
    </w:p>
    <w:p w14:paraId="1F7D4BB2">
      <w:pPr>
        <w:pStyle w:val="25"/>
      </w:pPr>
      <w:r>
        <w:t>修饰的作用是重载：两个同名不同参的函数要有不同符号。代价：不同编译器/不同版本生成的修饰名可能不同——这就是"链接时找不到符号"的常见根源。</w:t>
      </w:r>
    </w:p>
    <w:p w14:paraId="0AC3C254">
      <w:pPr>
        <w:pStyle w:val="47"/>
      </w:pPr>
      <w:r>
        <w:t>4. 原理展开：标准库 ABI——最隐蔽的雷</w:t>
      </w:r>
    </w:p>
    <w:p w14:paraId="5ED4930B">
      <w:pPr>
        <w:pStyle w:val="25"/>
      </w:pPr>
      <w:r>
        <w:t>即使符号名匹配了，std::string 这样的类在不同 GCC 版本里内部布局也可能不同（老版本用写时复制，新版本用短字符串优化 SSO）。</w:t>
      </w:r>
    </w:p>
    <w:p w14:paraId="751C4652">
      <w:pPr>
        <w:pStyle w:val="65"/>
        <w:spacing w:before="60" w:after="60" w:line="240" w:lineRule="auto"/>
        <w:ind w:left="0" w:firstLine="0"/>
        <w:jc w:val="left"/>
      </w:pPr>
      <w:r>
        <w:t>新库（调用方）              老库（实现方）</w:t>
      </w:r>
      <w:r>
        <w:br w:type="textWrapping"/>
      </w:r>
      <w:r>
        <w:t xml:space="preserve">  string s;                   void f(string s);</w:t>
      </w:r>
      <w:r>
        <w:br w:type="textWrapping"/>
      </w:r>
      <w:r>
        <w:t xml:space="preserve">  f(s);</w:t>
      </w:r>
      <w:r>
        <w:br w:type="textWrapping"/>
      </w:r>
      <w:r>
        <w:t xml:space="preserve">  按新布局把 s 拷到栈上 ──▶ 老库按旧布局读</w:t>
      </w:r>
      <w:r>
        <w:br w:type="textWrapping"/>
      </w:r>
      <w:r>
        <w:t xml:space="preserve">  → 读到错误偏移 → 内存损坏 / 崩溃 / 悄悄改错数据</w:t>
      </w:r>
    </w:p>
    <w:p w14:paraId="7EE4206A">
      <w:pPr>
        <w:pStyle w:val="25"/>
      </w:pPr>
      <w:r>
        <w:t>这就是"相同头文件不保证二进制兼容"的真正含义：头文件只保证源码能编译，不保证产物能互操作。</w:t>
      </w:r>
    </w:p>
    <w:p w14:paraId="5F289D9C">
      <w:pPr>
        <w:pStyle w:val="47"/>
      </w:pPr>
      <w:r>
        <w:t>5. 原理展开：extern "C"——C++ 调 C 的安全桥</w:t>
      </w:r>
    </w:p>
    <w:p w14:paraId="1A31DD6E">
      <w:pPr>
        <w:pStyle w:val="65"/>
        <w:spacing w:before="60" w:after="60" w:line="240" w:lineRule="auto"/>
        <w:ind w:left="0" w:firstLine="0"/>
        <w:jc w:val="left"/>
      </w:pPr>
      <w:r>
        <w:t>extern "C" {</w:t>
      </w:r>
      <w:r>
        <w:br w:type="textWrapping"/>
      </w:r>
      <w:r>
        <w:t xml:space="preserve">    int snowboy_legacy_create(const char*, const char*, ...);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效果：这个函数按 C 规则链接——符号名不加修饰，</w:t>
      </w:r>
      <w:r>
        <w:br w:type="textWrapping"/>
      </w:r>
      <w:r>
        <w:t>参数按 C 调用约定。只要库那边也是 C 符号，</w:t>
      </w:r>
      <w:r>
        <w:br w:type="textWrapping"/>
      </w:r>
      <w:r>
        <w:t>无论编译器和 C++ ABI 怎么变，这层桥都稳定。</w:t>
      </w:r>
    </w:p>
    <w:p w14:paraId="38E9A571">
      <w:pPr>
        <w:pStyle w:val="25"/>
      </w:pPr>
      <w:r>
        <w:t>但注意：extern "C" 只解决"链接名"，不解决"内部实现"。如果库的导出函数内部用了 std::string 参数，桥两边还是得一致。所以 boomPI 的 bridge 只暴露"纯 C 类型"（const char*、int），把 C++ 对象完全藏在桥后面。</w:t>
      </w:r>
    </w:p>
    <w:p w14:paraId="38D515DA">
      <w:pPr>
        <w:pStyle w:val="47"/>
      </w:pPr>
      <w:r>
        <w:t>6. 原理展开：C ABI bridge 模式</w:t>
      </w:r>
    </w:p>
    <w:p w14:paraId="5077B0E4">
      <w:pPr>
        <w:pStyle w:val="25"/>
      </w:pPr>
      <w:r>
        <w:t>把"老 C++ 库"包进一层"纯 C 接口"，是嵌入式项目接第三方二进制库的标准姿势：</w:t>
      </w:r>
    </w:p>
    <w:p w14:paraId="5FA6B273">
      <w:pPr>
        <w:pStyle w:val="65"/>
        <w:spacing w:before="60" w:after="60" w:line="240" w:lineRule="auto"/>
        <w:ind w:left="0" w:firstLine="0"/>
        <w:jc w:val="left"/>
      </w:pPr>
      <w:r>
        <w:t>snowboy_legacy_bridge.cpp（薄适配层）</w:t>
      </w:r>
      <w:r>
        <w:br w:type="textWrapping"/>
      </w:r>
      <w:r>
        <w:t xml:space="preserve">  extern "C" int boompi_snowboy_legacy_create(...) {</w:t>
      </w:r>
      <w:r>
        <w:br w:type="textWrapping"/>
      </w:r>
      <w:r>
        <w:t xml:space="preserve">      // 内部安全地创建 C++ 对象（老 ABI 只在这个文件里出现）</w:t>
      </w:r>
      <w:r>
        <w:br w:type="textWrapping"/>
      </w:r>
      <w:r>
        <w:t xml:space="preserve">      return g_engine.emplace(...) ? 1 : 0;</w:t>
      </w:r>
      <w:r>
        <w:br w:type="textWrapping"/>
      </w:r>
      <w:r>
        <w:t xml:space="preserve">  }</w:t>
      </w:r>
      <w:r>
        <w:br w:type="textWrapping"/>
      </w:r>
      <w:r>
        <w:t xml:space="preserve">  extern "C" int boompi_snowboy_legacy_process_s16(...) {</w:t>
      </w:r>
      <w:r>
        <w:br w:type="textWrapping"/>
      </w:r>
      <w:r>
        <w:t xml:space="preserve">      // 内部调用老库的 C++ 方法</w:t>
      </w:r>
      <w:r>
        <w:br w:type="textWrapping"/>
      </w:r>
      <w:r>
        <w:t xml:space="preserve">  }</w:t>
      </w:r>
      <w:r>
        <w:br w:type="textWrapping"/>
      </w:r>
      <w:r>
        <w:br w:type="textWrapping"/>
      </w:r>
      <w:r>
        <w:t>生产代码只依赖这组 C 接口，不 include 老库头文件。</w:t>
      </w:r>
      <w:r>
        <w:br w:type="textWrapping"/>
      </w:r>
      <w:r>
        <w:t>ABI 差异被完全隔离在 bridge 文件内。</w:t>
      </w:r>
    </w:p>
    <w:p w14:paraId="7FE5FB81">
      <w:pPr>
        <w:pStyle w:val="25"/>
      </w:pPr>
      <w:r>
        <w:t>这带来的工程收益：换编译器、升级库、换实现（比如未来换唤醒词引擎），都只改 bridge 内部，生产代码一行不动。</w:t>
      </w:r>
    </w:p>
    <w:p w14:paraId="60D843AC">
      <w:pPr>
        <w:pStyle w:val="47"/>
      </w:pPr>
      <w:r>
        <w:t>7. 最小独立实验</w:t>
      </w:r>
    </w:p>
    <w:p w14:paraId="16AEA05C">
      <w:pPr>
        <w:pStyle w:val="65"/>
        <w:spacing w:before="60" w:after="60" w:line="240" w:lineRule="auto"/>
        <w:ind w:left="0" w:firstLine="0"/>
        <w:jc w:val="left"/>
      </w:pPr>
      <w:r>
        <w:t># 看动态库的符号与依赖</w:t>
      </w:r>
      <w:r>
        <w:br w:type="textWrapping"/>
      </w:r>
      <w:r>
        <w:t>nm -D /lib/$(uname -m)-linux-gnu/libc.so.6 2&gt;/dev/null | grep -c " T "</w:t>
      </w:r>
      <w:r>
        <w:br w:type="textWrapping"/>
      </w:r>
      <w:r>
        <w:t>readelf -d /bin/ls | grep NEEDED</w:t>
      </w:r>
      <w:r>
        <w:br w:type="textWrapping"/>
      </w:r>
      <w:r>
        <w:t>ldd /bin/ls</w:t>
      </w:r>
      <w:r>
        <w:br w:type="textWrapping"/>
      </w:r>
      <w:r>
        <w:br w:type="textWrapping"/>
      </w:r>
      <w:r>
        <w:t># C 与 C++ 符号对比（自己编译）</w:t>
      </w:r>
      <w:r>
        <w:br w:type="textWrapping"/>
      </w:r>
      <w:r>
        <w:t>g++ -x c++ -c -o /tmp/a.o - &lt;&lt;'EOF'</w:t>
      </w:r>
      <w:r>
        <w:br w:type="textWrapping"/>
      </w:r>
      <w:r>
        <w:t>extern "C" void c_fn(int);</w:t>
      </w:r>
      <w:r>
        <w:br w:type="textWrapping"/>
      </w:r>
      <w:r>
        <w:t>void cpp_fn(int) {}</w:t>
      </w:r>
      <w:r>
        <w:br w:type="textWrapping"/>
      </w:r>
      <w:r>
        <w:t>EOF</w:t>
      </w:r>
      <w:r>
        <w:br w:type="textWrapping"/>
      </w:r>
      <w:r>
        <w:t>nm /tmp/a.o | grep " T "</w:t>
      </w:r>
      <w:r>
        <w:br w:type="textWrapping"/>
      </w:r>
      <w:r>
        <w:t># 注意 c_fn 只是声明（U），cpp_fn 带修饰（T _Z6cpp_fni）</w:t>
      </w:r>
    </w:p>
    <w:p w14:paraId="1F94B7E9">
      <w:pPr>
        <w:pStyle w:val="47"/>
      </w:pPr>
      <w:r>
        <w:t>8. 项目源码映射</w:t>
      </w:r>
    </w:p>
    <w:p w14:paraId="7ACCA949">
      <w:pPr>
        <w:pStyle w:val="25"/>
      </w:pPr>
      <w:r>
        <w:t>boomPI 的 ABI 隔离（AGENTS.md 约束）：</w:t>
      </w:r>
    </w:p>
    <w:p w14:paraId="46FB6042">
      <w:pPr>
        <w:pStyle w:val="56"/>
      </w:pPr>
      <w:r>
        <w:t>Snowboy 只通过私有 C ABI bridge 隔离，不建立 WakeWordEngine 虚接口。</w:t>
      </w:r>
    </w:p>
    <w:p w14:paraId="4C79F7D3">
      <w:pPr>
        <w:pStyle w:val="56"/>
      </w:pPr>
      <w:r>
        <w:t>Rockchip 3A 的 rkaudio_preprocess_* 以 C ABI 接入，static_assert 校验函数签名。</w:t>
      </w:r>
    </w:p>
    <w:p w14:paraId="2E65D1CB">
      <w:pPr>
        <w:pStyle w:val="56"/>
      </w:pPr>
      <w:r>
        <w:t>接入前检查 ARM ISA、hard/soft float、libc、GLIBCXX 版本、模型加载和实时率。</w:t>
      </w:r>
    </w:p>
    <w:p w14:paraId="71975C1A">
      <w:pPr>
        <w:pStyle w:val="25"/>
      </w:pPr>
      <w:r>
        <w:t>rockchip_voice_dsp.cpp 里那组 static_assert 就是在编译期验证"vendor 头文件的函数签名与我假设的一致"——ABI 问题的第一道防线是编译期校验。</w:t>
      </w:r>
    </w:p>
    <w:p w14:paraId="51A86806">
      <w:pPr>
        <w:pStyle w:val="47"/>
      </w:pPr>
      <w:r>
        <w:t>9. 错误版本</w:t>
      </w:r>
    </w:p>
    <w:p w14:paraId="16712C4C">
      <w:pPr>
        <w:pStyle w:val="65"/>
        <w:spacing w:before="60" w:after="60" w:line="240" w:lineRule="auto"/>
        <w:ind w:left="0" w:firstLine="0"/>
        <w:jc w:val="left"/>
      </w:pPr>
      <w:r>
        <w:t>// 错误：生产代码直接 include 老库头文件并 new 对象</w:t>
      </w:r>
      <w:r>
        <w:br w:type="textWrapping"/>
      </w:r>
      <w:r>
        <w:t>#include "snowboy/SnowboyDetect.h"</w:t>
      </w:r>
      <w:r>
        <w:br w:type="textWrapping"/>
      </w:r>
      <w:r>
        <w:t>auto* d = new SnowboyDetect(...);</w:t>
      </w:r>
      <w:r>
        <w:br w:type="textWrapping"/>
      </w:r>
      <w:r>
        <w:t>// 新 GCC 与老库的 std::string ABI 不一致 → 运行崩溃</w:t>
      </w:r>
      <w:r>
        <w:br w:type="textWrapping"/>
      </w:r>
      <w:r>
        <w:t>// 正确：走 C ABI bridge</w:t>
      </w:r>
    </w:p>
    <w:p w14:paraId="78EC6632">
      <w:pPr>
        <w:pStyle w:val="47"/>
      </w:pPr>
      <w:r>
        <w:t>10. 故障注入</w:t>
      </w:r>
    </w:p>
    <w:p w14:paraId="6933EFDA">
      <w:pPr>
        <w:pStyle w:val="65"/>
        <w:spacing w:before="60" w:after="60" w:line="240" w:lineRule="auto"/>
        <w:ind w:left="0" w:firstLine="0"/>
        <w:jc w:val="left"/>
      </w:pPr>
      <w:r>
        <w:t># 在板子上验证库加载</w:t>
      </w:r>
      <w:r>
        <w:br w:type="textWrapping"/>
      </w:r>
      <w:r>
        <w:t>ldd /userdata/boompi/bin/boompi-client | grep -i "snowboy\|3a\|rkaudio"</w:t>
      </w:r>
      <w:r>
        <w:br w:type="textWrapping"/>
      </w:r>
      <w:r>
        <w:t>nm -D /usr/lib/libsnowboy.so | c++filt | grep -i "create\|process" | head</w:t>
      </w:r>
      <w:r>
        <w:br w:type="textWrapping"/>
      </w:r>
      <w:r>
        <w:t># 若看到 C++ 修饰符号被生产代码直接引用，说明隔离失效</w:t>
      </w:r>
    </w:p>
    <w:p w14:paraId="201E612D">
      <w:pPr>
        <w:pStyle w:val="47"/>
      </w:pPr>
      <w:r>
        <w:t>11. 不变量总结</w:t>
      </w:r>
    </w:p>
    <w:p w14:paraId="762D9B5F">
      <w:pPr>
        <w:pStyle w:val="56"/>
      </w:pPr>
      <w:r>
        <w:t>ABI 是二进制级约定，头文件相同 ≠ 二进制兼容。</w:t>
      </w:r>
    </w:p>
    <w:p w14:paraId="6663D916">
      <w:pPr>
        <w:pStyle w:val="56"/>
      </w:pPr>
      <w:r>
        <w:t>C ABI 稳定，C++ ABI 随编译器/版本变化。</w:t>
      </w:r>
    </w:p>
    <w:p w14:paraId="1B92EDE8">
      <w:pPr>
        <w:pStyle w:val="56"/>
      </w:pPr>
      <w:r>
        <w:t>extern "C" 只解决链接名，不解决内部实现。</w:t>
      </w:r>
    </w:p>
    <w:p w14:paraId="277FB902">
      <w:pPr>
        <w:pStyle w:val="56"/>
      </w:pPr>
      <w:r>
        <w:t>第三方 C++ 库必须经 C ABI bridge 隔离。</w:t>
      </w:r>
    </w:p>
    <w:p w14:paraId="1FB52346">
      <w:pPr>
        <w:pStyle w:val="56"/>
      </w:pPr>
      <w:r>
        <w:t>vendor 接入做编译期签名校验 + 板端加载验证。</w:t>
      </w:r>
    </w:p>
    <w:p w14:paraId="2B81945D">
      <w:pPr>
        <w:pStyle w:val="47"/>
      </w:pPr>
      <w:r>
        <w:t>12. 章末考核</w:t>
      </w:r>
    </w:p>
    <w:p w14:paraId="099D150F">
      <w:pPr>
        <w:pStyle w:val="56"/>
      </w:pPr>
      <w:r>
        <w:t>ABI 与 API 的区别？</w:t>
      </w:r>
    </w:p>
    <w:p w14:paraId="6556C24A">
      <w:pPr>
        <w:pStyle w:val="56"/>
      </w:pPr>
      <w:r>
        <w:t>为什么相同头文件不保证二进制兼容？</w:t>
      </w:r>
    </w:p>
    <w:p w14:paraId="713B0C33">
      <w:pPr>
        <w:pStyle w:val="56"/>
      </w:pPr>
      <w:r>
        <w:t>extern "C" 解决什么、不解决什么？</w:t>
      </w:r>
    </w:p>
    <w:p w14:paraId="2D842DF1">
      <w:pPr>
        <w:pStyle w:val="56"/>
      </w:pPr>
      <w:r>
        <w:t>snowboy_legacy_bridge 存在的原因与隔离方式？</w:t>
      </w:r>
    </w:p>
    <w:p w14:paraId="78BFB46F">
      <w:pPr>
        <w:pStyle w:val="46"/>
        <w:keepNext/>
        <w:pageBreakBefore/>
      </w:pPr>
      <w:bookmarkStart w:id="19" w:name="_Toc32205"/>
      <w:r>
        <w:t>第17章  调试工具箱：strace、gdb、ps、top、日志</w:t>
      </w:r>
      <w:bookmarkEnd w:id="19"/>
    </w:p>
    <w:p w14:paraId="2E825AD6">
      <w:pPr>
        <w:pStyle w:val="47"/>
      </w:pPr>
      <w:r>
        <w:t>1. 真实问题</w:t>
      </w:r>
    </w:p>
    <w:p w14:paraId="4F81184C">
      <w:pPr>
        <w:pStyle w:val="25"/>
      </w:pPr>
      <w:r>
        <w:t>程序出问题了：起不来、跑着跑着崩了、卡住不动、CPU 占用高。MCU 时代你有调试器（J-Link + Keil），Linux 上呢？这一章建立一个完整的调试工具箱：strace（看系统调用）、gdb（看崩溃现场）、ps/top（看运行状态）、日志（看历史）。学会"故障分层定位"：先用系统工具缩小范围，再进代码。</w:t>
      </w:r>
    </w:p>
    <w:p w14:paraId="6030278B">
      <w:pPr>
        <w:pStyle w:val="47"/>
      </w:pPr>
      <w:r>
        <w:t>2. 原理展开：strace——让系统调用现形</w:t>
      </w:r>
    </w:p>
    <w:p w14:paraId="6C98FBF2">
      <w:pPr>
        <w:pStyle w:val="25"/>
      </w:pPr>
      <w:r>
        <w:t>strace 用 ptrace 系统调用跟踪目标进程：内核在每个系统调用出入口通知 tracer，strace 打印调用名、参数、返回值。</w:t>
      </w:r>
    </w:p>
    <w:p w14:paraId="476F937B">
      <w:pPr>
        <w:pStyle w:val="65"/>
        <w:spacing w:before="60" w:after="60" w:line="240" w:lineRule="auto"/>
        <w:ind w:left="0" w:firstLine="0"/>
        <w:jc w:val="left"/>
      </w:pPr>
      <w:r>
        <w:t>strace -f ./boompi-client 2&gt;&amp;1 | head -n 40</w:t>
      </w:r>
      <w:r>
        <w:br w:type="textWrapping"/>
      </w:r>
      <w:r>
        <w:t xml:space="preserve">  execve(...)         # 程序怎么启动</w:t>
      </w:r>
      <w:r>
        <w:br w:type="textWrapping"/>
      </w:r>
      <w:r>
        <w:t xml:space="preserve">  openat(...)         # 依次打开了哪些文件（配置！设备！）</w:t>
      </w:r>
      <w:r>
        <w:br w:type="textWrapping"/>
      </w:r>
      <w:r>
        <w:t xml:space="preserve">  snd_pcm_open(...)   # 音频设备</w:t>
      </w:r>
      <w:r>
        <w:br w:type="textWrapping"/>
      </w:r>
      <w:r>
        <w:t xml:space="preserve">  socket(...)         # 网络</w:t>
      </w:r>
      <w:r>
        <w:br w:type="textWrapping"/>
      </w:r>
      <w:r>
        <w:t xml:space="preserve">  ...</w:t>
      </w:r>
      <w:r>
        <w:br w:type="textWrapping"/>
      </w:r>
      <w:r>
        <w:br w:type="textWrapping"/>
      </w:r>
      <w:r>
        <w:t>常用参数：</w:t>
      </w:r>
      <w:r>
        <w:br w:type="textWrapping"/>
      </w:r>
      <w:r>
        <w:t xml:space="preserve">  -f      跟踪子进程（camera 的 fork 也跟）</w:t>
      </w:r>
      <w:r>
        <w:br w:type="textWrapping"/>
      </w:r>
      <w:r>
        <w:t xml:space="preserve">  -e trace=openat,read,write  只跟踪指定调用</w:t>
      </w:r>
      <w:r>
        <w:br w:type="textWrapping"/>
      </w:r>
      <w:r>
        <w:t xml:space="preserve">  -p PID  附加到已运行进程</w:t>
      </w:r>
      <w:r>
        <w:br w:type="textWrapping"/>
      </w:r>
      <w:r>
        <w:t xml:space="preserve">  -c      统计每种系统调用次数（性能分析）</w:t>
      </w:r>
    </w:p>
    <w:p w14:paraId="283C99A6">
      <w:pPr>
        <w:pStyle w:val="25"/>
      </w:pPr>
      <w:r>
        <w:t>strace 的典型价值：程序起不来时，看它"卡在哪个系统调用"；程序拒绝工作时，看它"open 了什么被 EACCES"；怀疑泄漏时，数 open 的数量。</w:t>
      </w:r>
    </w:p>
    <w:p w14:paraId="3B74D408">
      <w:pPr>
        <w:pStyle w:val="47"/>
      </w:pPr>
      <w:r>
        <w:t>3. 原理展开：gdb——崩溃现场的显微镜</w:t>
      </w:r>
    </w:p>
    <w:p w14:paraId="67F34254">
      <w:pPr>
        <w:pStyle w:val="65"/>
        <w:spacing w:before="60" w:after="60" w:line="240" w:lineRule="auto"/>
        <w:ind w:left="0" w:firstLine="0"/>
        <w:jc w:val="left"/>
      </w:pPr>
      <w:r>
        <w:t>gdb ./boompi-client core          # 调试 + 分析 core 文件</w:t>
      </w:r>
      <w:r>
        <w:br w:type="textWrapping"/>
      </w:r>
      <w:r>
        <w:t xml:space="preserve">  bt                    # backtrace：崩溃时的调用栈</w:t>
      </w:r>
      <w:r>
        <w:br w:type="textWrapping"/>
      </w:r>
      <w:r>
        <w:t xml:space="preserve">  info registers        # CPU 寄存器</w:t>
      </w:r>
      <w:r>
        <w:br w:type="textWrapping"/>
      </w:r>
      <w:r>
        <w:t xml:space="preserve">  list                   # 看源码</w:t>
      </w:r>
      <w:r>
        <w:br w:type="textWrapping"/>
      </w:r>
      <w:r>
        <w:t xml:space="preserve">  break voice_client.cpp:900</w:t>
      </w:r>
      <w:r>
        <w:br w:type="textWrapping"/>
      </w:r>
      <w:r>
        <w:t xml:space="preserve">  run / next / step     # 运行控制</w:t>
      </w:r>
      <w:r>
        <w:br w:type="textWrapping"/>
      </w:r>
      <w:r>
        <w:t xml:space="preserve">  p frame               # 打印变量</w:t>
      </w:r>
      <w:r>
        <w:br w:type="textWrapping"/>
      </w:r>
      <w:r>
        <w:br w:type="textWrapping"/>
      </w:r>
      <w:r>
        <w:t># core dump 从哪来？</w:t>
      </w:r>
      <w:r>
        <w:br w:type="textWrapping"/>
      </w:r>
      <w:r>
        <w:t>ulimit -c unlimited     # 允许产生 core</w:t>
      </w:r>
      <w:r>
        <w:br w:type="textWrapping"/>
      </w:r>
      <w:r>
        <w:t>echo "core" &gt; /proc/sys/kernel/core_pattern</w:t>
      </w:r>
    </w:p>
    <w:p w14:paraId="4FDBA5FF">
      <w:pPr>
        <w:pStyle w:val="25"/>
      </w:pPr>
      <w:r>
        <w:t>调试崩溃的标准流程：让程序崩溃时留下 core 文件 → gdb 打开 core → bt 看栈。栈会告诉你"从 main 一路调到哪个函数崩的"——90% 的崩溃问题到这一步就定位了。</w:t>
      </w:r>
    </w:p>
    <w:p w14:paraId="59C95D5C">
      <w:pPr>
        <w:pStyle w:val="25"/>
      </w:pPr>
      <w:r>
        <w:t>注意安全约束（AGENTS.md）：release 默认关闭 core dump（core 可能含 PCM 与文本），调试期才开启。</w:t>
      </w:r>
    </w:p>
    <w:p w14:paraId="6943D7BB">
      <w:pPr>
        <w:pStyle w:val="47"/>
      </w:pPr>
      <w:r>
        <w:t>4. 原理展开：ps 与 top——运行状态与资源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4"/>
        <w:gridCol w:w="2767"/>
      </w:tblGrid>
      <w:tr w14:paraId="11D9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12D9B09">
            <w:pPr>
              <w:jc w:val="both"/>
            </w:pPr>
            <w:r>
              <w:rPr>
                <w:b/>
              </w:rPr>
              <w:t>命令</w:t>
            </w:r>
          </w:p>
        </w:tc>
        <w:tc>
          <w:tcPr>
            <w:tcW w:w="2769" w:type="dxa"/>
          </w:tcPr>
          <w:p w14:paraId="3711B4D8">
            <w:pPr>
              <w:jc w:val="both"/>
            </w:pPr>
            <w:r>
              <w:rPr>
                <w:b/>
              </w:rPr>
              <w:t>看什么</w:t>
            </w:r>
          </w:p>
        </w:tc>
        <w:tc>
          <w:tcPr>
            <w:tcW w:w="2769" w:type="dxa"/>
          </w:tcPr>
          <w:p w14:paraId="3AD50138">
            <w:pPr>
              <w:jc w:val="both"/>
            </w:pPr>
            <w:r>
              <w:rPr>
                <w:b/>
              </w:rPr>
              <w:t>关键列</w:t>
            </w:r>
          </w:p>
        </w:tc>
      </w:tr>
      <w:tr w14:paraId="06069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CDABF5F">
            <w:pPr>
              <w:jc w:val="both"/>
            </w:pPr>
            <w:r>
              <w:t>ps -ef</w:t>
            </w:r>
          </w:p>
        </w:tc>
        <w:tc>
          <w:tcPr>
            <w:tcW w:w="2769" w:type="dxa"/>
          </w:tcPr>
          <w:p w14:paraId="163DE2DD">
            <w:pPr>
              <w:jc w:val="both"/>
            </w:pPr>
            <w:r>
              <w:t>所有进程</w:t>
            </w:r>
          </w:p>
        </w:tc>
        <w:tc>
          <w:tcPr>
            <w:tcW w:w="2769" w:type="dxa"/>
          </w:tcPr>
          <w:p w14:paraId="033C22C5">
            <w:pPr>
              <w:jc w:val="both"/>
            </w:pPr>
            <w:r>
              <w:t>PID、PPID、CMD</w:t>
            </w:r>
          </w:p>
        </w:tc>
      </w:tr>
      <w:tr w14:paraId="49938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22B9A7A">
            <w:pPr>
              <w:jc w:val="both"/>
            </w:pPr>
            <w:r>
              <w:t>ps -eLf</w:t>
            </w:r>
          </w:p>
        </w:tc>
        <w:tc>
          <w:tcPr>
            <w:tcW w:w="2769" w:type="dxa"/>
          </w:tcPr>
          <w:p w14:paraId="1C087094">
            <w:pPr>
              <w:jc w:val="both"/>
            </w:pPr>
            <w:r>
              <w:t>线程视图</w:t>
            </w:r>
          </w:p>
        </w:tc>
        <w:tc>
          <w:tcPr>
            <w:tcW w:w="2769" w:type="dxa"/>
          </w:tcPr>
          <w:p w14:paraId="1BCA9BAE">
            <w:pPr>
              <w:jc w:val="both"/>
            </w:pPr>
            <w:r>
              <w:t>PID(tgid)、LWP(pid)、STAT</w:t>
            </w:r>
          </w:p>
        </w:tc>
      </w:tr>
      <w:tr w14:paraId="03BD2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8568134">
            <w:pPr>
              <w:jc w:val="both"/>
            </w:pPr>
            <w:r>
              <w:t>top</w:t>
            </w:r>
          </w:p>
        </w:tc>
        <w:tc>
          <w:tcPr>
            <w:tcW w:w="2769" w:type="dxa"/>
          </w:tcPr>
          <w:p w14:paraId="2B57AB53">
            <w:pPr>
              <w:jc w:val="both"/>
            </w:pPr>
            <w:r>
              <w:t>动态刷新</w:t>
            </w:r>
          </w:p>
        </w:tc>
        <w:tc>
          <w:tcPr>
            <w:tcW w:w="2769" w:type="dxa"/>
          </w:tcPr>
          <w:p w14:paraId="2C67839F">
            <w:pPr>
              <w:jc w:val="both"/>
            </w:pPr>
            <w:r>
              <w:t>%CPU、%MEM、STAT、平均负载</w:t>
            </w:r>
          </w:p>
        </w:tc>
      </w:tr>
      <w:tr w14:paraId="6B373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1E3547F">
            <w:pPr>
              <w:jc w:val="both"/>
            </w:pPr>
            <w:r>
              <w:t>free</w:t>
            </w:r>
          </w:p>
        </w:tc>
        <w:tc>
          <w:tcPr>
            <w:tcW w:w="2769" w:type="dxa"/>
          </w:tcPr>
          <w:p w14:paraId="5362FDEF">
            <w:pPr>
              <w:jc w:val="both"/>
            </w:pPr>
            <w:r>
              <w:t>内存</w:t>
            </w:r>
          </w:p>
        </w:tc>
        <w:tc>
          <w:tcPr>
            <w:tcW w:w="2769" w:type="dxa"/>
          </w:tcPr>
          <w:p w14:paraId="20F05473">
            <w:pPr>
              <w:jc w:val="both"/>
            </w:pPr>
            <w:r>
              <w:t>available（真正可用的）</w:t>
            </w:r>
          </w:p>
        </w:tc>
      </w:tr>
      <w:tr w14:paraId="238F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CB29561">
            <w:pPr>
              <w:jc w:val="both"/>
            </w:pPr>
            <w:r>
              <w:t>uptime</w:t>
            </w:r>
          </w:p>
        </w:tc>
        <w:tc>
          <w:tcPr>
            <w:tcW w:w="2769" w:type="dxa"/>
          </w:tcPr>
          <w:p w14:paraId="4307BE2C">
            <w:pPr>
              <w:jc w:val="both"/>
            </w:pPr>
            <w:r>
              <w:t>负载</w:t>
            </w:r>
          </w:p>
        </w:tc>
        <w:tc>
          <w:tcPr>
            <w:tcW w:w="2769" w:type="dxa"/>
          </w:tcPr>
          <w:p w14:paraId="2A0DB07D">
            <w:pPr>
              <w:jc w:val="both"/>
            </w:pPr>
            <w:r>
              <w:t>1/5/15 分钟平均负载</w:t>
            </w:r>
          </w:p>
        </w:tc>
      </w:tr>
    </w:tbl>
    <w:p w14:paraId="45D4D1AF"/>
    <w:p w14:paraId="312169C9">
      <w:pPr>
        <w:pStyle w:val="25"/>
      </w:pPr>
      <w:r>
        <w:t>STAT 列是第 4 章 state 字段的用户侧视图：R/S/D/T/Z。一个常见排查：进程卡住 → ps 看 STAT；如果是 D，等 IO；如果是 S，看它在等什么（strace attach 看阻塞的系统调用）。</w:t>
      </w:r>
    </w:p>
    <w:p w14:paraId="267592EB">
      <w:pPr>
        <w:pStyle w:val="25"/>
      </w:pPr>
      <w:r>
        <w:t>top 的 %CPU 值得解释：单核机器上 100% = 占满一个核。RV1106 单核，boompi-client + camera 加起来超过 100% 不可能——超过说明你数错了进程。</w:t>
      </w:r>
    </w:p>
    <w:p w14:paraId="5C071ACA">
      <w:pPr>
        <w:pStyle w:val="47"/>
      </w:pPr>
      <w:r>
        <w:t>5. 原理展开：日志——产品的"黑匣子"</w:t>
      </w:r>
    </w:p>
    <w:p w14:paraId="04374B4D">
      <w:pPr>
        <w:pStyle w:val="25"/>
      </w:pPr>
      <w:r>
        <w:t>Linux 日志体系：</w:t>
      </w:r>
    </w:p>
    <w:p w14:paraId="3A141A84">
      <w:pPr>
        <w:pStyle w:val="56"/>
      </w:pPr>
      <w:r>
        <w:t>内核日志：dmesg / journalctl -k——驱动、崩溃、内存信息。</w:t>
      </w:r>
    </w:p>
    <w:p w14:paraId="525CF695">
      <w:pPr>
        <w:pStyle w:val="56"/>
      </w:pPr>
      <w:r>
        <w:t>系统日志：syslog/journald——服务启动、认证。</w:t>
      </w:r>
    </w:p>
    <w:p w14:paraId="588DD44E">
      <w:pPr>
        <w:pStyle w:val="56"/>
      </w:pPr>
      <w:r>
        <w:t>应用日志：自己写文件（boomPI 的 /userdata/boompi/log）——业务细节。</w:t>
      </w:r>
    </w:p>
    <w:p w14:paraId="238BBF32">
      <w:pPr>
        <w:pStyle w:val="25"/>
      </w:pPr>
      <w:r>
        <w:t>嵌入式产品的日志设计原则：</w:t>
      </w:r>
    </w:p>
    <w:p w14:paraId="4E393ED0">
      <w:pPr>
        <w:pStyle w:val="56"/>
      </w:pPr>
      <w:r>
        <w:t>分级：ERROR/WARN/INFO/DEBUG，热路径不逐帧打日志。</w:t>
      </w:r>
    </w:p>
    <w:p w14:paraId="57486CBF">
      <w:pPr>
        <w:pStyle w:val="56"/>
      </w:pPr>
      <w:r>
        <w:t>可索引：带时间戳、模块名、线程名。</w:t>
      </w:r>
    </w:p>
    <w:p w14:paraId="0367EA0C">
      <w:pPr>
        <w:pStyle w:val="56"/>
      </w:pPr>
      <w:r>
        <w:t>不泄密：token、密钥、密码、完整转写不得入日志。</w:t>
      </w:r>
    </w:p>
    <w:p w14:paraId="5640B54B">
      <w:pPr>
        <w:pStyle w:val="56"/>
      </w:pPr>
      <w:r>
        <w:t>有界：日志轮转（boomPI 限制 1MiB 循环）。</w:t>
      </w:r>
    </w:p>
    <w:p w14:paraId="2E4F9104">
      <w:pPr>
        <w:pStyle w:val="25"/>
      </w:pPr>
      <w:r>
        <w:t>日志是"事后"手段，配合"事前"手段（strace/gdb/ps）才是完整工具链。</w:t>
      </w:r>
    </w:p>
    <w:p w14:paraId="583006B1">
      <w:pPr>
        <w:pStyle w:val="47"/>
      </w:pPr>
      <w:r>
        <w:t>6. 最小独立实验</w:t>
      </w:r>
    </w:p>
    <w:p w14:paraId="07378E8D">
      <w:pPr>
        <w:pStyle w:val="65"/>
        <w:spacing w:before="60" w:after="60" w:line="240" w:lineRule="auto"/>
        <w:ind w:left="0" w:firstLine="0"/>
        <w:jc w:val="left"/>
      </w:pPr>
      <w:r>
        <w:t># 一个完整的排障演练：程序起不来</w:t>
      </w:r>
      <w:r>
        <w:br w:type="textWrapping"/>
      </w:r>
      <w:r>
        <w:t>1) ./boompi-client 2&gt;&amp;1 | head           # 看直接报错</w:t>
      </w:r>
      <w:r>
        <w:br w:type="textWrapping"/>
      </w:r>
      <w:r>
        <w:t>2) ldd ./boompi-client                   # 缺库？</w:t>
      </w:r>
      <w:r>
        <w:br w:type="textWrapping"/>
      </w:r>
      <w:r>
        <w:t>3) strace ./boompi-client 2&gt;&amp;1 | tail    # 卡在哪个 syscall</w:t>
      </w:r>
      <w:r>
        <w:br w:type="textWrapping"/>
      </w:r>
      <w:r>
        <w:t>4) dmesg | tail                          # 内核侧有没有记录</w:t>
      </w:r>
      <w:r>
        <w:br w:type="textWrapping"/>
      </w:r>
      <w:r>
        <w:br w:type="textWrapping"/>
      </w:r>
      <w:r>
        <w:t># 看系统整体状态</w:t>
      </w:r>
      <w:r>
        <w:br w:type="textWrapping"/>
      </w:r>
      <w:r>
        <w:t>top -d 1 -n 3</w:t>
      </w:r>
      <w:r>
        <w:br w:type="textWrapping"/>
      </w:r>
      <w:r>
        <w:t>ps -eLf | grep boompi</w:t>
      </w:r>
      <w:r>
        <w:br w:type="textWrapping"/>
      </w:r>
      <w:r>
        <w:t>cat /proc/loadavg</w:t>
      </w:r>
    </w:p>
    <w:p w14:paraId="618A40B6">
      <w:pPr>
        <w:pStyle w:val="47"/>
      </w:pPr>
      <w:r>
        <w:t>7. 项目源码映射</w:t>
      </w:r>
    </w:p>
    <w:p w14:paraId="491B7938">
      <w:pPr>
        <w:pStyle w:val="25"/>
      </w:pPr>
      <w:r>
        <w:t>boomPI 内建的可观测性：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6"/>
        <w:gridCol w:w="2765"/>
      </w:tblGrid>
      <w:tr w14:paraId="14350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0FFFCD8E">
            <w:pPr>
              <w:jc w:val="both"/>
            </w:pPr>
            <w:r>
              <w:rPr>
                <w:b/>
              </w:rPr>
              <w:t>机制</w:t>
            </w:r>
          </w:p>
        </w:tc>
        <w:tc>
          <w:tcPr>
            <w:tcW w:w="2769" w:type="dxa"/>
          </w:tcPr>
          <w:p w14:paraId="65AFC056">
            <w:pPr>
              <w:jc w:val="both"/>
            </w:pPr>
            <w:r>
              <w:rPr>
                <w:b/>
              </w:rPr>
              <w:t>位置</w:t>
            </w:r>
          </w:p>
        </w:tc>
        <w:tc>
          <w:tcPr>
            <w:tcW w:w="2769" w:type="dxa"/>
          </w:tcPr>
          <w:p w14:paraId="1473F8B8">
            <w:pPr>
              <w:jc w:val="both"/>
            </w:pPr>
            <w:r>
              <w:rPr>
                <w:b/>
              </w:rPr>
              <w:t>作用</w:t>
            </w:r>
          </w:p>
        </w:tc>
      </w:tr>
      <w:tr w14:paraId="6DC09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57993E4">
            <w:pPr>
              <w:jc w:val="both"/>
            </w:pPr>
            <w:r>
              <w:t>启动日志（stderr）</w:t>
            </w:r>
          </w:p>
        </w:tc>
        <w:tc>
          <w:tcPr>
            <w:tcW w:w="2769" w:type="dxa"/>
          </w:tcPr>
          <w:p w14:paraId="406CF1BF">
            <w:pPr>
              <w:jc w:val="both"/>
            </w:pPr>
            <w:r>
              <w:t>main.cpp / voice_client.cpp</w:t>
            </w:r>
          </w:p>
        </w:tc>
        <w:tc>
          <w:tcPr>
            <w:tcW w:w="2769" w:type="dxa"/>
          </w:tcPr>
          <w:p w14:paraId="0CEBF560">
            <w:pPr>
              <w:jc w:val="both"/>
            </w:pPr>
            <w:r>
              <w:t>配置摘要、状态转换日志</w:t>
            </w:r>
          </w:p>
        </w:tc>
      </w:tr>
      <w:tr w14:paraId="32E39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755B7DD">
            <w:pPr>
              <w:jc w:val="both"/>
            </w:pPr>
            <w:r>
              <w:t>TTS summary</w:t>
            </w:r>
          </w:p>
        </w:tc>
        <w:tc>
          <w:tcPr>
            <w:tcW w:w="2769" w:type="dxa"/>
          </w:tcPr>
          <w:p w14:paraId="209ABB5B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2E94ADD0">
            <w:pPr>
              <w:jc w:val="both"/>
            </w:pPr>
            <w:r>
              <w:t>每次播放结束打印队列高水位/rebuffer 统计</w:t>
            </w:r>
          </w:p>
        </w:tc>
      </w:tr>
      <w:tr w14:paraId="637AD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A3700E5">
            <w:pPr>
              <w:jc w:val="both"/>
            </w:pPr>
            <w:r>
              <w:t>camera 日志</w:t>
            </w:r>
          </w:p>
        </w:tc>
        <w:tc>
          <w:tcPr>
            <w:tcW w:w="2769" w:type="dxa"/>
          </w:tcPr>
          <w:p w14:paraId="254C70C4">
            <w:pPr>
              <w:jc w:val="both"/>
            </w:pPr>
            <w:r>
              <w:t>/run/boompi-camera-*.log</w:t>
            </w:r>
          </w:p>
        </w:tc>
        <w:tc>
          <w:tcPr>
            <w:tcW w:w="2769" w:type="dxa"/>
          </w:tcPr>
          <w:p w14:paraId="68308F1F">
            <w:pPr>
              <w:jc w:val="both"/>
            </w:pPr>
            <w:r>
              <w:t>v4l2-ctl/ffmpeg 错误</w:t>
            </w:r>
          </w:p>
        </w:tc>
      </w:tr>
      <w:tr w14:paraId="1B09F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15E6485">
            <w:pPr>
              <w:jc w:val="both"/>
            </w:pPr>
            <w:r>
              <w:t>clientctl 日志轮转</w:t>
            </w:r>
          </w:p>
        </w:tc>
        <w:tc>
          <w:tcPr>
            <w:tcW w:w="2769" w:type="dxa"/>
          </w:tcPr>
          <w:p w14:paraId="4E89A356">
            <w:pPr>
              <w:jc w:val="both"/>
            </w:pPr>
            <w:r>
              <w:t>boompi-clientctl</w:t>
            </w:r>
          </w:p>
        </w:tc>
        <w:tc>
          <w:tcPr>
            <w:tcW w:w="2769" w:type="dxa"/>
          </w:tcPr>
          <w:p w14:paraId="41CE7570">
            <w:pPr>
              <w:jc w:val="both"/>
            </w:pPr>
            <w:r>
              <w:t>1MiB 循环日志</w:t>
            </w:r>
          </w:p>
        </w:tc>
      </w:tr>
      <w:tr w14:paraId="08C4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36E6535">
            <w:pPr>
              <w:jc w:val="both"/>
            </w:pPr>
            <w:r>
              <w:t>dmesg</w:t>
            </w:r>
          </w:p>
        </w:tc>
        <w:tc>
          <w:tcPr>
            <w:tcW w:w="2769" w:type="dxa"/>
          </w:tcPr>
          <w:p w14:paraId="1720405A">
            <w:pPr>
              <w:jc w:val="both"/>
            </w:pPr>
            <w:r>
              <w:t>内核</w:t>
            </w:r>
          </w:p>
        </w:tc>
        <w:tc>
          <w:tcPr>
            <w:tcW w:w="2769" w:type="dxa"/>
          </w:tcPr>
          <w:p w14:paraId="7637CF76">
            <w:pPr>
              <w:jc w:val="both"/>
            </w:pPr>
            <w:r>
              <w:t>ALSA xrun、段错误</w:t>
            </w:r>
          </w:p>
        </w:tc>
      </w:tr>
    </w:tbl>
    <w:p w14:paraId="67D15004"/>
    <w:p w14:paraId="686D5889">
      <w:pPr>
        <w:pStyle w:val="25"/>
      </w:pPr>
      <w:r>
        <w:t>注意分工：应用业务看应用日志；音频调度问题看 TTS summary + dmesg 的 xrun；崩溃先找 core/dmesg 的 segfault。</w:t>
      </w:r>
    </w:p>
    <w:p w14:paraId="07F8370D">
      <w:pPr>
        <w:pStyle w:val="47"/>
      </w:pPr>
      <w:r>
        <w:t>8. 错误版本</w:t>
      </w:r>
    </w:p>
    <w:p w14:paraId="368E55CE">
      <w:pPr>
        <w:pStyle w:val="65"/>
        <w:spacing w:before="60" w:after="60" w:line="240" w:lineRule="auto"/>
        <w:ind w:left="0" w:firstLine="0"/>
        <w:jc w:val="left"/>
      </w:pPr>
      <w:r>
        <w:t># 错误：怀疑哪就乱加 printf，改完还得删</w:t>
      </w:r>
      <w:r>
        <w:br w:type="textWrapping"/>
      </w:r>
      <w:r>
        <w:t># 正确：先做故障分层——</w:t>
      </w:r>
      <w:r>
        <w:br w:type="textWrapping"/>
      </w:r>
      <w:r>
        <w:t>#   进程在不在？(ps) → 状态是什么？(STAT) →</w:t>
      </w:r>
      <w:r>
        <w:br w:type="textWrapping"/>
      </w:r>
      <w:r>
        <w:t>#   卡在哪个调用？(strace) → 内核说了什么？(dmesg) →</w:t>
      </w:r>
      <w:r>
        <w:br w:type="textWrapping"/>
      </w:r>
      <w:r>
        <w:t>#   最后才进代码加日志/断点</w:t>
      </w:r>
    </w:p>
    <w:p w14:paraId="0091AC92">
      <w:pPr>
        <w:pStyle w:val="47"/>
      </w:pPr>
      <w:r>
        <w:t>9. 故障注入</w:t>
      </w:r>
    </w:p>
    <w:p w14:paraId="7191EE0E">
      <w:pPr>
        <w:pStyle w:val="65"/>
        <w:spacing w:before="60" w:after="60" w:line="240" w:lineRule="auto"/>
        <w:ind w:left="0" w:firstLine="0"/>
        <w:jc w:val="left"/>
      </w:pPr>
      <w:r>
        <w:t># 演练：制造一个"进程卡住"并定位</w:t>
      </w:r>
      <w:r>
        <w:br w:type="textWrapping"/>
      </w:r>
      <w:r>
        <w:t>sleep 1000 &amp;</w:t>
      </w:r>
      <w:r>
        <w:br w:type="textWrapping"/>
      </w:r>
      <w:r>
        <w:t>ps -eo pid,stat,comm | grep sleep      # S（睡眠）</w:t>
      </w:r>
      <w:r>
        <w:br w:type="textWrapping"/>
      </w:r>
      <w:r>
        <w:t>strace -p $! 2&gt;&amp;1 | head               # 看阻塞在 nanosleep</w:t>
      </w:r>
      <w:r>
        <w:br w:type="textWrapping"/>
      </w:r>
      <w:r>
        <w:t>kill %1</w:t>
      </w:r>
    </w:p>
    <w:p w14:paraId="2AB5404A">
      <w:pPr>
        <w:pStyle w:val="47"/>
      </w:pPr>
      <w:r>
        <w:t>10. 不变量总结</w:t>
      </w:r>
    </w:p>
    <w:p w14:paraId="5EB88AD9">
      <w:pPr>
        <w:pStyle w:val="56"/>
      </w:pPr>
      <w:r>
        <w:t>先分层定位，再进代码。</w:t>
      </w:r>
    </w:p>
    <w:p w14:paraId="57551E43">
      <w:pPr>
        <w:pStyle w:val="56"/>
      </w:pPr>
      <w:r>
        <w:t>strace 看系统调用，gdb 看崩溃栈，ps/top 看状态资源。</w:t>
      </w:r>
    </w:p>
    <w:p w14:paraId="10303AE4">
      <w:pPr>
        <w:pStyle w:val="56"/>
      </w:pPr>
      <w:r>
        <w:t>日志分级、可索引、不泄密、有界。</w:t>
      </w:r>
    </w:p>
    <w:p w14:paraId="0CA4E87E">
      <w:pPr>
        <w:pStyle w:val="56"/>
      </w:pPr>
      <w:r>
        <w:t>release 默认关 core，调试期开。</w:t>
      </w:r>
    </w:p>
    <w:p w14:paraId="3B8624B5">
      <w:pPr>
        <w:pStyle w:val="47"/>
      </w:pPr>
      <w:r>
        <w:t>11. 章末考核</w:t>
      </w:r>
    </w:p>
    <w:p w14:paraId="353C7D21">
      <w:pPr>
        <w:pStyle w:val="56"/>
      </w:pPr>
      <w:r>
        <w:t>程序起不来，列出你的前三步排查。</w:t>
      </w:r>
    </w:p>
    <w:p w14:paraId="7850911F">
      <w:pPr>
        <w:pStyle w:val="56"/>
      </w:pPr>
      <w:r>
        <w:t>strace 与 gdb 各自擅长什么？</w:t>
      </w:r>
    </w:p>
    <w:p w14:paraId="0A6C21FA">
      <w:pPr>
        <w:pStyle w:val="56"/>
      </w:pPr>
      <w:r>
        <w:t>STAT=D 的进程说明什么？怎么处理？</w:t>
      </w:r>
    </w:p>
    <w:p w14:paraId="786E7C1F">
      <w:pPr>
        <w:pStyle w:val="56"/>
      </w:pPr>
      <w:r>
        <w:t>日志设计四条原则？</w:t>
      </w:r>
    </w:p>
    <w:p w14:paraId="1548BEBD">
      <w:pPr>
        <w:pStyle w:val="56"/>
      </w:pPr>
      <w:r>
        <w:t>boomPI 的 TTS summary 能帮你发现什么问题？</w:t>
      </w:r>
    </w:p>
    <w:p w14:paraId="01F5CEF3">
      <w:pPr>
        <w:pStyle w:val="46"/>
        <w:keepNext/>
        <w:pageBreakBefore/>
      </w:pPr>
      <w:bookmarkStart w:id="20" w:name="_Toc12207"/>
      <w:r>
        <w:t>源码检查点1  第一篇验收：main.cpp与WriteAll</w:t>
      </w:r>
      <w:bookmarkEnd w:id="20"/>
    </w:p>
    <w:p w14:paraId="6537E009">
      <w:pPr>
        <w:pStyle w:val="47"/>
      </w:pPr>
      <w:r>
        <w:t>1. 这一篇你学到了什么</w:t>
      </w:r>
    </w:p>
    <w:p w14:paraId="03D90CF1">
      <w:pPr>
        <w:pStyle w:val="25"/>
      </w:pPr>
      <w:r>
        <w:t>学完第一篇，你应该能解释：程序如何变成进程、用户态/内核态边界、系统调用路径、文件描述符、fork/exec/wait、设备树、启动链。现在把这些知识落到第一段真实项目代码上。</w:t>
      </w:r>
    </w:p>
    <w:p w14:paraId="706EBEE8">
      <w:pPr>
        <w:pStyle w:val="47"/>
      </w:pPr>
      <w:r>
        <w:t>2. 检查点 A：main.cpp——composition root</w:t>
      </w:r>
    </w:p>
    <w:p w14:paraId="1236BC56">
      <w:pPr>
        <w:pStyle w:val="25"/>
      </w:pPr>
      <w:r>
        <w:t>打开 client/apps/boompi_client/main.cpp（教材基线 commit 4626729）。全文只有 54 行，你应该已经能读懂每一行：</w:t>
      </w:r>
    </w:p>
    <w:p w14:paraId="4E25456D">
      <w:pPr>
        <w:pStyle w:val="65"/>
        <w:spacing w:before="60" w:after="60" w:line="240" w:lineRule="auto"/>
        <w:ind w:left="0" w:firstLine="0"/>
        <w:jc w:val="left"/>
      </w:pPr>
      <w:r>
        <w:t>int main(int argc, char* argv[]) {</w:t>
      </w:r>
      <w:r>
        <w:br w:type="textWrapping"/>
      </w:r>
      <w:r>
        <w:t xml:space="preserve">  // ① 命令行模式分派（第 14 章：argv/envp 来自 execve）</w:t>
      </w:r>
      <w:r>
        <w:br w:type="textWrapping"/>
      </w:r>
      <w:r>
        <w:t xml:space="preserve">  const std::string_view mode = argc == 2 ? argv[1] : "--voice-loop";</w:t>
      </w:r>
      <w:r>
        <w:br w:type="textWrapping"/>
      </w:r>
      <w:r>
        <w:t xml:space="preserve">  if (mode == "--save-wifi") { ... }</w:t>
      </w:r>
      <w:r>
        <w:br w:type="textWrapping"/>
      </w:r>
      <w:r>
        <w:br w:type="textWrapping"/>
      </w:r>
      <w:r>
        <w:t xml:space="preserve">  // ② 环境变量配置加载（第 14 章：BOOMPI_* 来自启动脚本 export）</w:t>
      </w:r>
      <w:r>
        <w:br w:type="textWrapping"/>
      </w:r>
      <w:r>
        <w:t xml:space="preserve">  if (!boompi::config::LoadVoiceClientConfigFromEnvironment(&amp;config, &amp;error))</w:t>
      </w:r>
      <w:r>
        <w:br w:type="textWrapping"/>
      </w:r>
      <w:r>
        <w:t xml:space="preserve">      return EXIT_FAILURE;</w:t>
      </w:r>
      <w:r>
        <w:br w:type="textWrapping"/>
      </w:r>
      <w:r>
        <w:br w:type="textWrapping"/>
      </w:r>
      <w:r>
        <w:t xml:space="preserve">  // ③ 显式服务器端点持久化</w:t>
      </w:r>
      <w:r>
        <w:br w:type="textWrapping"/>
      </w:r>
      <w:r>
        <w:t xml:space="preserve">  if (!config.server_ip.empty()) {</w:t>
      </w:r>
      <w:r>
        <w:br w:type="textWrapping"/>
      </w:r>
      <w:r>
        <w:t xml:space="preserve">      boompi::network::NetworkBootstrap::SaveServer(network);</w:t>
      </w:r>
      <w:r>
        <w:br w:type="textWrapping"/>
      </w:r>
      <w:r>
        <w:t xml:space="preserve">  }</w:t>
      </w:r>
      <w:r>
        <w:br w:type="textWrapping"/>
      </w:r>
      <w:r>
        <w:br w:type="textWrapping"/>
      </w:r>
      <w:r>
        <w:t xml:space="preserve">  // ④ 信号处理（第 13 章：handler 只写 sig_atomic_t）</w:t>
      </w:r>
      <w:r>
        <w:br w:type="textWrapping"/>
      </w:r>
      <w:r>
        <w:t xml:space="preserve">  std::signal(SIGINT, Stop); std::signal(SIGTERM, Stop);</w:t>
      </w:r>
      <w:r>
        <w:br w:type="textWrapping"/>
      </w:r>
      <w:r>
        <w:br w:type="textWrapping"/>
      </w:r>
      <w:r>
        <w:t xml:space="preserve">  // ⑤ 进入 voice loop（composition root 的收尾）</w:t>
      </w:r>
      <w:r>
        <w:br w:type="textWrapping"/>
      </w:r>
      <w:r>
        <w:t xml:space="preserve">  if (!boompi::application::RunVoiceClient(config, &amp;g_stop, &amp;error))</w:t>
      </w:r>
      <w:r>
        <w:br w:type="textWrapping"/>
      </w:r>
      <w:r>
        <w:t xml:space="preserve">      return EXIT_FAILURE;</w:t>
      </w:r>
      <w:r>
        <w:br w:type="textWrapping"/>
      </w:r>
      <w:r>
        <w:t>}</w:t>
      </w:r>
    </w:p>
    <w:p w14:paraId="47499EC1">
      <w:pPr>
        <w:pStyle w:val="25"/>
      </w:pPr>
      <w:r>
        <w:t>对照检查——你现在能回答：</w:t>
      </w:r>
    </w:p>
    <w:p w14:paraId="486157D9">
      <w:pPr>
        <w:pStyle w:val="56"/>
      </w:pPr>
      <w:r>
        <w:t>main 为什么只有 54 行？（第 38 章：composition root 只装配不实现）</w:t>
      </w:r>
    </w:p>
    <w:p w14:paraId="50F78427">
      <w:pPr>
        <w:pStyle w:val="56"/>
      </w:pPr>
      <w:r>
        <w:t>为什么用环境变量而不是配置文件？（第 14 章：envp 是 exec 传参通道）</w:t>
      </w:r>
    </w:p>
    <w:p w14:paraId="1FAD2AB2">
      <w:pPr>
        <w:pStyle w:val="56"/>
      </w:pPr>
      <w:r>
        <w:t>为什么信号 handler 只能写 g_stop？（第 13 章：信号异步打断主流程，只允许异步安全操作）</w:t>
      </w:r>
    </w:p>
    <w:p w14:paraId="3C092685">
      <w:pPr>
        <w:pStyle w:val="47"/>
      </w:pPr>
      <w:r>
        <w:t>3. 检查点 B：WriteAll——你见过的每个 fd 知识都在这里</w:t>
      </w:r>
    </w:p>
    <w:p w14:paraId="12775599">
      <w:pPr>
        <w:pStyle w:val="25"/>
      </w:pPr>
      <w:r>
        <w:t>打开 client/src/ui/device_ui.cpp，找到 WriteAll 函数。这是第 12 章"短读短写与 EINTR"的活教材：</w:t>
      </w:r>
    </w:p>
    <w:p w14:paraId="11E8C996">
      <w:pPr>
        <w:pStyle w:val="65"/>
        <w:spacing w:before="60" w:after="60" w:line="240" w:lineRule="auto"/>
        <w:ind w:left="0" w:firstLine="0"/>
        <w:jc w:val="left"/>
      </w:pPr>
      <w:r>
        <w:t>bool WriteAll(int fd, const void* source, std::size_t bytes) {</w:t>
      </w:r>
      <w:r>
        <w:br w:type="textWrapping"/>
      </w:r>
      <w:r>
        <w:t xml:space="preserve">  auto* data = static_cast&lt;const std::uint8_t*&gt;(source);</w:t>
      </w:r>
      <w:r>
        <w:br w:type="textWrapping"/>
      </w:r>
      <w:r>
        <w:t xml:space="preserve">  while (bytes != 0U) {</w:t>
      </w:r>
      <w:r>
        <w:br w:type="textWrapping"/>
      </w:r>
      <w:r>
        <w:t xml:space="preserve">    const ssize_t count = write(fd, data, bytes);</w:t>
      </w:r>
      <w:r>
        <w:br w:type="textWrapping"/>
      </w:r>
      <w:r>
        <w:t xml:space="preserve">    if (count &lt; 0 &amp;&amp; errno == EINTR) continue;   // ① 信号打断→重试</w:t>
      </w:r>
      <w:r>
        <w:br w:type="textWrapping"/>
      </w:r>
      <w:r>
        <w:t xml:space="preserve">    if (count &lt;= 0) return false;                 // ② 真错误</w:t>
      </w:r>
      <w:r>
        <w:br w:type="textWrapping"/>
      </w:r>
      <w:r>
        <w:t xml:space="preserve">    data += count;                                 // ③ 短写→偏移</w:t>
      </w:r>
      <w:r>
        <w:br w:type="textWrapping"/>
      </w:r>
      <w:r>
        <w:t xml:space="preserve">    bytes -= static_cast&lt;std::size_t&gt;(count);      // ④ 剩余量</w:t>
      </w:r>
      <w:r>
        <w:br w:type="textWrapping"/>
      </w:r>
      <w:r>
        <w:t xml:space="preserve">  }</w:t>
      </w:r>
      <w:r>
        <w:br w:type="textWrapping"/>
      </w:r>
      <w:r>
        <w:t xml:space="preserve">  return true;</w:t>
      </w:r>
      <w:r>
        <w:br w:type="textWrapping"/>
      </w:r>
      <w:r>
        <w:t>}</w:t>
      </w:r>
    </w:p>
    <w:p w14:paraId="7BAD2364">
      <w:pPr>
        <w:pStyle w:val="25"/>
      </w:pPr>
      <w:r>
        <w:t>对照检查——这个 15 行函数用到了第一篇的多少个知识点？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5"/>
        <w:gridCol w:w="2765"/>
      </w:tblGrid>
      <w:tr w14:paraId="67595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9A23600">
            <w:pPr>
              <w:jc w:val="both"/>
            </w:pPr>
            <w:r>
              <w:rPr>
                <w:b/>
              </w:rPr>
              <w:t>代码行</w:t>
            </w:r>
          </w:p>
        </w:tc>
        <w:tc>
          <w:tcPr>
            <w:tcW w:w="2769" w:type="dxa"/>
          </w:tcPr>
          <w:p w14:paraId="069A65AC">
            <w:pPr>
              <w:jc w:val="both"/>
            </w:pPr>
            <w:r>
              <w:rPr>
                <w:b/>
              </w:rPr>
              <w:t>用到的知识</w:t>
            </w:r>
          </w:p>
        </w:tc>
        <w:tc>
          <w:tcPr>
            <w:tcW w:w="2769" w:type="dxa"/>
          </w:tcPr>
          <w:p w14:paraId="496F780C">
            <w:pPr>
              <w:jc w:val="both"/>
            </w:pPr>
            <w:r>
              <w:rPr>
                <w:b/>
              </w:rPr>
              <w:t>章节</w:t>
            </w:r>
          </w:p>
        </w:tc>
      </w:tr>
      <w:tr w14:paraId="7B66E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A212348">
            <w:pPr>
              <w:jc w:val="both"/>
            </w:pPr>
            <w:r>
              <w:t>write(fd, ...)</w:t>
            </w:r>
          </w:p>
        </w:tc>
        <w:tc>
          <w:tcPr>
            <w:tcW w:w="2769" w:type="dxa"/>
          </w:tcPr>
          <w:p w14:paraId="330C3F07">
            <w:pPr>
              <w:jc w:val="both"/>
            </w:pPr>
            <w:r>
              <w:t>系统调用=进入内核的唯一通道</w:t>
            </w:r>
          </w:p>
        </w:tc>
        <w:tc>
          <w:tcPr>
            <w:tcW w:w="2769" w:type="dxa"/>
          </w:tcPr>
          <w:p w14:paraId="072F77A0">
            <w:pPr>
              <w:jc w:val="both"/>
            </w:pPr>
            <w:r>
              <w:t>第 1 章</w:t>
            </w:r>
          </w:p>
        </w:tc>
      </w:tr>
      <w:tr w14:paraId="7E38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E638AAA">
            <w:pPr>
              <w:jc w:val="both"/>
            </w:pPr>
            <w:r>
              <w:t>fd</w:t>
            </w:r>
          </w:p>
        </w:tc>
        <w:tc>
          <w:tcPr>
            <w:tcW w:w="2769" w:type="dxa"/>
          </w:tcPr>
          <w:p w14:paraId="165EA9B4">
            <w:pPr>
              <w:jc w:val="both"/>
            </w:pPr>
            <w:r>
              <w:t>进程 fd 表下标</w:t>
            </w:r>
          </w:p>
        </w:tc>
        <w:tc>
          <w:tcPr>
            <w:tcW w:w="2769" w:type="dxa"/>
          </w:tcPr>
          <w:p w14:paraId="794D91C0">
            <w:pPr>
              <w:jc w:val="both"/>
            </w:pPr>
            <w:r>
              <w:t>第 12 章</w:t>
            </w:r>
          </w:p>
        </w:tc>
      </w:tr>
      <w:tr w14:paraId="15461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233449D">
            <w:pPr>
              <w:jc w:val="both"/>
            </w:pPr>
            <w:r>
              <w:t>EINTR</w:t>
            </w:r>
          </w:p>
        </w:tc>
        <w:tc>
          <w:tcPr>
            <w:tcW w:w="2769" w:type="dxa"/>
          </w:tcPr>
          <w:p w14:paraId="6120C7B2">
            <w:pPr>
              <w:jc w:val="both"/>
            </w:pPr>
            <w:r>
              <w:t>信号打断系统调用→重试</w:t>
            </w:r>
          </w:p>
        </w:tc>
        <w:tc>
          <w:tcPr>
            <w:tcW w:w="2769" w:type="dxa"/>
          </w:tcPr>
          <w:p w14:paraId="7E6775D0">
            <w:pPr>
              <w:jc w:val="both"/>
            </w:pPr>
            <w:r>
              <w:t>第 12、13 章</w:t>
            </w:r>
          </w:p>
        </w:tc>
      </w:tr>
      <w:tr w14:paraId="5909C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BCE7301">
            <w:pPr>
              <w:jc w:val="both"/>
            </w:pPr>
            <w:r>
              <w:t>count &lt; 0</w:t>
            </w:r>
          </w:p>
        </w:tc>
        <w:tc>
          <w:tcPr>
            <w:tcW w:w="2769" w:type="dxa"/>
          </w:tcPr>
          <w:p w14:paraId="6783BE50">
            <w:pPr>
              <w:jc w:val="both"/>
            </w:pPr>
            <w:r>
              <w:t>内核用负 errno 表达错误</w:t>
            </w:r>
          </w:p>
        </w:tc>
        <w:tc>
          <w:tcPr>
            <w:tcW w:w="2769" w:type="dxa"/>
          </w:tcPr>
          <w:p w14:paraId="092C2F52">
            <w:pPr>
              <w:jc w:val="both"/>
            </w:pPr>
            <w:r>
              <w:t>第 12 章</w:t>
            </w:r>
          </w:p>
        </w:tc>
      </w:tr>
      <w:tr w14:paraId="7B02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1997E73">
            <w:pPr>
              <w:jc w:val="both"/>
            </w:pPr>
            <w:r>
              <w:t>while 循环</w:t>
            </w:r>
          </w:p>
        </w:tc>
        <w:tc>
          <w:tcPr>
            <w:tcW w:w="2769" w:type="dxa"/>
          </w:tcPr>
          <w:p w14:paraId="228B3D77">
            <w:pPr>
              <w:jc w:val="both"/>
            </w:pPr>
            <w:r>
              <w:t>短写必须循环</w:t>
            </w:r>
          </w:p>
        </w:tc>
        <w:tc>
          <w:tcPr>
            <w:tcW w:w="2769" w:type="dxa"/>
          </w:tcPr>
          <w:p w14:paraId="381C65A7">
            <w:pPr>
              <w:jc w:val="both"/>
            </w:pPr>
            <w:r>
              <w:t>第 12 章</w:t>
            </w:r>
          </w:p>
        </w:tc>
      </w:tr>
      <w:tr w14:paraId="2E570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7E614DA">
            <w:pPr>
              <w:jc w:val="both"/>
            </w:pPr>
            <w:r>
              <w:t>O_CLOEXEC（调用方）</w:t>
            </w:r>
          </w:p>
        </w:tc>
        <w:tc>
          <w:tcPr>
            <w:tcW w:w="2769" w:type="dxa"/>
          </w:tcPr>
          <w:p w14:paraId="140EE81E">
            <w:pPr>
              <w:jc w:val="both"/>
            </w:pPr>
            <w:r>
              <w:t>exec 边界防 fd 泄漏</w:t>
            </w:r>
          </w:p>
        </w:tc>
        <w:tc>
          <w:tcPr>
            <w:tcW w:w="2769" w:type="dxa"/>
          </w:tcPr>
          <w:p w14:paraId="56E0A305">
            <w:pPr>
              <w:jc w:val="both"/>
            </w:pPr>
            <w:r>
              <w:t>第 13 章</w:t>
            </w:r>
          </w:p>
        </w:tc>
      </w:tr>
    </w:tbl>
    <w:p w14:paraId="2678C3FE"/>
    <w:p w14:paraId="01037F83">
      <w:pPr>
        <w:pStyle w:val="47"/>
      </w:pPr>
      <w:r>
        <w:t>4. 提交证据（学完第一篇的验收）</w:t>
      </w:r>
    </w:p>
    <w:p w14:paraId="436F120A">
      <w:pPr>
        <w:pStyle w:val="56"/>
      </w:pPr>
      <w:r>
        <w:t>能不看文档向同学解释 main.cpp 的 5 个步骤。</w:t>
      </w:r>
    </w:p>
    <w:p w14:paraId="5F873161">
      <w:pPr>
        <w:pStyle w:val="56"/>
      </w:pPr>
      <w:r>
        <w:t>能指出 WriteAll 里 EINTR 分支为什么必须 continue。</w:t>
      </w:r>
    </w:p>
    <w:p w14:paraId="4B97E716">
      <w:pPr>
        <w:pStyle w:val="56"/>
      </w:pPr>
      <w:r>
        <w:t>用 strace 跑一次 boompi-client（或任意程序），指出 3 个系统调用并说明它们属于哪个子系统。</w:t>
      </w:r>
    </w:p>
    <w:p w14:paraId="003FB16C">
      <w:pPr>
        <w:pStyle w:val="56"/>
      </w:pPr>
      <w:r>
        <w:t>回答：如果 WriteAll 去掉 while 循环，什么情况下会出 bug？</w:t>
      </w:r>
    </w:p>
    <w:p w14:paraId="0DCA54A8">
      <w:pPr>
        <w:pStyle w:val="45"/>
        <w:keepNext/>
        <w:pageBreakBefore/>
      </w:pPr>
      <w:bookmarkStart w:id="21" w:name="_Toc13046"/>
      <w:r>
        <w:t>第二篇  现代C++深度篇</w:t>
      </w:r>
      <w:bookmarkEnd w:id="21"/>
    </w:p>
    <w:p w14:paraId="4137AD5E">
      <w:pPr>
        <w:pStyle w:val="25"/>
      </w:pPr>
      <w:r>
        <w:t>本篇不讲 C++ 语法大全，只讲 boomPI 真正依赖的 C++ 内核机制，并深入到"对象在内存里到底是什么"的层面。学完本篇，你能解释：对象存在哪、生命周期怎么算、谁拥有资源、move 到底搬了什么、为什么错误用枚举而不是异常。</w:t>
      </w:r>
    </w:p>
    <w:p w14:paraId="108BD282">
      <w:pPr>
        <w:pStyle w:val="46"/>
        <w:keepNext/>
        <w:pageBreakBefore/>
      </w:pPr>
      <w:bookmarkStart w:id="22" w:name="_Toc20370"/>
      <w:r>
        <w:t>第18章  对象与内存布局：C++对象到底是什么</w:t>
      </w:r>
      <w:bookmarkEnd w:id="22"/>
    </w:p>
    <w:p w14:paraId="29BB86A1">
      <w:pPr>
        <w:pStyle w:val="47"/>
      </w:pPr>
      <w:r>
        <w:t>1. 真实问题</w:t>
      </w:r>
    </w:p>
    <w:p w14:paraId="5095E000">
      <w:pPr>
        <w:pStyle w:val="25"/>
      </w:pPr>
      <w:r>
        <w:t>你在 MCU 上写过 struct 和函数指针。C++ 的 class 与 struct 在内存里到底差什么？为什么说"class 不只是带函数的 struct"？虚函数、继承、this 指针在内存里长什么样？搞清对象布局，才能理解为什么 AudioEngine 用 PImpl、为什么队列里放 std::array 而不是 vector。</w:t>
      </w:r>
    </w:p>
    <w:p w14:paraId="6CB4C4D5">
      <w:pPr>
        <w:pStyle w:val="47"/>
      </w:pPr>
      <w:r>
        <w:t>2. 原理展开：对象 = 一块内存 + 规则</w:t>
      </w:r>
    </w:p>
    <w:p w14:paraId="6828F596">
      <w:pPr>
        <w:pStyle w:val="25"/>
      </w:pPr>
      <w:r>
        <w:t>C++ 对象最终就是内存里的一块字节。对"简单类"（无虚函数、无继承）而言，它的内存布局与 C 的 struct 完全一样：成员按声明顺序排列（可能带对齐填充）。成员函数不占对象内存——它们就是普通函数，多了一个隐藏参数 this。</w:t>
      </w:r>
    </w:p>
    <w:p w14:paraId="77B9F943">
      <w:pPr>
        <w:pStyle w:val="65"/>
        <w:spacing w:before="60" w:after="60" w:line="240" w:lineRule="auto"/>
        <w:ind w:left="0" w:firstLine="0"/>
        <w:jc w:val="left"/>
      </w:pPr>
      <w:r>
        <w:t>class Counter {</w:t>
      </w:r>
      <w:r>
        <w:br w:type="textWrapping"/>
      </w:r>
      <w:r>
        <w:t xml:space="preserve">    int value;          // 对象内存里只有这个 int（4 字节）</w:t>
      </w:r>
      <w:r>
        <w:br w:type="textWrapping"/>
      </w:r>
      <w:r>
        <w:t>public:</w:t>
      </w:r>
      <w:r>
        <w:br w:type="textWrapping"/>
      </w:r>
      <w:r>
        <w:t xml:space="preserve">    int Add(int step) { return value += step; }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// Add 编译后 ≈ 普通函数：</w:t>
      </w:r>
      <w:r>
        <w:br w:type="textWrapping"/>
      </w:r>
      <w:r>
        <w:t>int Counter__Add(Counter* this, int step) {</w:t>
      </w:r>
      <w:r>
        <w:br w:type="textWrapping"/>
      </w:r>
      <w:r>
        <w:t xml:space="preserve">    return this-&gt;value += step;</w:t>
      </w:r>
      <w:r>
        <w:br w:type="textWrapping"/>
      </w:r>
      <w:r>
        <w:t>}</w:t>
      </w:r>
      <w:r>
        <w:br w:type="textWrapping"/>
      </w:r>
      <w:r>
        <w:t>// 调用 c.Add(3) == Counter__Add(&amp;c, 3)</w:t>
      </w:r>
    </w:p>
    <w:p w14:paraId="2F37F200">
      <w:pPr>
        <w:pStyle w:val="25"/>
      </w:pPr>
      <w:r>
        <w:t>这就是"this 是隐藏参数"的真相。所以对象内存大小 = 数据成员 + 对齐 + （如果有虚函数）一个 vptr。</w:t>
      </w:r>
    </w:p>
    <w:p w14:paraId="1FFDD6F9">
      <w:pPr>
        <w:pStyle w:val="47"/>
      </w:pPr>
      <w:r>
        <w:t>3. 原理展开：虚函数与 vtable</w:t>
      </w:r>
    </w:p>
    <w:p w14:paraId="75619479">
      <w:pPr>
        <w:pStyle w:val="25"/>
      </w:pPr>
      <w:r>
        <w:t>当类有虚函数时，编译器在对象里偷偷加一个指针（vptr），指向一张"虚函数表"（vtable）——一张函数指针数组。</w:t>
      </w:r>
    </w:p>
    <w:p w14:paraId="52EC9B75">
      <w:pPr>
        <w:pStyle w:val="65"/>
        <w:spacing w:before="60" w:after="60" w:line="240" w:lineRule="auto"/>
        <w:ind w:left="0" w:firstLine="0"/>
        <w:jc w:val="left"/>
      </w:pPr>
      <w:r>
        <w:t>class Animal {</w:t>
      </w:r>
      <w:r>
        <w:br w:type="textWrapping"/>
      </w:r>
      <w:r>
        <w:t>public:</w:t>
      </w:r>
      <w:r>
        <w:br w:type="textWrapping"/>
      </w:r>
      <w:r>
        <w:t xml:space="preserve">    virtual void Speak();   // 虚函数</w:t>
      </w:r>
      <w:r>
        <w:br w:type="textWrapping"/>
      </w:r>
      <w:r>
        <w:t xml:space="preserve">    int age;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对象布局：</w:t>
      </w:r>
      <w:r>
        <w:br w:type="textWrapping"/>
      </w:r>
      <w:r>
        <w:t xml:space="preserve">  [ vptr | age ]</w:t>
      </w:r>
      <w:r>
        <w:br w:type="textWrapping"/>
      </w:r>
      <w:r>
        <w:t xml:space="preserve">    │</w:t>
      </w:r>
      <w:r>
        <w:br w:type="textWrapping"/>
      </w:r>
      <w:r>
        <w:t xml:space="preserve">    ▼</w:t>
      </w:r>
      <w:r>
        <w:br w:type="textWrapping"/>
      </w:r>
      <w:r>
        <w:t xml:space="preserve">  vtable（类级共享，一个类一张）：</w:t>
      </w:r>
      <w:r>
        <w:br w:type="textWrapping"/>
      </w:r>
      <w:r>
        <w:t xml:space="preserve">  [ 0: &amp;Animal::Speak ]</w:t>
      </w:r>
      <w:r>
        <w:br w:type="textWrapping"/>
      </w:r>
      <w:r>
        <w:br w:type="textWrapping"/>
      </w:r>
      <w:r>
        <w:t>子类 Dog 的对象：vptr 指向 Dog 的 vtable：</w:t>
      </w:r>
      <w:r>
        <w:br w:type="textWrapping"/>
      </w:r>
      <w:r>
        <w:t xml:space="preserve">  [ vptr | age ]</w:t>
      </w:r>
      <w:r>
        <w:br w:type="textWrapping"/>
      </w:r>
      <w:r>
        <w:t xml:space="preserve">    │</w:t>
      </w:r>
      <w:r>
        <w:br w:type="textWrapping"/>
      </w:r>
      <w:r>
        <w:t xml:space="preserve">    ▼</w:t>
      </w:r>
      <w:r>
        <w:br w:type="textWrapping"/>
      </w:r>
      <w:r>
        <w:t xml:space="preserve">  vtable: [ 0: &amp;Dog::Speak ]   ← 覆盖！</w:t>
      </w:r>
      <w:r>
        <w:br w:type="textWrapping"/>
      </w:r>
      <w:r>
        <w:br w:type="textWrapping"/>
      </w:r>
      <w:r>
        <w:t>调用 a-&gt;Speak() 的机器码等价于：</w:t>
      </w:r>
      <w:r>
        <w:br w:type="textWrapping"/>
      </w:r>
      <w:r>
        <w:t xml:space="preserve">  (*a-&gt;vptr[0])(a)   // 通过 vtable 间接调用</w:t>
      </w:r>
    </w:p>
    <w:p w14:paraId="30FF54C6">
      <w:pPr>
        <w:pStyle w:val="25"/>
      </w:pPr>
      <w:r>
        <w:t>为什么需要 vtable？因为编译时不知道 a 到底指向 Animal 还是 Dog（多态），运行时才知道——查表跳转就是"运行时多态"的机器实现。代价：一次间接跳转（性能）和每个对象多 4/8 字节（vptr）。</w:t>
      </w:r>
    </w:p>
    <w:p w14:paraId="35BF7364">
      <w:pPr>
        <w:pStyle w:val="25"/>
      </w:pPr>
      <w:r>
        <w:t>这解释了 boomPI 的一个设计：仓库明确"不为单一实现建立虚接口"。虚函数有真实成本（间接调用 + vptr + 阻止某些优化），在实时热路径（每帧音频）里，能避免就避免。</w:t>
      </w:r>
    </w:p>
    <w:p w14:paraId="4D991222">
      <w:pPr>
        <w:pStyle w:val="47"/>
      </w:pPr>
      <w:r>
        <w:t>4. 原理展开：this、对齐与对象大小</w:t>
      </w:r>
    </w:p>
    <w:p w14:paraId="36588ECA">
      <w:pPr>
        <w:pStyle w:val="65"/>
        <w:spacing w:before="60" w:after="60" w:line="240" w:lineRule="auto"/>
        <w:ind w:left="0" w:firstLine="0"/>
        <w:jc w:val="left"/>
      </w:pPr>
      <w:r>
        <w:t>struct A { char c; int i; };   // 看起来 5 字节</w:t>
      </w:r>
      <w:r>
        <w:br w:type="textWrapping"/>
      </w:r>
      <w:r>
        <w:t>sizeof(A);                      // 实际 8 字节！</w:t>
      </w:r>
      <w:r>
        <w:br w:type="textWrapping"/>
      </w:r>
      <w:r>
        <w:br w:type="textWrapping"/>
      </w:r>
      <w:r>
        <w:t>布局（对齐到 4 字节）：</w:t>
      </w:r>
      <w:r>
        <w:br w:type="textWrapping"/>
      </w:r>
      <w:r>
        <w:t xml:space="preserve">  [ c | 填充×3 | i ]</w:t>
      </w:r>
      <w:r>
        <w:br w:type="textWrapping"/>
      </w:r>
      <w:r>
        <w:br w:type="textWrapping"/>
      </w:r>
      <w:r>
        <w:t>对齐是硬件的诉求：CPU 读 4 字节对齐的 int 一条指令，</w:t>
      </w:r>
      <w:r>
        <w:br w:type="textWrapping"/>
      </w:r>
      <w:r>
        <w:t>不对齐要两条甚至报错（ARM 某些情况下）。</w:t>
      </w:r>
    </w:p>
    <w:p w14:paraId="2D806471">
      <w:pPr>
        <w:pStyle w:val="25"/>
      </w:pPr>
      <w:r>
        <w:t>这解释了第 20 章（协议）为什么禁止直接发送 C++ struct——不同平台对齐与填充不同，同一 struct 在两端布局可能不一样。</w:t>
      </w:r>
    </w:p>
    <w:p w14:paraId="4467CB64">
      <w:pPr>
        <w:pStyle w:val="47"/>
      </w:pPr>
      <w:r>
        <w:t>5. 原理展开：PImpl——把实现藏进 .cpp</w:t>
      </w:r>
    </w:p>
    <w:p w14:paraId="24192107">
      <w:pPr>
        <w:pStyle w:val="25"/>
      </w:pPr>
      <w:r>
        <w:t>AudioEngine 的头文件里只有 class AudioEngine { struct Impl* impl_; ... }。这个模式叫 PImpl（Pointer to Implementation）：</w:t>
      </w:r>
    </w:p>
    <w:p w14:paraId="77EF7E78">
      <w:pPr>
        <w:pStyle w:val="65"/>
        <w:spacing w:before="60" w:after="60" w:line="240" w:lineRule="auto"/>
        <w:ind w:left="0" w:firstLine="0"/>
        <w:jc w:val="left"/>
      </w:pPr>
      <w:r>
        <w:t>// audio_engine.h（公开接口，只暴露不完整类型）</w:t>
      </w:r>
      <w:r>
        <w:br w:type="textWrapping"/>
      </w:r>
      <w:r>
        <w:t>class AudioEngine {</w:t>
      </w:r>
      <w:r>
        <w:br w:type="textWrapping"/>
      </w:r>
      <w:r>
        <w:t xml:space="preserve">    struct Impl;             // 只声明，不定义</w:t>
      </w:r>
      <w:r>
        <w:br w:type="textWrapping"/>
      </w:r>
      <w:r>
        <w:t xml:space="preserve">    Impl* impl_{nullptr};    // 一个指针</w:t>
      </w:r>
      <w:r>
        <w:br w:type="textWrapping"/>
      </w:r>
      <w:r>
        <w:t>public:</w:t>
      </w:r>
      <w:r>
        <w:br w:type="textWrapping"/>
      </w:r>
      <w:r>
        <w:t xml:space="preserve">    bool Open(...);</w:t>
      </w:r>
      <w:r>
        <w:br w:type="textWrapping"/>
      </w:r>
      <w:r>
        <w:t xml:space="preserve">    void Close();</w:t>
      </w:r>
      <w:r>
        <w:br w:type="textWrapping"/>
      </w:r>
      <w:r>
        <w:t xml:space="preserve">    ~AudioEngine();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// audio_engine.cpp（实现里定义 Impl）</w:t>
      </w:r>
      <w:r>
        <w:br w:type="textWrapping"/>
      </w:r>
      <w:r>
        <w:t>struct AudioEngine::Impl {</w:t>
      </w:r>
      <w:r>
        <w:br w:type="textWrapping"/>
      </w:r>
      <w:r>
        <w:t xml:space="preserve">    std::thread capture_thread;</w:t>
      </w:r>
      <w:r>
        <w:br w:type="textWrapping"/>
      </w:r>
      <w:r>
        <w:t xml:space="preserve">    snd_pcm_t* pcm;</w:t>
      </w:r>
      <w:r>
        <w:br w:type="textWrapping"/>
      </w:r>
      <w:r>
        <w:t xml:space="preserve">    std::array&lt;TtsSlot, 75&gt; tts;</w:t>
      </w:r>
      <w:r>
        <w:br w:type="textWrapping"/>
      </w:r>
      <w:r>
        <w:t xml:space="preserve">    ...</w:t>
      </w:r>
      <w:r>
        <w:br w:type="textWrapping"/>
      </w:r>
      <w:r>
        <w:t>};</w:t>
      </w:r>
    </w:p>
    <w:p w14:paraId="47D424B7">
      <w:pPr>
        <w:pStyle w:val="25"/>
      </w:pPr>
      <w:r>
        <w:t>PImpl 的三个价值：编译隔离（改实现不重编所有使用方）；ABI 稳定（头文件里的布局固定是一个指针）；实现隐藏（第三方头文件不用泄漏 ALSA/Snowboy 类型）。这与第 16 章 ABI 思想一脉相承。</w:t>
      </w:r>
    </w:p>
    <w:p w14:paraId="2E8EC453">
      <w:pPr>
        <w:pStyle w:val="47"/>
      </w:pPr>
      <w:r>
        <w:t>6. 最小独立实验</w:t>
      </w:r>
    </w:p>
    <w:p w14:paraId="4D8D9888">
      <w:pPr>
        <w:pStyle w:val="65"/>
        <w:spacing w:before="60" w:after="60" w:line="240" w:lineRule="auto"/>
        <w:ind w:left="0" w:firstLine="0"/>
        <w:jc w:val="left"/>
      </w:pPr>
      <w:r>
        <w:t>cat &gt; /tmp/obj.cpp &lt;&lt;'EOF'</w:t>
      </w:r>
      <w:r>
        <w:br w:type="textWrapping"/>
      </w:r>
      <w:r>
        <w:t>#include &lt;cstdio&gt;</w:t>
      </w:r>
      <w:r>
        <w:br w:type="textWrapping"/>
      </w:r>
      <w:r>
        <w:t>struct A { char c; int i; };</w:t>
      </w:r>
      <w:r>
        <w:br w:type="textWrapping"/>
      </w:r>
      <w:r>
        <w:t>struct B { virtual void f(){}; int x; };</w:t>
      </w:r>
      <w:r>
        <w:br w:type="textWrapping"/>
      </w:r>
      <w:r>
        <w:t>int main(){</w:t>
      </w:r>
      <w:r>
        <w:br w:type="textWrapping"/>
      </w:r>
      <w:r>
        <w:t xml:space="preserve">  printf("A=%zu B=%zu\n", sizeof(A), sizeof(B));</w:t>
      </w:r>
      <w:r>
        <w:br w:type="textWrapping"/>
      </w:r>
      <w:r>
        <w:t xml:space="preserve">  A a; printf("c=%p i=%p\n", (void*)&amp;a.c, (void*)&amp;a.i);</w:t>
      </w:r>
      <w:r>
        <w:br w:type="textWrapping"/>
      </w:r>
      <w:r>
        <w:t>}</w:t>
      </w:r>
      <w:r>
        <w:br w:type="textWrapping"/>
      </w:r>
      <w:r>
        <w:t>EOF</w:t>
      </w:r>
      <w:r>
        <w:br w:type="textWrapping"/>
      </w:r>
      <w:r>
        <w:t>g++ /tmp/obj.cpp -o /tmp/obj &amp;&amp; /tmp/obj</w:t>
      </w:r>
      <w:r>
        <w:br w:type="textWrapping"/>
      </w:r>
      <w:r>
        <w:t># 观察：A=8（填充）、B=8（vptr+int）、成员地址差 4（有填充）</w:t>
      </w:r>
    </w:p>
    <w:p w14:paraId="187C0A49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5"/>
        <w:gridCol w:w="3541"/>
        <w:gridCol w:w="2340"/>
      </w:tblGrid>
      <w:tr w14:paraId="53414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8D69D32">
            <w:pPr>
              <w:jc w:val="both"/>
            </w:pPr>
            <w:r>
              <w:rPr>
                <w:b/>
              </w:rPr>
              <w:t>模式</w:t>
            </w:r>
          </w:p>
        </w:tc>
        <w:tc>
          <w:tcPr>
            <w:tcW w:w="2769" w:type="dxa"/>
          </w:tcPr>
          <w:p w14:paraId="46174764">
            <w:pPr>
              <w:jc w:val="both"/>
            </w:pPr>
            <w:r>
              <w:rPr>
                <w:b/>
              </w:rPr>
              <w:t>位置</w:t>
            </w:r>
          </w:p>
        </w:tc>
        <w:tc>
          <w:tcPr>
            <w:tcW w:w="2769" w:type="dxa"/>
          </w:tcPr>
          <w:p w14:paraId="4FE4EE2A">
            <w:pPr>
              <w:jc w:val="both"/>
            </w:pPr>
            <w:r>
              <w:rPr>
                <w:b/>
              </w:rPr>
              <w:t>为什么</w:t>
            </w:r>
          </w:p>
        </w:tc>
      </w:tr>
      <w:tr w14:paraId="6AC8A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4F095E6">
            <w:pPr>
              <w:jc w:val="both"/>
            </w:pPr>
            <w:r>
              <w:t>PImpl</w:t>
            </w:r>
          </w:p>
        </w:tc>
        <w:tc>
          <w:tcPr>
            <w:tcW w:w="2769" w:type="dxa"/>
          </w:tcPr>
          <w:p w14:paraId="6082C45B">
            <w:pPr>
              <w:jc w:val="both"/>
            </w:pPr>
            <w:r>
              <w:t>AudioEngine/VoiceTransport/DeviceUi</w:t>
            </w:r>
          </w:p>
        </w:tc>
        <w:tc>
          <w:tcPr>
            <w:tcW w:w="2769" w:type="dxa"/>
          </w:tcPr>
          <w:p w14:paraId="12271B98">
            <w:pPr>
              <w:jc w:val="both"/>
            </w:pPr>
            <w:r>
              <w:t>隐藏实现、ABI 稳定</w:t>
            </w:r>
          </w:p>
        </w:tc>
      </w:tr>
      <w:tr w14:paraId="56D9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F1E0975">
            <w:pPr>
              <w:jc w:val="both"/>
            </w:pPr>
            <w:r>
              <w:t>无虚接口</w:t>
            </w:r>
          </w:p>
        </w:tc>
        <w:tc>
          <w:tcPr>
            <w:tcW w:w="2769" w:type="dxa"/>
          </w:tcPr>
          <w:p w14:paraId="2B42D40D">
            <w:pPr>
              <w:jc w:val="both"/>
            </w:pPr>
            <w:r>
              <w:t>音频热路径</w:t>
            </w:r>
          </w:p>
        </w:tc>
        <w:tc>
          <w:tcPr>
            <w:tcW w:w="2769" w:type="dxa"/>
          </w:tcPr>
          <w:p w14:paraId="7375149E">
            <w:pPr>
              <w:jc w:val="both"/>
            </w:pPr>
            <w:r>
              <w:t>避免间接调用与 vptr</w:t>
            </w:r>
          </w:p>
        </w:tc>
      </w:tr>
      <w:tr w14:paraId="24AC5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783F596">
            <w:pPr>
              <w:jc w:val="both"/>
            </w:pPr>
            <w:r>
              <w:t>禁用复制</w:t>
            </w:r>
          </w:p>
        </w:tc>
        <w:tc>
          <w:tcPr>
            <w:tcW w:w="2769" w:type="dxa"/>
          </w:tcPr>
          <w:p w14:paraId="2B785455">
            <w:pPr>
              <w:jc w:val="both"/>
            </w:pPr>
            <w:r>
              <w:t>AudioEngine = delete</w:t>
            </w:r>
          </w:p>
        </w:tc>
        <w:tc>
          <w:tcPr>
            <w:tcW w:w="2769" w:type="dxa"/>
          </w:tcPr>
          <w:p w14:paraId="2D8288A7">
            <w:pPr>
              <w:jc w:val="both"/>
            </w:pPr>
            <w:r>
              <w:t>资源唯一所有权（第 19 章）</w:t>
            </w:r>
          </w:p>
        </w:tc>
      </w:tr>
      <w:tr w14:paraId="27F8B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A003157">
            <w:pPr>
              <w:jc w:val="both"/>
            </w:pPr>
            <w:r>
              <w:t>std::array 成员</w:t>
            </w:r>
          </w:p>
        </w:tc>
        <w:tc>
          <w:tcPr>
            <w:tcW w:w="2769" w:type="dxa"/>
          </w:tcPr>
          <w:p w14:paraId="6DE713B8">
            <w:pPr>
              <w:jc w:val="both"/>
            </w:pPr>
            <w:r>
              <w:t>TTS 环、事件队列</w:t>
            </w:r>
          </w:p>
        </w:tc>
        <w:tc>
          <w:tcPr>
            <w:tcW w:w="2769" w:type="dxa"/>
          </w:tcPr>
          <w:p w14:paraId="6A4F61F0">
            <w:pPr>
              <w:jc w:val="both"/>
            </w:pPr>
            <w:r>
              <w:t>对象大小编译期确定</w:t>
            </w:r>
          </w:p>
        </w:tc>
      </w:tr>
    </w:tbl>
    <w:p w14:paraId="05451F14"/>
    <w:p w14:paraId="243F41FD">
      <w:pPr>
        <w:pStyle w:val="47"/>
      </w:pPr>
      <w:r>
        <w:t>8. 错误版本</w:t>
      </w:r>
    </w:p>
    <w:p w14:paraId="24FB2750">
      <w:pPr>
        <w:pStyle w:val="65"/>
        <w:spacing w:before="60" w:after="60" w:line="240" w:lineRule="auto"/>
        <w:ind w:left="0" w:firstLine="0"/>
        <w:jc w:val="left"/>
      </w:pPr>
      <w:r>
        <w:t>// 错误：热路径用虚函数多态</w:t>
      </w:r>
      <w:r>
        <w:br w:type="textWrapping"/>
      </w:r>
      <w:r>
        <w:t>virtual void Render(short* pcm);</w:t>
      </w:r>
      <w:r>
        <w:br w:type="textWrapping"/>
      </w:r>
      <w:r>
        <w:t>// 每 20ms 一次间接调用 + 阻止内联；</w:t>
      </w:r>
      <w:r>
        <w:br w:type="textWrapping"/>
      </w:r>
      <w:r>
        <w:t>// 在 75 槽 TTS 环循环里放大</w:t>
      </w:r>
      <w:r>
        <w:br w:type="textWrapping"/>
      </w:r>
      <w:r>
        <w:t>// 正确：编译期绑定（模板/直接调用）</w:t>
      </w:r>
    </w:p>
    <w:p w14:paraId="7E4830EE">
      <w:pPr>
        <w:pStyle w:val="47"/>
      </w:pPr>
      <w:r>
        <w:t>9. 不变量总结</w:t>
      </w:r>
    </w:p>
    <w:p w14:paraId="23301BF5">
      <w:pPr>
        <w:pStyle w:val="56"/>
      </w:pPr>
      <w:r>
        <w:t>对象 = 数据成员内存 + 规则；成员函数不占对象内存。</w:t>
      </w:r>
    </w:p>
    <w:p w14:paraId="4F95B5C1">
      <w:pPr>
        <w:pStyle w:val="56"/>
      </w:pPr>
      <w:r>
        <w:t>虚函数 = vptr + vtable，运行时多态的机器实现。</w:t>
      </w:r>
    </w:p>
    <w:p w14:paraId="57D7F68E">
      <w:pPr>
        <w:pStyle w:val="56"/>
      </w:pPr>
      <w:r>
        <w:t>对齐决定对象大小，禁止发送原始 struct 跨平台。</w:t>
      </w:r>
    </w:p>
    <w:p w14:paraId="3107DE47">
      <w:pPr>
        <w:pStyle w:val="56"/>
      </w:pPr>
      <w:r>
        <w:t>PImpl 藏实现、稳 ABI。</w:t>
      </w:r>
    </w:p>
    <w:p w14:paraId="0926B922">
      <w:pPr>
        <w:pStyle w:val="56"/>
      </w:pPr>
      <w:r>
        <w:t>实时路径避免虚调用。</w:t>
      </w:r>
    </w:p>
    <w:p w14:paraId="5B12DFFC">
      <w:pPr>
        <w:pStyle w:val="47"/>
      </w:pPr>
      <w:r>
        <w:t>10. 章末考核</w:t>
      </w:r>
    </w:p>
    <w:p w14:paraId="7A8EAA7B">
      <w:pPr>
        <w:pStyle w:val="56"/>
      </w:pPr>
      <w:r>
        <w:t>this 是什么？成员函数在内存里和普通函数什么关系？</w:t>
      </w:r>
    </w:p>
    <w:p w14:paraId="43940D94">
      <w:pPr>
        <w:pStyle w:val="56"/>
      </w:pPr>
      <w:r>
        <w:t>vtable 解决什么问题？代价是什么？</w:t>
      </w:r>
    </w:p>
    <w:p w14:paraId="67EC722B">
      <w:pPr>
        <w:pStyle w:val="56"/>
      </w:pPr>
      <w:r>
        <w:t>struct{char;i;} 为什么是 8 字节？</w:t>
      </w:r>
    </w:p>
    <w:p w14:paraId="45B5EBA2">
      <w:pPr>
        <w:pStyle w:val="56"/>
      </w:pPr>
      <w:r>
        <w:t>PImpl 的三个价值？</w:t>
      </w:r>
    </w:p>
    <w:p w14:paraId="401A839E">
      <w:pPr>
        <w:pStyle w:val="46"/>
        <w:keepNext/>
        <w:pageBreakBefore/>
      </w:pPr>
      <w:bookmarkStart w:id="23" w:name="_Toc29404"/>
      <w:r>
        <w:t>第19章  对象生命周期与RAII：谁创建、谁释放、何时</w:t>
      </w:r>
      <w:bookmarkEnd w:id="23"/>
    </w:p>
    <w:p w14:paraId="28646F76">
      <w:pPr>
        <w:pStyle w:val="47"/>
      </w:pPr>
      <w:r>
        <w:t>1. 真实问题</w:t>
      </w:r>
    </w:p>
    <w:p w14:paraId="2EFF7E8F">
      <w:pPr>
        <w:pStyle w:val="25"/>
      </w:pPr>
      <w:r>
        <w:t>boomPI 的 AudioEngine::Close() 有严格顺序：先 stop、再 notify、再中断 ALSA、再 join 线程、最后释放资源。为什么不能直接"删对象"？资源（fd、线程、ALSA 句柄、子进程）与对象生命周期的关系，是嵌入式 C++ 的第一大崩溃来源。</w:t>
      </w:r>
    </w:p>
    <w:p w14:paraId="42CCB274">
      <w:pPr>
        <w:pStyle w:val="47"/>
      </w:pPr>
      <w:r>
        <w:t>2. 原理展开：存储期——对象活在哪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3"/>
        <w:gridCol w:w="2074"/>
        <w:gridCol w:w="2074"/>
        <w:gridCol w:w="2075"/>
      </w:tblGrid>
      <w:tr w14:paraId="06F6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25EB2A73">
            <w:pPr>
              <w:jc w:val="both"/>
            </w:pPr>
            <w:r>
              <w:rPr>
                <w:b/>
              </w:rPr>
              <w:t>存储期</w:t>
            </w:r>
          </w:p>
        </w:tc>
        <w:tc>
          <w:tcPr>
            <w:tcW w:w="2076" w:type="dxa"/>
          </w:tcPr>
          <w:p w14:paraId="19C0131B">
            <w:pPr>
              <w:jc w:val="both"/>
            </w:pPr>
            <w:r>
              <w:rPr>
                <w:b/>
              </w:rPr>
              <w:t>在哪</w:t>
            </w:r>
          </w:p>
        </w:tc>
        <w:tc>
          <w:tcPr>
            <w:tcW w:w="2076" w:type="dxa"/>
          </w:tcPr>
          <w:p w14:paraId="5BE0F286">
            <w:pPr>
              <w:jc w:val="both"/>
            </w:pPr>
            <w:r>
              <w:rPr>
                <w:b/>
              </w:rPr>
              <w:t>生命周期</w:t>
            </w:r>
          </w:p>
        </w:tc>
        <w:tc>
          <w:tcPr>
            <w:tcW w:w="2076" w:type="dxa"/>
          </w:tcPr>
          <w:p w14:paraId="4539735E">
            <w:pPr>
              <w:jc w:val="both"/>
            </w:pPr>
            <w:r>
              <w:rPr>
                <w:b/>
              </w:rPr>
              <w:t>例子</w:t>
            </w:r>
          </w:p>
        </w:tc>
      </w:tr>
      <w:tr w14:paraId="11107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659CFE1">
            <w:pPr>
              <w:jc w:val="both"/>
            </w:pPr>
            <w:r>
              <w:t>栈</w:t>
            </w:r>
          </w:p>
        </w:tc>
        <w:tc>
          <w:tcPr>
            <w:tcW w:w="2076" w:type="dxa"/>
          </w:tcPr>
          <w:p w14:paraId="2CFAEB1E">
            <w:pPr>
              <w:jc w:val="both"/>
            </w:pPr>
            <w:r>
              <w:t>函数栈帧</w:t>
            </w:r>
          </w:p>
        </w:tc>
        <w:tc>
          <w:tcPr>
            <w:tcW w:w="2076" w:type="dxa"/>
          </w:tcPr>
          <w:p w14:paraId="5F3498B7">
            <w:pPr>
              <w:jc w:val="both"/>
            </w:pPr>
            <w:r>
              <w:t>离开作用域即亡</w:t>
            </w:r>
          </w:p>
        </w:tc>
        <w:tc>
          <w:tcPr>
            <w:tcW w:w="2076" w:type="dxa"/>
          </w:tcPr>
          <w:p w14:paraId="37272EE7">
            <w:pPr>
              <w:jc w:val="both"/>
            </w:pPr>
            <w:r>
              <w:t>局部变量、RAII 对象</w:t>
            </w:r>
          </w:p>
        </w:tc>
      </w:tr>
      <w:tr w14:paraId="74D13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2527CB4B">
            <w:pPr>
              <w:jc w:val="both"/>
            </w:pPr>
            <w:r>
              <w:t>堆</w:t>
            </w:r>
          </w:p>
        </w:tc>
        <w:tc>
          <w:tcPr>
            <w:tcW w:w="2076" w:type="dxa"/>
          </w:tcPr>
          <w:p w14:paraId="4E75086B">
            <w:pPr>
              <w:jc w:val="both"/>
            </w:pPr>
            <w:r>
              <w:t>动态内存</w:t>
            </w:r>
          </w:p>
        </w:tc>
        <w:tc>
          <w:tcPr>
            <w:tcW w:w="2076" w:type="dxa"/>
          </w:tcPr>
          <w:p w14:paraId="754E7EFA">
            <w:pPr>
              <w:jc w:val="both"/>
            </w:pPr>
            <w:r>
              <w:t>new 到 delete</w:t>
            </w:r>
          </w:p>
        </w:tc>
        <w:tc>
          <w:tcPr>
            <w:tcW w:w="2076" w:type="dxa"/>
          </w:tcPr>
          <w:p w14:paraId="4C0F6EAD">
            <w:pPr>
              <w:jc w:val="both"/>
            </w:pPr>
            <w:r>
              <w:t>new 出来的对象</w:t>
            </w:r>
          </w:p>
        </w:tc>
      </w:tr>
      <w:tr w14:paraId="4D2A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E38A3A9">
            <w:pPr>
              <w:jc w:val="both"/>
            </w:pPr>
            <w:r>
              <w:t>静态</w:t>
            </w:r>
          </w:p>
        </w:tc>
        <w:tc>
          <w:tcPr>
            <w:tcW w:w="2076" w:type="dxa"/>
          </w:tcPr>
          <w:p w14:paraId="750A20D0">
            <w:pPr>
              <w:jc w:val="both"/>
            </w:pPr>
            <w:r>
              <w:t>静态存储区</w:t>
            </w:r>
          </w:p>
        </w:tc>
        <w:tc>
          <w:tcPr>
            <w:tcW w:w="2076" w:type="dxa"/>
          </w:tcPr>
          <w:p w14:paraId="7FD371AD">
            <w:pPr>
              <w:jc w:val="both"/>
            </w:pPr>
            <w:r>
              <w:t>程序启动到结束</w:t>
            </w:r>
          </w:p>
        </w:tc>
        <w:tc>
          <w:tcPr>
            <w:tcW w:w="2076" w:type="dxa"/>
          </w:tcPr>
          <w:p w14:paraId="6F63339B">
            <w:pPr>
              <w:jc w:val="both"/>
            </w:pPr>
            <w:r>
              <w:t>全局量、static 局部量</w:t>
            </w:r>
          </w:p>
        </w:tc>
      </w:tr>
      <w:tr w14:paraId="3CF56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79A51CA">
            <w:pPr>
              <w:jc w:val="both"/>
            </w:pPr>
            <w:r>
              <w:t>线程</w:t>
            </w:r>
          </w:p>
        </w:tc>
        <w:tc>
          <w:tcPr>
            <w:tcW w:w="2076" w:type="dxa"/>
          </w:tcPr>
          <w:p w14:paraId="5E9C3F2F">
            <w:pPr>
              <w:jc w:val="both"/>
            </w:pPr>
            <w:r>
              <w:t>线程局部存储</w:t>
            </w:r>
          </w:p>
        </w:tc>
        <w:tc>
          <w:tcPr>
            <w:tcW w:w="2076" w:type="dxa"/>
          </w:tcPr>
          <w:p w14:paraId="2728BCAB">
            <w:pPr>
              <w:jc w:val="both"/>
            </w:pPr>
            <w:r>
              <w:t>线程生命周期</w:t>
            </w:r>
          </w:p>
        </w:tc>
        <w:tc>
          <w:tcPr>
            <w:tcW w:w="2076" w:type="dxa"/>
          </w:tcPr>
          <w:p w14:paraId="0E2AEB21">
            <w:pPr>
              <w:jc w:val="both"/>
            </w:pPr>
            <w:r>
              <w:t>thread_local</w:t>
            </w:r>
          </w:p>
        </w:tc>
      </w:tr>
    </w:tbl>
    <w:p w14:paraId="29FE31F1"/>
    <w:p w14:paraId="64B6441F">
      <w:pPr>
        <w:pStyle w:val="25"/>
      </w:pPr>
      <w:r>
        <w:t>栈对象的价值：析构时机确定（离开作用域），编译器保证"无论从哪条路径离开"都析构。这就是 RAII 的基础。</w:t>
      </w:r>
    </w:p>
    <w:p w14:paraId="19D84422">
      <w:pPr>
        <w:pStyle w:val="47"/>
      </w:pPr>
      <w:r>
        <w:t>3. 原理展开：RAII——释放绑定在析构上</w:t>
      </w:r>
    </w:p>
    <w:p w14:paraId="22AB422B">
      <w:pPr>
        <w:pStyle w:val="25"/>
      </w:pPr>
      <w:r>
        <w:t>RAII（Resource Acquisition Is Initialization）：资源在构造函数获取，在析构函数释放。名字很绕，思想很简单：</w:t>
      </w:r>
    </w:p>
    <w:p w14:paraId="5869BAF5">
      <w:pPr>
        <w:pStyle w:val="65"/>
        <w:spacing w:before="60" w:after="60" w:line="240" w:lineRule="auto"/>
        <w:ind w:left="0" w:firstLine="0"/>
        <w:jc w:val="left"/>
      </w:pPr>
      <w:r>
        <w:t>class UniqueFd {</w:t>
      </w:r>
      <w:r>
        <w:br w:type="textWrapping"/>
      </w:r>
      <w:r>
        <w:t xml:space="preserve">    int fd_;</w:t>
      </w:r>
      <w:r>
        <w:br w:type="textWrapping"/>
      </w:r>
      <w:r>
        <w:t>public:</w:t>
      </w:r>
      <w:r>
        <w:br w:type="textWrapping"/>
      </w:r>
      <w:r>
        <w:t xml:space="preserve">    explicit UniqueFd(int fd) : fd_(fd) {}   // 获取</w:t>
      </w:r>
      <w:r>
        <w:br w:type="textWrapping"/>
      </w:r>
      <w:r>
        <w:t xml:space="preserve">    ~UniqueFd() { if (fd_ &gt;= 0) close(fd_); } // 释放</w:t>
      </w:r>
      <w:r>
        <w:br w:type="textWrapping"/>
      </w:r>
      <w:r>
        <w:t xml:space="preserve">    UniqueFd(const UniqueFd&amp;) = delete;        // 禁止复制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void Demo() {</w:t>
      </w:r>
      <w:r>
        <w:br w:type="textWrapping"/>
      </w:r>
      <w:r>
        <w:t xml:space="preserve">    UniqueFd f(open("/dev/i2c-3", O_RDWR));</w:t>
      </w:r>
      <w:r>
        <w:br w:type="textWrapping"/>
      </w:r>
      <w:r>
        <w:t xml:space="preserve">    if (fail) return;      // 提前返回，f 仍会析构 → close</w:t>
      </w:r>
      <w:r>
        <w:br w:type="textWrapping"/>
      </w:r>
      <w:r>
        <w:t xml:space="preserve">    throw X();             // 异常返回，f 仍会析构</w:t>
      </w:r>
      <w:r>
        <w:br w:type="textWrapping"/>
      </w:r>
      <w:r>
        <w:t>}                          // 正常返回，f 析构</w:t>
      </w:r>
      <w:r>
        <w:br w:type="textWrapping"/>
      </w:r>
      <w:r>
        <w:t>// 三种离开路径，close 都会执行——这是 RAII 的核心承诺</w:t>
      </w:r>
    </w:p>
    <w:p w14:paraId="4064211F">
      <w:pPr>
        <w:pStyle w:val="25"/>
      </w:pPr>
      <w:r>
        <w:t>对比裸指针：每条路径都要手写 close，漏一条就是 fd 泄漏。RAII 把"记得释放"从程序员责任变成语言保证。</w:t>
      </w:r>
    </w:p>
    <w:p w14:paraId="35C3228C">
      <w:pPr>
        <w:pStyle w:val="25"/>
      </w:pPr>
      <w:r>
        <w:t>资源不只是内存：fd、线程（join 在析构）、锁（lock_guard）、ALSA 句柄、子进程——一切"用后要还"的东西都适用 RAII。</w:t>
      </w:r>
    </w:p>
    <w:p w14:paraId="457F54D4">
      <w:pPr>
        <w:pStyle w:val="47"/>
      </w:pPr>
      <w:r>
        <w:t>4. 原理展开：所有权——谁是释放者</w:t>
      </w:r>
    </w:p>
    <w:p w14:paraId="61889CF0">
      <w:pPr>
        <w:pStyle w:val="25"/>
      </w:pPr>
      <w:r>
        <w:t>对象可以被多个指针引用，但"释放权"只能有一个 owner。C++ 用三种智能指针表达所有权：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3"/>
        <w:gridCol w:w="2073"/>
        <w:gridCol w:w="2076"/>
      </w:tblGrid>
      <w:tr w14:paraId="224A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33F65E94">
            <w:pPr>
              <w:jc w:val="both"/>
            </w:pPr>
            <w:r>
              <w:rPr>
                <w:b/>
              </w:rPr>
              <w:t>智能指针</w:t>
            </w:r>
          </w:p>
        </w:tc>
        <w:tc>
          <w:tcPr>
            <w:tcW w:w="2076" w:type="dxa"/>
          </w:tcPr>
          <w:p w14:paraId="020DB505">
            <w:pPr>
              <w:jc w:val="both"/>
            </w:pPr>
            <w:r>
              <w:rPr>
                <w:b/>
              </w:rPr>
              <w:t>所有权</w:t>
            </w:r>
          </w:p>
        </w:tc>
        <w:tc>
          <w:tcPr>
            <w:tcW w:w="2076" w:type="dxa"/>
          </w:tcPr>
          <w:p w14:paraId="4345A0FE">
            <w:pPr>
              <w:jc w:val="both"/>
            </w:pPr>
            <w:r>
              <w:rPr>
                <w:b/>
              </w:rPr>
              <w:t>何时释放</w:t>
            </w:r>
          </w:p>
        </w:tc>
        <w:tc>
          <w:tcPr>
            <w:tcW w:w="2076" w:type="dxa"/>
          </w:tcPr>
          <w:p w14:paraId="05F11DDC">
            <w:pPr>
              <w:jc w:val="both"/>
            </w:pPr>
            <w:r>
              <w:rPr>
                <w:b/>
              </w:rPr>
              <w:t>boomPI 用例</w:t>
            </w:r>
          </w:p>
        </w:tc>
      </w:tr>
      <w:tr w14:paraId="51D78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234D3D6F">
            <w:pPr>
              <w:jc w:val="both"/>
            </w:pPr>
            <w:r>
              <w:t>unique_ptr&lt;T&gt;</w:t>
            </w:r>
          </w:p>
        </w:tc>
        <w:tc>
          <w:tcPr>
            <w:tcW w:w="2076" w:type="dxa"/>
          </w:tcPr>
          <w:p w14:paraId="59BF1D88">
            <w:pPr>
              <w:jc w:val="both"/>
            </w:pPr>
            <w:r>
              <w:t>唯一</w:t>
            </w:r>
          </w:p>
        </w:tc>
        <w:tc>
          <w:tcPr>
            <w:tcW w:w="2076" w:type="dxa"/>
          </w:tcPr>
          <w:p w14:paraId="49DB1F84">
            <w:pPr>
              <w:jc w:val="both"/>
            </w:pPr>
            <w:r>
              <w:t>离开作用域/被重置</w:t>
            </w:r>
          </w:p>
        </w:tc>
        <w:tc>
          <w:tcPr>
            <w:tcW w:w="2076" w:type="dxa"/>
          </w:tcPr>
          <w:p w14:paraId="5EF7FDEE">
            <w:pPr>
              <w:jc w:val="both"/>
            </w:pPr>
            <w:r>
              <w:t>transport_（VoiceTransport）</w:t>
            </w:r>
          </w:p>
        </w:tc>
      </w:tr>
      <w:tr w14:paraId="15E23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0ACB024">
            <w:pPr>
              <w:jc w:val="both"/>
            </w:pPr>
            <w:r>
              <w:t>shared_ptr&lt;T&gt;</w:t>
            </w:r>
          </w:p>
        </w:tc>
        <w:tc>
          <w:tcPr>
            <w:tcW w:w="2076" w:type="dxa"/>
          </w:tcPr>
          <w:p w14:paraId="6DD32B1F">
            <w:pPr>
              <w:jc w:val="both"/>
            </w:pPr>
            <w:r>
              <w:t>共享（引用计数）</w:t>
            </w:r>
          </w:p>
        </w:tc>
        <w:tc>
          <w:tcPr>
            <w:tcW w:w="2076" w:type="dxa"/>
          </w:tcPr>
          <w:p w14:paraId="5F432842">
            <w:pPr>
              <w:jc w:val="both"/>
            </w:pPr>
            <w:r>
              <w:t>最后一个引用消亡</w:t>
            </w:r>
          </w:p>
        </w:tc>
        <w:tc>
          <w:tcPr>
            <w:tcW w:w="2076" w:type="dxa"/>
          </w:tcPr>
          <w:p w14:paraId="6AAA31D1">
            <w:pPr>
              <w:jc w:val="both"/>
            </w:pPr>
            <w:r>
              <w:t>回调捕获（少见）</w:t>
            </w:r>
          </w:p>
        </w:tc>
      </w:tr>
      <w:tr w14:paraId="41ACE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6ED50078">
            <w:pPr>
              <w:jc w:val="both"/>
            </w:pPr>
            <w:r>
              <w:t>weak_ptr&lt;T&gt;</w:t>
            </w:r>
          </w:p>
        </w:tc>
        <w:tc>
          <w:tcPr>
            <w:tcW w:w="2076" w:type="dxa"/>
          </w:tcPr>
          <w:p w14:paraId="481129D3">
            <w:pPr>
              <w:jc w:val="both"/>
            </w:pPr>
            <w:r>
              <w:t>观察者</w:t>
            </w:r>
          </w:p>
        </w:tc>
        <w:tc>
          <w:tcPr>
            <w:tcW w:w="2076" w:type="dxa"/>
          </w:tcPr>
          <w:p w14:paraId="4F54CB47">
            <w:pPr>
              <w:jc w:val="both"/>
            </w:pPr>
            <w:r>
              <w:t>不拥有</w:t>
            </w:r>
          </w:p>
        </w:tc>
        <w:tc>
          <w:tcPr>
            <w:tcW w:w="2076" w:type="dxa"/>
          </w:tcPr>
          <w:p w14:paraId="14FE5587">
            <w:pPr>
              <w:jc w:val="both"/>
            </w:pPr>
            <w:r>
              <w:t>防循环引用</w:t>
            </w:r>
          </w:p>
        </w:tc>
      </w:tr>
    </w:tbl>
    <w:p w14:paraId="4789B9FC"/>
    <w:p w14:paraId="04317876">
      <w:pPr>
        <w:pStyle w:val="25"/>
      </w:pPr>
      <w:r>
        <w:t>引用计数（shared_ptr）的代价：原子操作（第 26 章）、额外内存、循环引用陷阱。boomPI 的哲学是"能 unique 就 unique"——单一 owner 是最容易推理的所有权模型。</w:t>
      </w:r>
    </w:p>
    <w:p w14:paraId="757B7877">
      <w:pPr>
        <w:pStyle w:val="47"/>
      </w:pPr>
      <w:r>
        <w:t>5. 原理展开：正确的关闭顺序——join 先于释放</w:t>
      </w:r>
    </w:p>
    <w:p w14:paraId="59276CB3">
      <w:pPr>
        <w:pStyle w:val="25"/>
      </w:pPr>
      <w:r>
        <w:t>线程是"异步使用者"：它可能在任意时刻访问你即将释放的资源。所以销毁顺序有铁律：</w:t>
      </w:r>
    </w:p>
    <w:p w14:paraId="24722D16">
      <w:pPr>
        <w:pStyle w:val="65"/>
        <w:spacing w:before="60" w:after="60" w:line="240" w:lineRule="auto"/>
        <w:ind w:left="0" w:firstLine="0"/>
        <w:jc w:val="left"/>
      </w:pPr>
      <w:r>
        <w:t>销毁一个拥有线程的对象（AudioEngine::Close）</w:t>
      </w:r>
      <w:r>
        <w:br w:type="textWrapping"/>
      </w:r>
      <w:r>
        <w:br w:type="textWrapping"/>
      </w:r>
      <w:r>
        <w:t>① 置停止标志（atomic stop）        ← 线程的"退出命令"</w:t>
      </w:r>
      <w:r>
        <w:br w:type="textWrapping"/>
      </w:r>
      <w:r>
        <w:t>② 唤醒阻塞中的等待（notify）        ← 线程可能在条件变量上睡</w:t>
      </w:r>
      <w:r>
        <w:br w:type="textWrapping"/>
      </w:r>
      <w:r>
        <w:t>③ 中断阻塞的 IO（snd_pcm_abort）    ← 线程可能在 readi 里睡</w:t>
      </w:r>
      <w:r>
        <w:br w:type="textWrapping"/>
      </w:r>
      <w:r>
        <w:t>④ join 线程                         ← 等线程真的退出</w:t>
      </w:r>
      <w:r>
        <w:br w:type="textWrapping"/>
      </w:r>
      <w:r>
        <w:t>⑤ 只有此时才能释放线程用过的资源</w:t>
      </w:r>
      <w:r>
        <w:br w:type="textWrapping"/>
      </w:r>
      <w:r>
        <w:br w:type="textWrapping"/>
      </w:r>
      <w:r>
        <w:t>错误顺序（第 6 章）：先 close 句柄再 join</w:t>
      </w:r>
      <w:r>
        <w:br w:type="textWrapping"/>
      </w:r>
      <w:r>
        <w:t>→ 线程还在 readi，句柄已释放 → use-after-free</w:t>
      </w:r>
    </w:p>
    <w:p w14:paraId="0F55D5A7">
      <w:pPr>
        <w:pStyle w:val="25"/>
      </w:pPr>
      <w:r>
        <w:t>为什么"置标志"不够？因为线程可能阻塞在某个系统调用里（read、wait），标志改变不了它的阻塞状态。必须"唤醒"它：notify 唤醒条件变量，abort/drop 打断 IO。这就是 Close 里那几步的因果关系。</w:t>
      </w:r>
    </w:p>
    <w:p w14:paraId="22C10C82">
      <w:pPr>
        <w:pStyle w:val="47"/>
      </w:pPr>
      <w:r>
        <w:t>6. 最小独立实验</w:t>
      </w:r>
    </w:p>
    <w:p w14:paraId="02FA72AC">
      <w:pPr>
        <w:pStyle w:val="65"/>
        <w:spacing w:before="60" w:after="60" w:line="240" w:lineRule="auto"/>
        <w:ind w:left="0" w:firstLine="0"/>
        <w:jc w:val="left"/>
      </w:pPr>
      <w:r>
        <w:t>cat &gt; /tmp/raii.cpp &lt;&lt;'EOF'</w:t>
      </w:r>
      <w:r>
        <w:br w:type="textWrapping"/>
      </w:r>
      <w:r>
        <w:t>#include &lt;thread&gt;</w:t>
      </w:r>
      <w:r>
        <w:br w:type="textWrapping"/>
      </w:r>
      <w:r>
        <w:t>#include &lt;atomic&gt;</w:t>
      </w:r>
      <w:r>
        <w:br w:type="textWrapping"/>
      </w:r>
      <w:r>
        <w:t>#include &lt;chrono&gt;</w:t>
      </w:r>
      <w:r>
        <w:br w:type="textWrapping"/>
      </w:r>
      <w:r>
        <w:t>#include &lt;cstdio&gt;</w:t>
      </w:r>
      <w:r>
        <w:br w:type="textWrapping"/>
      </w:r>
      <w:r>
        <w:t>struct Runner {</w:t>
      </w:r>
      <w:r>
        <w:br w:type="textWrapping"/>
      </w:r>
      <w:r>
        <w:t xml:space="preserve">    std::atomic&lt;bool&gt; stop{false};</w:t>
      </w:r>
      <w:r>
        <w:br w:type="textWrapping"/>
      </w:r>
      <w:r>
        <w:t xml:space="preserve">    std::thread t;</w:t>
      </w:r>
      <w:r>
        <w:br w:type="textWrapping"/>
      </w:r>
      <w:r>
        <w:t xml:space="preserve">    void Start(){ t = std::thread([this]{ while(!stop.load()) std::this_thread::yield(); }); }</w:t>
      </w:r>
      <w:r>
        <w:br w:type="textWrapping"/>
      </w:r>
      <w:r>
        <w:t xml:space="preserve">    ~Runner(){ stop.store(true); if (t.joinable()) t.join(); }</w:t>
      </w:r>
      <w:r>
        <w:br w:type="textWrapping"/>
      </w:r>
      <w:r>
        <w:t>};</w:t>
      </w:r>
      <w:r>
        <w:br w:type="textWrapping"/>
      </w:r>
      <w:r>
        <w:t>int main(){ Runner r; r.Start(); std::printf("ok\n"); }</w:t>
      </w:r>
      <w:r>
        <w:br w:type="textWrapping"/>
      </w:r>
      <w:r>
        <w:t>EOF</w:t>
      </w:r>
      <w:r>
        <w:br w:type="textWrapping"/>
      </w:r>
      <w:r>
        <w:t>g++ -O2 -pthread /tmp/raii.cpp -o /tmp/raii &amp;&amp; /tmp/raii</w:t>
      </w:r>
    </w:p>
    <w:p w14:paraId="22BA38A0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3"/>
        <w:gridCol w:w="2764"/>
      </w:tblGrid>
      <w:tr w14:paraId="3A375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33E3AA34">
            <w:pPr>
              <w:jc w:val="both"/>
            </w:pPr>
            <w:r>
              <w:rPr>
                <w:b/>
              </w:rPr>
              <w:t>位置</w:t>
            </w:r>
          </w:p>
        </w:tc>
        <w:tc>
          <w:tcPr>
            <w:tcW w:w="2769" w:type="dxa"/>
          </w:tcPr>
          <w:p w14:paraId="7B9AD5A1">
            <w:pPr>
              <w:jc w:val="both"/>
            </w:pPr>
            <w:r>
              <w:rPr>
                <w:b/>
              </w:rPr>
              <w:t>RAII/所有权</w:t>
            </w:r>
          </w:p>
        </w:tc>
        <w:tc>
          <w:tcPr>
            <w:tcW w:w="2769" w:type="dxa"/>
          </w:tcPr>
          <w:p w14:paraId="6010803F">
            <w:pPr>
              <w:jc w:val="both"/>
            </w:pPr>
            <w:r>
              <w:rPr>
                <w:b/>
              </w:rPr>
              <w:t>说明</w:t>
            </w:r>
          </w:p>
        </w:tc>
      </w:tr>
      <w:tr w14:paraId="61337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2473C09">
            <w:pPr>
              <w:jc w:val="both"/>
            </w:pPr>
            <w:r>
              <w:t>transport_ = unique_ptr&lt;VoiceTransport&gt;</w:t>
            </w:r>
          </w:p>
        </w:tc>
        <w:tc>
          <w:tcPr>
            <w:tcW w:w="2769" w:type="dxa"/>
          </w:tcPr>
          <w:p w14:paraId="238D6A94">
            <w:pPr>
              <w:jc w:val="both"/>
            </w:pPr>
            <w:r>
              <w:t>唯一所有权</w:t>
            </w:r>
          </w:p>
        </w:tc>
        <w:tc>
          <w:tcPr>
            <w:tcW w:w="2769" w:type="dxa"/>
          </w:tcPr>
          <w:p w14:paraId="50C5433B">
            <w:pPr>
              <w:jc w:val="both"/>
            </w:pPr>
            <w:r>
              <w:t>析构自动 Close</w:t>
            </w:r>
          </w:p>
        </w:tc>
      </w:tr>
      <w:tr w14:paraId="033E4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03CEC46">
            <w:pPr>
              <w:jc w:val="both"/>
            </w:pPr>
            <w:r>
              <w:t>CJsonDelete 自定义 deleter</w:t>
            </w:r>
          </w:p>
        </w:tc>
        <w:tc>
          <w:tcPr>
            <w:tcW w:w="2769" w:type="dxa"/>
          </w:tcPr>
          <w:p w14:paraId="7F313D75">
            <w:pPr>
              <w:jc w:val="both"/>
            </w:pPr>
            <w:r>
              <w:t>unique_ptr 配删除器</w:t>
            </w:r>
          </w:p>
        </w:tc>
        <w:tc>
          <w:tcPr>
            <w:tcW w:w="2769" w:type="dxa"/>
          </w:tcPr>
          <w:p w14:paraId="05CD9CEA">
            <w:pPr>
              <w:jc w:val="both"/>
            </w:pPr>
            <w:r>
              <w:t>cJSON_Delete 自动调用</w:t>
            </w:r>
          </w:p>
        </w:tc>
      </w:tr>
      <w:tr w14:paraId="79A55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E2AAEF9">
            <w:pPr>
              <w:jc w:val="both"/>
            </w:pPr>
            <w:r>
              <w:t>lock_guard</w:t>
            </w:r>
          </w:p>
        </w:tc>
        <w:tc>
          <w:tcPr>
            <w:tcW w:w="2769" w:type="dxa"/>
          </w:tcPr>
          <w:p w14:paraId="2836EDC1">
            <w:pPr>
              <w:jc w:val="both"/>
            </w:pPr>
            <w:r>
              <w:t>锁的 RAII</w:t>
            </w:r>
          </w:p>
        </w:tc>
        <w:tc>
          <w:tcPr>
            <w:tcW w:w="2769" w:type="dxa"/>
          </w:tcPr>
          <w:p w14:paraId="0EB00FE7">
            <w:pPr>
              <w:jc w:val="both"/>
            </w:pPr>
            <w:r>
              <w:t>作用域结束自动解锁</w:t>
            </w:r>
          </w:p>
        </w:tc>
      </w:tr>
      <w:tr w14:paraId="4AF50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AD955E1">
            <w:pPr>
              <w:jc w:val="both"/>
            </w:pPr>
            <w:r>
              <w:t>AudioEngine::Close</w:t>
            </w:r>
          </w:p>
        </w:tc>
        <w:tc>
          <w:tcPr>
            <w:tcW w:w="2769" w:type="dxa"/>
          </w:tcPr>
          <w:p w14:paraId="08176D98">
            <w:pPr>
              <w:jc w:val="both"/>
            </w:pPr>
            <w:r>
              <w:t>先 join 后释放</w:t>
            </w:r>
          </w:p>
        </w:tc>
        <w:tc>
          <w:tcPr>
            <w:tcW w:w="2769" w:type="dxa"/>
          </w:tcPr>
          <w:p w14:paraId="287DE489">
            <w:pPr>
              <w:jc w:val="both"/>
            </w:pPr>
            <w:r>
              <w:t>线程安全销毁顺序</w:t>
            </w:r>
          </w:p>
        </w:tc>
      </w:tr>
      <w:tr w14:paraId="31573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49907C4">
            <w:pPr>
              <w:jc w:val="both"/>
            </w:pPr>
            <w:r>
              <w:t>std::thread 成员</w:t>
            </w:r>
          </w:p>
        </w:tc>
        <w:tc>
          <w:tcPr>
            <w:tcW w:w="2769" w:type="dxa"/>
          </w:tcPr>
          <w:p w14:paraId="1D8D1D2C">
            <w:pPr>
              <w:jc w:val="both"/>
            </w:pPr>
            <w:r>
              <w:t>析构前 join</w:t>
            </w:r>
          </w:p>
        </w:tc>
        <w:tc>
          <w:tcPr>
            <w:tcW w:w="2769" w:type="dxa"/>
          </w:tcPr>
          <w:p w14:paraId="2A182F59">
            <w:pPr>
              <w:jc w:val="both"/>
            </w:pPr>
            <w:r>
              <w:t>joinable 判断</w:t>
            </w:r>
          </w:p>
        </w:tc>
      </w:tr>
    </w:tbl>
    <w:p w14:paraId="51C63191"/>
    <w:p w14:paraId="00956F96">
      <w:pPr>
        <w:pStyle w:val="47"/>
      </w:pPr>
      <w:r>
        <w:t>8. 错误版本</w:t>
      </w:r>
    </w:p>
    <w:p w14:paraId="78A008FA">
      <w:pPr>
        <w:pStyle w:val="65"/>
        <w:spacing w:before="60" w:after="60" w:line="240" w:lineRule="auto"/>
        <w:ind w:left="0" w:firstLine="0"/>
        <w:jc w:val="left"/>
      </w:pPr>
      <w:r>
        <w:t>// 错误：销毁顺序反了</w:t>
      </w:r>
      <w:r>
        <w:br w:type="textWrapping"/>
      </w:r>
      <w:r>
        <w:t>void Close() {</w:t>
      </w:r>
      <w:r>
        <w:br w:type="textWrapping"/>
      </w:r>
      <w:r>
        <w:t xml:space="preserve">    backend.Close();        // ALSA 句柄先释放</w:t>
      </w:r>
      <w:r>
        <w:br w:type="textWrapping"/>
      </w:r>
      <w:r>
        <w:t xml:space="preserve">    capture_thread.join();  // 采集线程还在 readi → 悬垂访问</w:t>
      </w:r>
      <w:r>
        <w:br w:type="textWrapping"/>
      </w:r>
      <w:r>
        <w:t>}</w:t>
      </w:r>
      <w:r>
        <w:br w:type="textWrapping"/>
      </w:r>
      <w:r>
        <w:t>// 错误：std::thread 析构时不 join（已 joinable）</w:t>
      </w:r>
      <w:r>
        <w:br w:type="textWrapping"/>
      </w:r>
      <w:r>
        <w:t>// → std::terminate() 直接终止进程</w:t>
      </w:r>
    </w:p>
    <w:p w14:paraId="15F10A11">
      <w:pPr>
        <w:pStyle w:val="47"/>
      </w:pPr>
      <w:r>
        <w:t>9. 故障注入</w:t>
      </w:r>
    </w:p>
    <w:p w14:paraId="1E3020E6">
      <w:pPr>
        <w:pStyle w:val="25"/>
      </w:pPr>
      <w:r>
        <w:t>用 ASan 构建：在 harness 里模拟"线程用已释放资源"，观察 use-after-free 报告；修正为正确顺序后复测。</w:t>
      </w:r>
    </w:p>
    <w:p w14:paraId="182444F5">
      <w:pPr>
        <w:pStyle w:val="47"/>
      </w:pPr>
      <w:r>
        <w:t>10. 不变量总结</w:t>
      </w:r>
    </w:p>
    <w:p w14:paraId="1F8D44FD">
      <w:pPr>
        <w:pStyle w:val="56"/>
      </w:pPr>
      <w:r>
        <w:t>资源获取与释放必须成对，释放绑定析构。</w:t>
      </w:r>
    </w:p>
    <w:p w14:paraId="717A587E">
      <w:pPr>
        <w:pStyle w:val="56"/>
      </w:pPr>
      <w:r>
        <w:t>一个资源一个 owner，unique 优先于 shared。</w:t>
      </w:r>
    </w:p>
    <w:p w14:paraId="53BAD524">
      <w:pPr>
        <w:pStyle w:val="56"/>
      </w:pPr>
      <w:r>
        <w:t>销毁拥有线程的对象：stop→唤醒→中断→join→释放。</w:t>
      </w:r>
    </w:p>
    <w:p w14:paraId="0DF55F4A">
      <w:pPr>
        <w:pStyle w:val="56"/>
      </w:pPr>
      <w:r>
        <w:t>std::thread 析构前必须 join 或 detach。</w:t>
      </w:r>
    </w:p>
    <w:p w14:paraId="1CB31DB1">
      <w:pPr>
        <w:pStyle w:val="56"/>
      </w:pPr>
      <w:r>
        <w:t>提前 return 与异常路径同样安全（RAII 保证）。</w:t>
      </w:r>
    </w:p>
    <w:p w14:paraId="2838B0E5">
      <w:pPr>
        <w:pStyle w:val="47"/>
      </w:pPr>
      <w:r>
        <w:t>11. 章末考核</w:t>
      </w:r>
    </w:p>
    <w:p w14:paraId="0FD4C3C0">
      <w:pPr>
        <w:pStyle w:val="56"/>
      </w:pPr>
      <w:r>
        <w:t>栈/堆/静态三种存储期的生命周期？</w:t>
      </w:r>
    </w:p>
    <w:p w14:paraId="60D080DE">
      <w:pPr>
        <w:pStyle w:val="56"/>
      </w:pPr>
      <w:r>
        <w:t>RAII 如何保证"所有路径都释放"？</w:t>
      </w:r>
    </w:p>
    <w:p w14:paraId="5B5A65B5">
      <w:pPr>
        <w:pStyle w:val="56"/>
      </w:pPr>
      <w:r>
        <w:t>unique 与 shared 的取舍？</w:t>
      </w:r>
    </w:p>
    <w:p w14:paraId="566CA53B">
      <w:pPr>
        <w:pStyle w:val="56"/>
      </w:pPr>
      <w:r>
        <w:t>为什么先 join 后释放？画出正确顺序。</w:t>
      </w:r>
    </w:p>
    <w:p w14:paraId="20E41D8D">
      <w:pPr>
        <w:pStyle w:val="56"/>
      </w:pPr>
      <w:r>
        <w:t>std::thread 析构时未 join 会怎样？</w:t>
      </w:r>
    </w:p>
    <w:p w14:paraId="679DFDAB">
      <w:pPr>
        <w:pStyle w:val="46"/>
        <w:keepNext/>
        <w:pageBreakBefore/>
      </w:pPr>
      <w:bookmarkStart w:id="24" w:name="_Toc6223"/>
      <w:r>
        <w:t>第20章  值语义、引用、移动：std::move到底搬了什么</w:t>
      </w:r>
      <w:bookmarkEnd w:id="24"/>
    </w:p>
    <w:p w14:paraId="7100626A">
      <w:pPr>
        <w:pStyle w:val="47"/>
      </w:pPr>
      <w:r>
        <w:t>1. 真实问题</w:t>
      </w:r>
    </w:p>
    <w:p w14:paraId="341905B8">
      <w:pPr>
        <w:pStyle w:val="25"/>
      </w:pPr>
      <w:r>
        <w:t>boomPI 的 EventQueue::Push 里写着 slots_[tail_] = std::move(event)，把 960 字节的音频事件"移动"进队列。std::move 是做什么的？为什么不是复制？移动之后原来的 event 还能用吗？这一章从内存视角彻底讲清值、引用、右值、移动。</w:t>
      </w:r>
    </w:p>
    <w:p w14:paraId="411E47CF">
      <w:pPr>
        <w:pStyle w:val="47"/>
      </w:pPr>
      <w:r>
        <w:t>2. 原理展开：值、指针、引用——三种"拿到数据"的方式</w:t>
      </w:r>
    </w:p>
    <w:p w14:paraId="5C3807C8">
      <w:pPr>
        <w:pStyle w:val="65"/>
        <w:spacing w:before="60" w:after="60" w:line="240" w:lineRule="auto"/>
        <w:ind w:left="0" w:firstLine="0"/>
        <w:jc w:val="left"/>
      </w:pPr>
      <w:r>
        <w:t>void f(Event e);       // 值传递：整个对象复制一份</w:t>
      </w:r>
      <w:r>
        <w:br w:type="textWrapping"/>
      </w:r>
      <w:r>
        <w:t>void f(Event* e);      // 指针：复制地址，共享对象</w:t>
      </w:r>
      <w:r>
        <w:br w:type="textWrapping"/>
      </w:r>
      <w:r>
        <w:t>void f(Event&amp; e);      // 引用：语法更安全的指针</w:t>
      </w:r>
      <w:r>
        <w:br w:type="textWrapping"/>
      </w:r>
      <w:r>
        <w:t>void f(const Event&amp; e);// 只读借用，不复制</w:t>
      </w:r>
      <w:r>
        <w:br w:type="textWrapping"/>
      </w:r>
      <w:r>
        <w:br w:type="textWrapping"/>
      </w:r>
      <w:r>
        <w:t>复制 vs 借用：</w:t>
      </w:r>
      <w:r>
        <w:br w:type="textWrapping"/>
      </w:r>
      <w:r>
        <w:t xml:space="preserve">  f(e)         → 960B 全量拷贝（大数组拷贝昂贵）</w:t>
      </w:r>
      <w:r>
        <w:br w:type="textWrapping"/>
      </w:r>
      <w:r>
        <w:t xml:space="preserve">  f(&amp;e)/f(e)   → 只传 4/8 字节地址</w:t>
      </w:r>
    </w:p>
    <w:p w14:paraId="059BA4F0">
      <w:pPr>
        <w:pStyle w:val="25"/>
      </w:pPr>
      <w:r>
        <w:t>在 MCU 上你习惯传指针（拷贝昂贵）。C++ 的引用只是"安全指针"：不能为空、不能重绑。但有个例外——临时对象。</w:t>
      </w:r>
    </w:p>
    <w:p w14:paraId="78219362">
      <w:pPr>
        <w:pStyle w:val="47"/>
      </w:pPr>
      <w:r>
        <w:t>3. 原理展开：右值与临时对象</w:t>
      </w:r>
    </w:p>
    <w:p w14:paraId="48E0A6FC">
      <w:pPr>
        <w:pStyle w:val="25"/>
      </w:pPr>
      <w:r>
        <w:t>表达式分两类：左值（有名字、有地址，如变量）与右值（临时值，如函数返回值）。关键：临时对象"用完即弃"，所以可以把它的资源"偷走"而不是复制。</w:t>
      </w:r>
    </w:p>
    <w:p w14:paraId="216AD67C">
      <w:pPr>
        <w:pStyle w:val="65"/>
        <w:spacing w:before="60" w:after="60" w:line="240" w:lineRule="auto"/>
        <w:ind w:left="0" w:firstLine="0"/>
        <w:jc w:val="left"/>
      </w:pPr>
      <w:r>
        <w:t>std::string MakeString();           // 返回临时对象</w:t>
      </w:r>
      <w:r>
        <w:br w:type="textWrapping"/>
      </w:r>
      <w:r>
        <w:t>std::string a = MakeString();       // a 直接接管临时对象的堆缓冲</w:t>
      </w:r>
      <w:r>
        <w:br w:type="textWrapping"/>
      </w:r>
      <w:r>
        <w:br w:type="textWrapping"/>
      </w:r>
      <w:r>
        <w:t>// 移动构造 vs 拷贝构造：</w:t>
      </w:r>
      <w:r>
        <w:br w:type="textWrapping"/>
      </w:r>
      <w:r>
        <w:t>//  拷贝：新开一块内存，把 10000 字节拷过去</w:t>
      </w:r>
      <w:r>
        <w:br w:type="textWrapping"/>
      </w:r>
      <w:r>
        <w:t>//  移动：把旧对象的堆指针"偷"过来，旧对象置空</w:t>
      </w:r>
      <w:r>
        <w:br w:type="textWrapping"/>
      </w:r>
      <w:r>
        <w:t>//  临时对象没人会再用它 → 偷走完全安全</w:t>
      </w:r>
    </w:p>
    <w:p w14:paraId="06A0BEF9">
      <w:pPr>
        <w:pStyle w:val="47"/>
      </w:pPr>
      <w:r>
        <w:t>4. 原理展开：std::move——只是一个类型转换</w:t>
      </w:r>
    </w:p>
    <w:p w14:paraId="1736EAEA">
      <w:pPr>
        <w:pStyle w:val="25"/>
      </w:pPr>
      <w:r>
        <w:t>std::move(x) 本身不搬任何东西，它只是把 x 标记为"可移动"（转成右值引用）。真正的搬运发生在 move 构造函数/move 赋值函数里。</w:t>
      </w:r>
    </w:p>
    <w:p w14:paraId="16A21665">
      <w:pPr>
        <w:pStyle w:val="65"/>
        <w:spacing w:before="60" w:after="60" w:line="240" w:lineRule="auto"/>
        <w:ind w:left="0" w:firstLine="0"/>
        <w:jc w:val="left"/>
      </w:pPr>
      <w:r>
        <w:t>class Buffer {</w:t>
      </w:r>
      <w:r>
        <w:br w:type="textWrapping"/>
      </w:r>
      <w:r>
        <w:t xml:space="preserve">    char* data_;</w:t>
      </w:r>
      <w:r>
        <w:br w:type="textWrapping"/>
      </w:r>
      <w:r>
        <w:t xml:space="preserve">    size_t size_;</w:t>
      </w:r>
      <w:r>
        <w:br w:type="textWrapping"/>
      </w:r>
      <w:r>
        <w:t>public:</w:t>
      </w:r>
      <w:r>
        <w:br w:type="textWrapping"/>
      </w:r>
      <w:r>
        <w:t xml:space="preserve">    Buffer(Buffer&amp;&amp; other) noexcept   // 移动构造</w:t>
      </w:r>
      <w:r>
        <w:br w:type="textWrapping"/>
      </w:r>
      <w:r>
        <w:t xml:space="preserve">        : data_(other.data_), size_(other.size_) {</w:t>
      </w:r>
      <w:r>
        <w:br w:type="textWrapping"/>
      </w:r>
      <w:r>
        <w:t xml:space="preserve">        other.data_ = nullptr;        // 旧对象置空</w:t>
      </w:r>
      <w:r>
        <w:br w:type="textWrapping"/>
      </w:r>
      <w:r>
        <w:t xml:space="preserve">        other.size_ = 0;</w:t>
      </w:r>
      <w:r>
        <w:br w:type="textWrapping"/>
      </w:r>
      <w:r>
        <w:t xml:space="preserve">    }</w:t>
      </w:r>
      <w:r>
        <w:br w:type="textWrapping"/>
      </w:r>
      <w:r>
        <w:t xml:space="preserve">    ~Buffer() { delete[] data_; }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Buffer a;</w:t>
      </w:r>
      <w:r>
        <w:br w:type="textWrapping"/>
      </w:r>
      <w:r>
        <w:t>Buffer b = std::move(a);   // ① std::move 只是标记</w:t>
      </w:r>
      <w:r>
        <w:br w:type="textWrapping"/>
      </w:r>
      <w:r>
        <w:t xml:space="preserve">                            // ② move 构造偷走 data_</w:t>
      </w:r>
      <w:r>
        <w:br w:type="textWrapping"/>
      </w:r>
      <w:r>
        <w:t xml:space="preserve">                            // ③ a 现在 data_=nullptr</w:t>
      </w:r>
      <w:r>
        <w:br w:type="textWrapping"/>
      </w:r>
      <w:r>
        <w:t>// 移动后 a 仍可析构（delete nullptr 安全），但内容已不在</w:t>
      </w:r>
    </w:p>
    <w:p w14:paraId="108CFB50">
      <w:pPr>
        <w:pStyle w:val="25"/>
      </w:pPr>
      <w:r>
        <w:t>noexcept 为什么重要：标准库容器（如 vector）扩容时，元素如果可 noexcept 移动就直接搬；否则为了强异常安全会退化成"复制"（旧实现）——性能差一个量级。</w:t>
      </w:r>
    </w:p>
    <w:p w14:paraId="6992A1D7">
      <w:pPr>
        <w:pStyle w:val="47"/>
      </w:pPr>
      <w:r>
        <w:t>5. 原理展开：为什么事件队列用 move 而不是复制</w:t>
      </w:r>
    </w:p>
    <w:p w14:paraId="7069CF9E">
      <w:pPr>
        <w:pStyle w:val="65"/>
        <w:spacing w:before="60" w:after="60" w:line="240" w:lineRule="auto"/>
        <w:ind w:left="0" w:firstLine="0"/>
        <w:jc w:val="left"/>
      </w:pPr>
      <w:r>
        <w:t>struct Inbound {</w:t>
      </w:r>
      <w:r>
        <w:br w:type="textWrapping"/>
      </w:r>
      <w:r>
        <w:t xml:space="preserve">    std::string text;                       // 动态资源</w:t>
      </w:r>
      <w:r>
        <w:br w:type="textWrapping"/>
      </w:r>
      <w:r>
        <w:t xml:space="preserve">    std::array&lt;uint8_t, 960&gt; audio;         // 960B 固定数组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EventQueue::Push(Inbound event) {</w:t>
      </w:r>
      <w:r>
        <w:br w:type="textWrapping"/>
      </w:r>
      <w:r>
        <w:t xml:space="preserve">    slots_[tail_] = std::move(event);</w:t>
      </w:r>
      <w:r>
        <w:br w:type="textWrapping"/>
      </w:r>
      <w:r>
        <w:t xml:space="preserve">    // 移动赋值：text 的堆指针被偷走（O(1)），</w:t>
      </w:r>
      <w:r>
        <w:br w:type="textWrapping"/>
      </w:r>
      <w:r>
        <w:t xml:space="preserve">    // audio 是固定数组 → 仍逐字节搬（960B，但无堆分配）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复制的话：text 要新开堆内存再拷贝——</w:t>
      </w:r>
      <w:r>
        <w:br w:type="textWrapping"/>
      </w:r>
      <w:r>
        <w:t>每 20ms 一次堆分配，实时链路不可接受</w:t>
      </w:r>
    </w:p>
    <w:p w14:paraId="272582D7">
      <w:pPr>
        <w:pStyle w:val="25"/>
      </w:pPr>
      <w:r>
        <w:t>注意区分：固定数组（std::array）的"移动"就是复制（没有可偷的指针）；std::string 的移动才是 O(1) 偷指针。所以"移动一定比复制快"是错的——对无指针资源，两者一样。</w:t>
      </w:r>
    </w:p>
    <w:p w14:paraId="5AD2F4CE">
      <w:pPr>
        <w:pStyle w:val="47"/>
      </w:pPr>
      <w:r>
        <w:t>6. 最小独立实验</w:t>
      </w:r>
    </w:p>
    <w:p w14:paraId="62816675">
      <w:pPr>
        <w:pStyle w:val="65"/>
        <w:spacing w:before="60" w:after="60" w:line="240" w:lineRule="auto"/>
        <w:ind w:left="0" w:firstLine="0"/>
        <w:jc w:val="left"/>
      </w:pPr>
      <w:r>
        <w:t>cat &gt; /tmp/move.cpp &lt;&lt;'EOF'</w:t>
      </w:r>
      <w:r>
        <w:br w:type="textWrapping"/>
      </w:r>
      <w:r>
        <w:t>#include &lt;string&gt;</w:t>
      </w:r>
      <w:r>
        <w:br w:type="textWrapping"/>
      </w:r>
      <w:r>
        <w:t>#include &lt;cstdio&gt;</w:t>
      </w:r>
      <w:r>
        <w:br w:type="textWrapping"/>
      </w:r>
      <w:r>
        <w:t>int main(){</w:t>
      </w:r>
      <w:r>
        <w:br w:type="textWrapping"/>
      </w:r>
      <w:r>
        <w:t xml:space="preserve">  std::string a(100000, 'x');</w:t>
      </w:r>
      <w:r>
        <w:br w:type="textWrapping"/>
      </w:r>
      <w:r>
        <w:t xml:space="preserve">  std::string b = std::move(a);</w:t>
      </w:r>
      <w:r>
        <w:br w:type="textWrapping"/>
      </w:r>
      <w:r>
        <w:t xml:space="preserve">  std::printf("a.size=%zu b.size=%zu\n", a.size(), b.size());</w:t>
      </w:r>
      <w:r>
        <w:br w:type="textWrapping"/>
      </w:r>
      <w:r>
        <w:t xml:space="preserve">  std::printf("a.data=%p b.data=%p\n",</w:t>
      </w:r>
      <w:r>
        <w:br w:type="textWrapping"/>
      </w:r>
      <w:r>
        <w:t xml:space="preserve">              (void*)a.data(), (void*)b.data());</w:t>
      </w:r>
      <w:r>
        <w:br w:type="textWrapping"/>
      </w:r>
      <w:r>
        <w:t>}</w:t>
      </w:r>
      <w:r>
        <w:br w:type="textWrapping"/>
      </w:r>
      <w:r>
        <w:t>EOF</w:t>
      </w:r>
      <w:r>
        <w:br w:type="textWrapping"/>
      </w:r>
      <w:r>
        <w:t>g++ /tmp/move.cpp -o /tmp/move &amp;&amp; /tmp/move</w:t>
      </w:r>
      <w:r>
        <w:br w:type="textWrapping"/>
      </w:r>
      <w:r>
        <w:t># 观察：b 拿到原指针（data 相同？不，b 是新对象），a.size=0</w:t>
      </w:r>
    </w:p>
    <w:p w14:paraId="45F2FED0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698"/>
        <w:gridCol w:w="2716"/>
      </w:tblGrid>
      <w:tr w14:paraId="4A97A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733F7C63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6FA24666">
            <w:pPr>
              <w:jc w:val="both"/>
            </w:pPr>
            <w:r>
              <w:rPr>
                <w:b/>
              </w:rPr>
              <w:t>语义</w:t>
            </w:r>
          </w:p>
        </w:tc>
        <w:tc>
          <w:tcPr>
            <w:tcW w:w="2769" w:type="dxa"/>
          </w:tcPr>
          <w:p w14:paraId="6333C0FF">
            <w:pPr>
              <w:jc w:val="both"/>
            </w:pPr>
            <w:r>
              <w:rPr>
                <w:b/>
              </w:rPr>
              <w:t>为什么</w:t>
            </w:r>
          </w:p>
        </w:tc>
      </w:tr>
      <w:tr w14:paraId="4D355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6EAE474">
            <w:pPr>
              <w:jc w:val="both"/>
            </w:pPr>
            <w:r>
              <w:t>events_.Push(std::move(event))</w:t>
            </w:r>
          </w:p>
        </w:tc>
        <w:tc>
          <w:tcPr>
            <w:tcW w:w="2769" w:type="dxa"/>
          </w:tcPr>
          <w:p w14:paraId="2AB3D3BF">
            <w:pPr>
              <w:jc w:val="both"/>
            </w:pPr>
            <w:r>
              <w:t>移动进队列</w:t>
            </w:r>
          </w:p>
        </w:tc>
        <w:tc>
          <w:tcPr>
            <w:tcW w:w="2769" w:type="dxa"/>
          </w:tcPr>
          <w:p w14:paraId="24D5A2E2">
            <w:pPr>
              <w:jc w:val="both"/>
            </w:pPr>
            <w:r>
              <w:t>避免 text 堆拷贝</w:t>
            </w:r>
          </w:p>
        </w:tc>
      </w:tr>
      <w:tr w14:paraId="29743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D6C08A3">
            <w:pPr>
              <w:jc w:val="both"/>
            </w:pPr>
            <w:r>
              <w:t>endpoint_ = std::move(found)</w:t>
            </w:r>
          </w:p>
        </w:tc>
        <w:tc>
          <w:tcPr>
            <w:tcW w:w="2769" w:type="dxa"/>
          </w:tcPr>
          <w:p w14:paraId="269DD477">
            <w:pPr>
              <w:jc w:val="both"/>
            </w:pPr>
            <w:r>
              <w:t>移动赋值</w:t>
            </w:r>
          </w:p>
        </w:tc>
        <w:tc>
          <w:tcPr>
            <w:tcW w:w="2769" w:type="dxa"/>
          </w:tcPr>
          <w:p w14:paraId="428221B2">
            <w:pPr>
              <w:jc w:val="both"/>
            </w:pPr>
            <w:r>
              <w:t>bootstrap 结果交接</w:t>
            </w:r>
          </w:p>
        </w:tc>
      </w:tr>
      <w:tr w14:paraId="0BC82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93A1C3B">
            <w:pPr>
              <w:jc w:val="both"/>
            </w:pPr>
            <w:r>
              <w:t>const Inbound&amp; 参数</w:t>
            </w:r>
          </w:p>
        </w:tc>
        <w:tc>
          <w:tcPr>
            <w:tcW w:w="2769" w:type="dxa"/>
          </w:tcPr>
          <w:p w14:paraId="2D52B3E8">
            <w:pPr>
              <w:jc w:val="both"/>
            </w:pPr>
            <w:r>
              <w:t>只读借用</w:t>
            </w:r>
          </w:p>
        </w:tc>
        <w:tc>
          <w:tcPr>
            <w:tcW w:w="2769" w:type="dxa"/>
          </w:tcPr>
          <w:p w14:paraId="49DC04C0">
            <w:pPr>
              <w:jc w:val="both"/>
            </w:pPr>
            <w:r>
              <w:t>避免大对象复制</w:t>
            </w:r>
          </w:p>
        </w:tc>
      </w:tr>
      <w:tr w14:paraId="3DEAE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1B27EE4">
            <w:pPr>
              <w:jc w:val="both"/>
            </w:pPr>
            <w:r>
              <w:t>std::move(event.response_id)</w:t>
            </w:r>
          </w:p>
        </w:tc>
        <w:tc>
          <w:tcPr>
            <w:tcW w:w="2769" w:type="dxa"/>
          </w:tcPr>
          <w:p w14:paraId="330BA656">
            <w:pPr>
              <w:jc w:val="both"/>
            </w:pPr>
            <w:r>
              <w:t>移动字符串</w:t>
            </w:r>
          </w:p>
        </w:tc>
        <w:tc>
          <w:tcPr>
            <w:tcW w:w="2769" w:type="dxa"/>
          </w:tcPr>
          <w:p w14:paraId="298BD5FA">
            <w:pPr>
              <w:jc w:val="both"/>
            </w:pPr>
            <w:r>
              <w:t>清空原对象</w:t>
            </w:r>
          </w:p>
        </w:tc>
      </w:tr>
    </w:tbl>
    <w:p w14:paraId="21FA623B"/>
    <w:p w14:paraId="66E41A10">
      <w:pPr>
        <w:pStyle w:val="47"/>
      </w:pPr>
      <w:r>
        <w:t>8. 错误版本</w:t>
      </w:r>
    </w:p>
    <w:p w14:paraId="3DD84B96">
      <w:pPr>
        <w:pStyle w:val="65"/>
        <w:spacing w:before="60" w:after="60" w:line="240" w:lineRule="auto"/>
        <w:ind w:left="0" w:firstLine="0"/>
        <w:jc w:val="left"/>
      </w:pPr>
      <w:r>
        <w:t>// 错误：move 之后继续使用原对象内容</w:t>
      </w:r>
      <w:r>
        <w:br w:type="textWrapping"/>
      </w:r>
      <w:r>
        <w:t>auto a = std::make_unique&lt;int&gt;(5);</w:t>
      </w:r>
      <w:r>
        <w:br w:type="textWrapping"/>
      </w:r>
      <w:r>
        <w:t>auto b = std::move(a);</w:t>
      </w:r>
      <w:r>
        <w:br w:type="textWrapping"/>
      </w:r>
      <w:r>
        <w:t>std::printf("%d", *a);   // 未定义行为：a 已是空指针</w:t>
      </w:r>
      <w:r>
        <w:br w:type="textWrapping"/>
      </w:r>
      <w:r>
        <w:br w:type="textWrapping"/>
      </w:r>
      <w:r>
        <w:t>// 错误：移动不省时间（无资源可偷时）</w:t>
      </w:r>
      <w:r>
        <w:br w:type="textWrapping"/>
      </w:r>
      <w:r>
        <w:t>std::array&lt;int,1000&gt; a,b;</w:t>
      </w:r>
      <w:r>
        <w:br w:type="textWrapping"/>
      </w:r>
      <w:r>
        <w:t>b = std::move(a);         // 就是逐元素复制</w:t>
      </w:r>
    </w:p>
    <w:p w14:paraId="17E3A4FA">
      <w:pPr>
        <w:pStyle w:val="47"/>
      </w:pPr>
      <w:r>
        <w:t>9. 不变量总结</w:t>
      </w:r>
    </w:p>
    <w:p w14:paraId="05CB8580">
      <w:pPr>
        <w:pStyle w:val="56"/>
      </w:pPr>
      <w:r>
        <w:t>std::move 只是类型转换，搬运在 move 构造/赋值里。</w:t>
      </w:r>
    </w:p>
    <w:p w14:paraId="29CA6807">
      <w:pPr>
        <w:pStyle w:val="56"/>
      </w:pPr>
      <w:r>
        <w:t>移动后旧对象"有效但未指定"，只能析构/赋值。</w:t>
      </w:r>
    </w:p>
    <w:p w14:paraId="261DC8A2">
      <w:pPr>
        <w:pStyle w:val="56"/>
      </w:pPr>
      <w:r>
        <w:t>无指针资源（std::array）的移动 = 复制。</w:t>
      </w:r>
    </w:p>
    <w:p w14:paraId="467D83CE">
      <w:pPr>
        <w:pStyle w:val="56"/>
      </w:pPr>
      <w:r>
        <w:t>热路径避免每帧堆分配（move 字符串而非复制）。</w:t>
      </w:r>
    </w:p>
    <w:p w14:paraId="0DC54E43">
      <w:pPr>
        <w:pStyle w:val="47"/>
      </w:pPr>
      <w:r>
        <w:t>10. 章末考核</w:t>
      </w:r>
    </w:p>
    <w:p w14:paraId="4B851F36">
      <w:pPr>
        <w:pStyle w:val="56"/>
      </w:pPr>
      <w:r>
        <w:t>std::move 与移动构造的区别？</w:t>
      </w:r>
    </w:p>
    <w:p w14:paraId="3BE5CBC8">
      <w:pPr>
        <w:pStyle w:val="56"/>
      </w:pPr>
      <w:r>
        <w:t>移动后原对象状态？</w:t>
      </w:r>
    </w:p>
    <w:p w14:paraId="20BB0DC5">
      <w:pPr>
        <w:pStyle w:val="56"/>
      </w:pPr>
      <w:r>
        <w:t>std::array 的移动为什么是复制？</w:t>
      </w:r>
    </w:p>
    <w:p w14:paraId="5D565BFF">
      <w:pPr>
        <w:pStyle w:val="56"/>
      </w:pPr>
      <w:r>
        <w:t>EventQueue::Push 为什么用 move？</w:t>
      </w:r>
    </w:p>
    <w:p w14:paraId="5E013B47">
      <w:pPr>
        <w:pStyle w:val="46"/>
        <w:keepNext/>
        <w:pageBreakBefore/>
      </w:pPr>
      <w:bookmarkStart w:id="25" w:name="_Toc18926"/>
      <w:r>
        <w:t>第21章  容器与固定容量：为什么实时路径禁止vector</w:t>
      </w:r>
      <w:bookmarkEnd w:id="25"/>
    </w:p>
    <w:p w14:paraId="4DF5EDA4">
      <w:pPr>
        <w:pStyle w:val="47"/>
      </w:pPr>
      <w:r>
        <w:t>1. 真实问题</w:t>
      </w:r>
    </w:p>
    <w:p w14:paraId="52540EF8">
      <w:pPr>
        <w:pStyle w:val="25"/>
      </w:pPr>
      <w:r>
        <w:t>boomPI 的每个队列都是固定容量：capture 4 帧、TTS 75 帧、事件 64 项。为什么不用 std::vector 随便 push_back？"容量=时间预算"是什么意思？这一章从内存分配器的角度讲清固定容量的必要性。</w:t>
      </w:r>
    </w:p>
    <w:p w14:paraId="09133E67">
      <w:pPr>
        <w:pStyle w:val="47"/>
      </w:pPr>
      <w:r>
        <w:t>2. 原理展开：堆分配为什么"不可预测"</w:t>
      </w:r>
    </w:p>
    <w:p w14:paraId="5FAF2004">
      <w:pPr>
        <w:pStyle w:val="25"/>
      </w:pPr>
      <w:r>
        <w:t>malloc/new 不是"拿一块内存"这么简单，它要：找空闲块（可能遍历空闲链表）、切分、维护元数据；内存碎片化后更慢；多线程下还有锁/竞技场竞争。最坏情况延迟不可预测——这对 20ms 音频帧是灾难。</w:t>
      </w:r>
    </w:p>
    <w:p w14:paraId="3640D6DA">
      <w:pPr>
        <w:pStyle w:val="65"/>
        <w:spacing w:before="60" w:after="60" w:line="240" w:lineRule="auto"/>
        <w:ind w:left="0" w:firstLine="0"/>
        <w:jc w:val="left"/>
      </w:pPr>
      <w:r>
        <w:t>音频帧周期 20ms：</w:t>
      </w:r>
      <w:r>
        <w:br w:type="textWrapping"/>
      </w:r>
      <w:r>
        <w:t xml:space="preserve">  采集线程每帧：ALSA read → 3A → VAD → 队列</w:t>
      </w:r>
      <w:r>
        <w:br w:type="textWrapping"/>
      </w:r>
      <w:r>
        <w:t xml:space="preserve">  若某帧里发生一次 malloc：</w:t>
      </w:r>
      <w:r>
        <w:br w:type="textWrapping"/>
      </w:r>
      <w:r>
        <w:t xml:space="preserve">    正常 20-50μs，碎片化时可能 1-5ms</w:t>
      </w:r>
      <w:r>
        <w:br w:type="textWrapping"/>
      </w:r>
      <w:r>
        <w:t xml:space="preserve">  一次 5ms 的毛刺 → 队列水位告急 → 断帧 → 整轮取消</w:t>
      </w:r>
      <w:r>
        <w:br w:type="textWrapping"/>
      </w:r>
      <w:r>
        <w:br w:type="textWrapping"/>
      </w:r>
      <w:r>
        <w:t>固定容量方案：</w:t>
      </w:r>
      <w:r>
        <w:br w:type="textWrapping"/>
      </w:r>
      <w:r>
        <w:t xml:space="preserve">  队列在启动时一次性分配好（std::array 成员）</w:t>
      </w:r>
      <w:r>
        <w:br w:type="textWrapping"/>
      </w:r>
      <w:r>
        <w:t xml:space="preserve">  运行期零分配 → 每帧耗时可预测</w:t>
      </w:r>
    </w:p>
    <w:p w14:paraId="46B33B35">
      <w:pPr>
        <w:pStyle w:val="47"/>
      </w:pPr>
      <w:r>
        <w:t>3. 原理展开：std::array vs std::vector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3"/>
        <w:gridCol w:w="2766"/>
        <w:gridCol w:w="2767"/>
      </w:tblGrid>
      <w:tr w14:paraId="44A37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2CB4D0ED">
            <w:pPr>
              <w:jc w:val="both"/>
            </w:pPr>
          </w:p>
        </w:tc>
        <w:tc>
          <w:tcPr>
            <w:tcW w:w="2769" w:type="dxa"/>
          </w:tcPr>
          <w:p w14:paraId="59A2F466">
            <w:pPr>
              <w:jc w:val="both"/>
            </w:pPr>
            <w:r>
              <w:rPr>
                <w:b/>
              </w:rPr>
              <w:t>std::array&lt;T,N&gt;</w:t>
            </w:r>
          </w:p>
        </w:tc>
        <w:tc>
          <w:tcPr>
            <w:tcW w:w="2769" w:type="dxa"/>
          </w:tcPr>
          <w:p w14:paraId="20677BB5">
            <w:pPr>
              <w:jc w:val="both"/>
            </w:pPr>
            <w:r>
              <w:rPr>
                <w:b/>
              </w:rPr>
              <w:t>std::vector&lt;T&gt;</w:t>
            </w:r>
          </w:p>
        </w:tc>
      </w:tr>
      <w:tr w14:paraId="10F41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DE12845">
            <w:pPr>
              <w:jc w:val="both"/>
            </w:pPr>
            <w:r>
              <w:t>内存</w:t>
            </w:r>
          </w:p>
        </w:tc>
        <w:tc>
          <w:tcPr>
            <w:tcW w:w="2769" w:type="dxa"/>
          </w:tcPr>
          <w:p w14:paraId="5E90EF5D">
            <w:pPr>
              <w:jc w:val="both"/>
            </w:pPr>
            <w:r>
              <w:t>栈/成员内（内嵌）</w:t>
            </w:r>
          </w:p>
        </w:tc>
        <w:tc>
          <w:tcPr>
            <w:tcW w:w="2769" w:type="dxa"/>
          </w:tcPr>
          <w:p w14:paraId="5D34A65E">
            <w:pPr>
              <w:jc w:val="both"/>
            </w:pPr>
            <w:r>
              <w:t>堆（指针+容量）</w:t>
            </w:r>
          </w:p>
        </w:tc>
      </w:tr>
      <w:tr w14:paraId="5BCE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044F45D">
            <w:pPr>
              <w:jc w:val="both"/>
            </w:pPr>
            <w:r>
              <w:t>容量</w:t>
            </w:r>
          </w:p>
        </w:tc>
        <w:tc>
          <w:tcPr>
            <w:tcW w:w="2769" w:type="dxa"/>
          </w:tcPr>
          <w:p w14:paraId="688D5F2F">
            <w:pPr>
              <w:jc w:val="both"/>
            </w:pPr>
            <w:r>
              <w:t>编译期固定</w:t>
            </w:r>
          </w:p>
        </w:tc>
        <w:tc>
          <w:tcPr>
            <w:tcW w:w="2769" w:type="dxa"/>
          </w:tcPr>
          <w:p w14:paraId="46B1DF90">
            <w:pPr>
              <w:jc w:val="both"/>
            </w:pPr>
            <w:r>
              <w:t>动态增长</w:t>
            </w:r>
          </w:p>
        </w:tc>
      </w:tr>
      <w:tr w14:paraId="7886D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C99955B">
            <w:pPr>
              <w:jc w:val="both"/>
            </w:pPr>
            <w:r>
              <w:t>扩容</w:t>
            </w:r>
          </w:p>
        </w:tc>
        <w:tc>
          <w:tcPr>
            <w:tcW w:w="2769" w:type="dxa"/>
          </w:tcPr>
          <w:p w14:paraId="3CB00913">
            <w:pPr>
              <w:jc w:val="both"/>
            </w:pPr>
            <w:r>
              <w:t>无</w:t>
            </w:r>
          </w:p>
        </w:tc>
        <w:tc>
          <w:tcPr>
            <w:tcW w:w="2769" w:type="dxa"/>
          </w:tcPr>
          <w:p w14:paraId="712F3A84">
            <w:pPr>
              <w:jc w:val="both"/>
            </w:pPr>
            <w:r>
              <w:t>满时分配新块+搬移</w:t>
            </w:r>
          </w:p>
        </w:tc>
      </w:tr>
      <w:tr w14:paraId="58578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BD7EB1F">
            <w:pPr>
              <w:jc w:val="both"/>
            </w:pPr>
            <w:r>
              <w:t>开销</w:t>
            </w:r>
          </w:p>
        </w:tc>
        <w:tc>
          <w:tcPr>
            <w:tcW w:w="2769" w:type="dxa"/>
          </w:tcPr>
          <w:p w14:paraId="59562A80">
            <w:pPr>
              <w:jc w:val="both"/>
            </w:pPr>
            <w:r>
              <w:t>零（内嵌）</w:t>
            </w:r>
          </w:p>
        </w:tc>
        <w:tc>
          <w:tcPr>
            <w:tcW w:w="2769" w:type="dxa"/>
          </w:tcPr>
          <w:p w14:paraId="4530AA7C">
            <w:pPr>
              <w:jc w:val="both"/>
            </w:pPr>
            <w:r>
              <w:t>分配器管理</w:t>
            </w:r>
          </w:p>
        </w:tc>
      </w:tr>
      <w:tr w14:paraId="4CFD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B79FBFD">
            <w:pPr>
              <w:jc w:val="both"/>
            </w:pPr>
            <w:r>
              <w:t>适合</w:t>
            </w:r>
          </w:p>
        </w:tc>
        <w:tc>
          <w:tcPr>
            <w:tcW w:w="2769" w:type="dxa"/>
          </w:tcPr>
          <w:p w14:paraId="0C116F1A">
            <w:pPr>
              <w:jc w:val="both"/>
            </w:pPr>
            <w:r>
              <w:t>实时热路径、有界队列</w:t>
            </w:r>
          </w:p>
        </w:tc>
        <w:tc>
          <w:tcPr>
            <w:tcW w:w="2769" w:type="dxa"/>
          </w:tcPr>
          <w:p w14:paraId="6BFB36E7">
            <w:pPr>
              <w:jc w:val="both"/>
            </w:pPr>
            <w:r>
              <w:t>冷路径、大小未知</w:t>
            </w:r>
          </w:p>
        </w:tc>
      </w:tr>
    </w:tbl>
    <w:p w14:paraId="3FA51C9F"/>
    <w:p w14:paraId="043FCED7">
      <w:pPr>
        <w:pStyle w:val="25"/>
      </w:pPr>
      <w:r>
        <w:t>vector 的扩容是隐式的：push_back 可能触发"重新分配+全部元素搬移"——一次 O(n) 操作，还可能带着 move 异常。在实时路径里，这种"不知道什么时候来一下"的操作不允许存在。</w:t>
      </w:r>
    </w:p>
    <w:p w14:paraId="04306DAA">
      <w:pPr>
        <w:pStyle w:val="47"/>
      </w:pPr>
      <w:r>
        <w:t>4. 原理展开：固定容量队列的设计——满后怎么办</w:t>
      </w:r>
    </w:p>
    <w:p w14:paraId="5B6865A3">
      <w:pPr>
        <w:pStyle w:val="25"/>
      </w:pPr>
      <w:r>
        <w:t>固定容量必然有"满"的问题。关键是满后的策略要显式、有业务语义（第 28 章展开）：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5"/>
        <w:gridCol w:w="2073"/>
      </w:tblGrid>
      <w:tr w14:paraId="75DC2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2B647940">
            <w:pPr>
              <w:jc w:val="both"/>
            </w:pPr>
            <w:r>
              <w:rPr>
                <w:b/>
              </w:rPr>
              <w:t>队列</w:t>
            </w:r>
          </w:p>
        </w:tc>
        <w:tc>
          <w:tcPr>
            <w:tcW w:w="2076" w:type="dxa"/>
          </w:tcPr>
          <w:p w14:paraId="4F4CA7EA">
            <w:pPr>
              <w:jc w:val="both"/>
            </w:pPr>
            <w:r>
              <w:rPr>
                <w:b/>
              </w:rPr>
              <w:t>容量</w:t>
            </w:r>
          </w:p>
        </w:tc>
        <w:tc>
          <w:tcPr>
            <w:tcW w:w="2076" w:type="dxa"/>
          </w:tcPr>
          <w:p w14:paraId="0B10DBB1">
            <w:pPr>
              <w:jc w:val="both"/>
            </w:pPr>
            <w:r>
              <w:rPr>
                <w:b/>
              </w:rPr>
              <w:t>满后策略</w:t>
            </w:r>
          </w:p>
        </w:tc>
        <w:tc>
          <w:tcPr>
            <w:tcW w:w="2076" w:type="dxa"/>
          </w:tcPr>
          <w:p w14:paraId="4EDAD0DF">
            <w:pPr>
              <w:jc w:val="both"/>
            </w:pPr>
            <w:r>
              <w:rPr>
                <w:b/>
              </w:rPr>
              <w:t>为什么</w:t>
            </w:r>
          </w:p>
        </w:tc>
      </w:tr>
      <w:tr w14:paraId="79CC4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52E71A7">
            <w:pPr>
              <w:jc w:val="both"/>
            </w:pPr>
            <w:r>
              <w:t>capture 队列</w:t>
            </w:r>
          </w:p>
        </w:tc>
        <w:tc>
          <w:tcPr>
            <w:tcW w:w="2076" w:type="dxa"/>
          </w:tcPr>
          <w:p w14:paraId="6E966200">
            <w:pPr>
              <w:jc w:val="both"/>
            </w:pPr>
            <w:r>
              <w:t>4 帧（80ms）</w:t>
            </w:r>
          </w:p>
        </w:tc>
        <w:tc>
          <w:tcPr>
            <w:tcW w:w="2076" w:type="dxa"/>
          </w:tcPr>
          <w:p w14:paraId="2725EAC1">
            <w:pPr>
              <w:jc w:val="both"/>
            </w:pPr>
            <w:r>
              <w:t>清空+discontinuity+取消 turn</w:t>
            </w:r>
          </w:p>
        </w:tc>
        <w:tc>
          <w:tcPr>
            <w:tcW w:w="2076" w:type="dxa"/>
          </w:tcPr>
          <w:p w14:paraId="17B2073A">
            <w:pPr>
              <w:jc w:val="both"/>
            </w:pPr>
            <w:r>
              <w:t>音频不可补，断帧必须承认</w:t>
            </w:r>
          </w:p>
        </w:tc>
      </w:tr>
      <w:tr w14:paraId="17D85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7301BE7">
            <w:pPr>
              <w:jc w:val="both"/>
            </w:pPr>
            <w:r>
              <w:t>TTS 环</w:t>
            </w:r>
          </w:p>
        </w:tc>
        <w:tc>
          <w:tcPr>
            <w:tcW w:w="2076" w:type="dxa"/>
          </w:tcPr>
          <w:p w14:paraId="77606EAE">
            <w:pPr>
              <w:jc w:val="both"/>
            </w:pPr>
            <w:r>
              <w:t>75 帧（1.5s）</w:t>
            </w:r>
          </w:p>
        </w:tc>
        <w:tc>
          <w:tcPr>
            <w:tcW w:w="2076" w:type="dxa"/>
          </w:tcPr>
          <w:p w14:paraId="79114EF0">
            <w:pPr>
              <w:jc w:val="both"/>
            </w:pPr>
            <w:r>
              <w:t>拒绝入队→取消 response</w:t>
            </w:r>
          </w:p>
        </w:tc>
        <w:tc>
          <w:tcPr>
            <w:tcW w:w="2076" w:type="dxa"/>
          </w:tcPr>
          <w:p w14:paraId="30FC362F">
            <w:pPr>
              <w:jc w:val="both"/>
            </w:pPr>
            <w:r>
              <w:t>背压显式化</w:t>
            </w:r>
          </w:p>
        </w:tc>
      </w:tr>
      <w:tr w14:paraId="14A6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1D47E1D">
            <w:pPr>
              <w:jc w:val="both"/>
            </w:pPr>
            <w:r>
              <w:t>EventQueue</w:t>
            </w:r>
          </w:p>
        </w:tc>
        <w:tc>
          <w:tcPr>
            <w:tcW w:w="2076" w:type="dxa"/>
          </w:tcPr>
          <w:p w14:paraId="608ECC8F">
            <w:pPr>
              <w:jc w:val="both"/>
            </w:pPr>
            <w:r>
              <w:t>64 项</w:t>
            </w:r>
          </w:p>
        </w:tc>
        <w:tc>
          <w:tcPr>
            <w:tcW w:w="2076" w:type="dxa"/>
          </w:tcPr>
          <w:p w14:paraId="620DC3CA">
            <w:pPr>
              <w:jc w:val="both"/>
            </w:pPr>
            <w:r>
              <w:t>溢出→断线重连</w:t>
            </w:r>
          </w:p>
        </w:tc>
        <w:tc>
          <w:tcPr>
            <w:tcW w:w="2076" w:type="dxa"/>
          </w:tcPr>
          <w:p w14:paraId="18C92712">
            <w:pPr>
              <w:jc w:val="both"/>
            </w:pPr>
            <w:r>
              <w:t>陈旧事件比丢失更危险</w:t>
            </w:r>
          </w:p>
        </w:tc>
      </w:tr>
      <w:tr w14:paraId="63768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61AB224">
            <w:pPr>
              <w:jc w:val="both"/>
            </w:pPr>
            <w:r>
              <w:t>camera 帧</w:t>
            </w:r>
          </w:p>
        </w:tc>
        <w:tc>
          <w:tcPr>
            <w:tcW w:w="2076" w:type="dxa"/>
          </w:tcPr>
          <w:p w14:paraId="13471D68">
            <w:pPr>
              <w:jc w:val="both"/>
            </w:pPr>
            <w:r>
              <w:t>1 帧</w:t>
            </w:r>
          </w:p>
        </w:tc>
        <w:tc>
          <w:tcPr>
            <w:tcW w:w="2076" w:type="dxa"/>
          </w:tcPr>
          <w:p w14:paraId="531CD022">
            <w:pPr>
              <w:jc w:val="both"/>
            </w:pPr>
            <w:r>
              <w:t>覆盖最新</w:t>
            </w:r>
          </w:p>
        </w:tc>
        <w:tc>
          <w:tcPr>
            <w:tcW w:w="2076" w:type="dxa"/>
          </w:tcPr>
          <w:p w14:paraId="2AA0735B">
            <w:pPr>
              <w:jc w:val="both"/>
            </w:pPr>
            <w:r>
              <w:t>视频旧帧无价值</w:t>
            </w:r>
          </w:p>
        </w:tc>
      </w:tr>
    </w:tbl>
    <w:p w14:paraId="3CAD0889"/>
    <w:p w14:paraId="206C6054">
      <w:pPr>
        <w:pStyle w:val="25"/>
      </w:pPr>
      <w:r>
        <w:t>注意同一个"满"字，四种语义：音频满=断裂（取消）、TTS 满=背压（拒绝）、事件满=信任危机（重连）、视频满=过期（覆盖）。固定容量逼迫你回答"满后怎么办"，这是它最大的教学价值。</w:t>
      </w:r>
    </w:p>
    <w:p w14:paraId="29DE7499">
      <w:pPr>
        <w:pStyle w:val="47"/>
      </w:pPr>
      <w:r>
        <w:t>5. 原理展开：为什么是这些数字（容量=时间预算）</w:t>
      </w:r>
    </w:p>
    <w:p w14:paraId="609912EC">
      <w:pPr>
        <w:pStyle w:val="65"/>
        <w:spacing w:before="60" w:after="60" w:line="240" w:lineRule="auto"/>
        <w:ind w:left="0" w:firstLine="0"/>
        <w:jc w:val="left"/>
      </w:pPr>
      <w:r>
        <w:t>capture 4 帧 = 80ms 调度余量</w:t>
      </w:r>
      <w:r>
        <w:br w:type="textWrapping"/>
      </w:r>
      <w:r>
        <w:t xml:space="preserve">  actor 每轮循环必须在 80ms 内完成一次消费</w:t>
      </w:r>
      <w:r>
        <w:br w:type="textWrapping"/>
      </w:r>
      <w:r>
        <w:br w:type="textWrapping"/>
      </w:r>
      <w:r>
        <w:t>TTS 75 帧 = 1.5s 网络抖动吸收</w:t>
      </w:r>
      <w:r>
        <w:br w:type="textWrapping"/>
      </w:r>
      <w:r>
        <w:t xml:space="preserve">  服务端 20ms 一包，网络 jitter 需在 1.5s 内平复</w:t>
      </w:r>
      <w:r>
        <w:br w:type="textWrapping"/>
      </w:r>
      <w:r>
        <w:br w:type="textWrapping"/>
      </w:r>
      <w:r>
        <w:t>EventQueue 64 项</w:t>
      </w:r>
      <w:r>
        <w:br w:type="textWrapping"/>
      </w:r>
      <w:r>
        <w:t xml:space="preserve">  超过 64 个未处理事件 → 连接已经不可信 → 重建</w:t>
      </w:r>
      <w:r>
        <w:br w:type="textWrapping"/>
      </w:r>
      <w:r>
        <w:br w:type="textWrapping"/>
      </w:r>
      <w:r>
        <w:t>每个数字都是一道"时间预算"题：</w:t>
      </w:r>
      <w:r>
        <w:br w:type="textWrapping"/>
      </w:r>
      <w:r>
        <w:t xml:space="preserve">  容量 × 帧长 = 能扛多久的延迟</w:t>
      </w:r>
    </w:p>
    <w:p w14:paraId="26A401BC">
      <w:pPr>
        <w:pStyle w:val="47"/>
      </w:pPr>
      <w:r>
        <w:t>6. 最小独立实验</w:t>
      </w:r>
    </w:p>
    <w:p w14:paraId="5033624F">
      <w:pPr>
        <w:pStyle w:val="65"/>
        <w:spacing w:before="60" w:after="60" w:line="240" w:lineRule="auto"/>
        <w:ind w:left="0" w:firstLine="0"/>
        <w:jc w:val="left"/>
      </w:pPr>
      <w:r>
        <w:t>cat &gt; /tmp/ring.cpp &lt;&lt;'EOF'</w:t>
      </w:r>
      <w:r>
        <w:br w:type="textWrapping"/>
      </w:r>
      <w:r>
        <w:t>#include &lt;array&gt;</w:t>
      </w:r>
      <w:r>
        <w:br w:type="textWrapping"/>
      </w:r>
      <w:r>
        <w:t>#include &lt;cstdio&gt;</w:t>
      </w:r>
      <w:r>
        <w:br w:type="textWrapping"/>
      </w:r>
      <w:r>
        <w:t>template&lt;class T, size_t N&gt;</w:t>
      </w:r>
      <w:r>
        <w:br w:type="textWrapping"/>
      </w:r>
      <w:r>
        <w:t>struct Ring {</w:t>
      </w:r>
      <w:r>
        <w:br w:type="textWrapping"/>
      </w:r>
      <w:r>
        <w:t xml:space="preserve">  std::array&lt;T,N&gt; buf{};</w:t>
      </w:r>
      <w:r>
        <w:br w:type="textWrapping"/>
      </w:r>
      <w:r>
        <w:t xml:space="preserve">  size_t head=0, count=0;</w:t>
      </w:r>
      <w:r>
        <w:br w:type="textWrapping"/>
      </w:r>
      <w:r>
        <w:t xml:space="preserve">  bool Push(const T&amp; v){</w:t>
      </w:r>
      <w:r>
        <w:br w:type="textWrapping"/>
      </w:r>
      <w:r>
        <w:t xml:space="preserve">    if (count==N) return false;</w:t>
      </w:r>
      <w:r>
        <w:br w:type="textWrapping"/>
      </w:r>
      <w:r>
        <w:t xml:space="preserve">    buf[(head+count)%N]=v; ++count; return true;</w:t>
      </w:r>
      <w:r>
        <w:br w:type="textWrapping"/>
      </w:r>
      <w:r>
        <w:t xml:space="preserve">  }</w:t>
      </w:r>
      <w:r>
        <w:br w:type="textWrapping"/>
      </w:r>
      <w:r>
        <w:t xml:space="preserve">  bool Pop(T* out){</w:t>
      </w:r>
      <w:r>
        <w:br w:type="textWrapping"/>
      </w:r>
      <w:r>
        <w:t xml:space="preserve">    if (!count) return false;</w:t>
      </w:r>
      <w:r>
        <w:br w:type="textWrapping"/>
      </w:r>
      <w:r>
        <w:t xml:space="preserve">    *out=buf[head]; head=(head+1)%N; --count; return true;</w:t>
      </w:r>
      <w:r>
        <w:br w:type="textWrapping"/>
      </w:r>
      <w:r>
        <w:t xml:space="preserve">  }</w:t>
      </w:r>
      <w:r>
        <w:br w:type="textWrapping"/>
      </w:r>
      <w:r>
        <w:t>};</w:t>
      </w:r>
      <w:r>
        <w:br w:type="textWrapping"/>
      </w:r>
      <w:r>
        <w:t>int main(){</w:t>
      </w:r>
      <w:r>
        <w:br w:type="textWrapping"/>
      </w:r>
      <w:r>
        <w:t xml:space="preserve">  Ring&lt;int,4&gt; r;</w:t>
      </w:r>
      <w:r>
        <w:br w:type="textWrapping"/>
      </w:r>
      <w:r>
        <w:t xml:space="preserve">  for(int i=0;i&lt;5;i++) printf("push%d=%d\n",i,r.Push(i));</w:t>
      </w:r>
      <w:r>
        <w:br w:type="textWrapping"/>
      </w:r>
      <w:r>
        <w:t xml:space="preserve">  int v; while(r.Pop(&amp;v)) printf("pop %d\n",v);</w:t>
      </w:r>
      <w:r>
        <w:br w:type="textWrapping"/>
      </w:r>
      <w:r>
        <w:t>}</w:t>
      </w:r>
      <w:r>
        <w:br w:type="textWrapping"/>
      </w:r>
      <w:r>
        <w:t>EOF</w:t>
      </w:r>
      <w:r>
        <w:br w:type="textWrapping"/>
      </w:r>
      <w:r>
        <w:t>g++ /tmp/ring.cpp -o /tmp/ring &amp;&amp; /tmp/ring</w:t>
      </w:r>
      <w:r>
        <w:br w:type="textWrapping"/>
      </w:r>
      <w:r>
        <w:t># 观察：第 5 次 push 失败（满）——固定容量的行为</w:t>
      </w:r>
    </w:p>
    <w:p w14:paraId="0AD7F60B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2745"/>
        <w:gridCol w:w="2815"/>
      </w:tblGrid>
      <w:tr w14:paraId="09816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2080CB">
            <w:pPr>
              <w:jc w:val="both"/>
            </w:pPr>
            <w:r>
              <w:rPr>
                <w:b/>
              </w:rPr>
              <w:t>队列</w:t>
            </w:r>
          </w:p>
        </w:tc>
        <w:tc>
          <w:tcPr>
            <w:tcW w:w="2769" w:type="dxa"/>
          </w:tcPr>
          <w:p w14:paraId="37591894">
            <w:pPr>
              <w:jc w:val="both"/>
            </w:pPr>
            <w:r>
              <w:rPr>
                <w:b/>
              </w:rPr>
              <w:t>文件</w:t>
            </w:r>
          </w:p>
        </w:tc>
        <w:tc>
          <w:tcPr>
            <w:tcW w:w="2769" w:type="dxa"/>
          </w:tcPr>
          <w:p w14:paraId="24EA5270">
            <w:pPr>
              <w:jc w:val="both"/>
            </w:pPr>
            <w:r>
              <w:rPr>
                <w:b/>
              </w:rPr>
              <w:t>实现</w:t>
            </w:r>
          </w:p>
        </w:tc>
      </w:tr>
      <w:tr w14:paraId="08091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8E52A3F">
            <w:pPr>
              <w:jc w:val="both"/>
            </w:pPr>
            <w:r>
              <w:t>capture 队列</w:t>
            </w:r>
          </w:p>
        </w:tc>
        <w:tc>
          <w:tcPr>
            <w:tcW w:w="2769" w:type="dxa"/>
          </w:tcPr>
          <w:p w14:paraId="16435001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37B8997B">
            <w:pPr>
              <w:jc w:val="both"/>
            </w:pPr>
            <w:r>
              <w:t>std::array&lt;CaptureFrame,4&gt;</w:t>
            </w:r>
          </w:p>
        </w:tc>
      </w:tr>
      <w:tr w14:paraId="51E57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9DF4B29">
            <w:pPr>
              <w:jc w:val="both"/>
            </w:pPr>
            <w:r>
              <w:t>TTS 环</w:t>
            </w:r>
          </w:p>
        </w:tc>
        <w:tc>
          <w:tcPr>
            <w:tcW w:w="2769" w:type="dxa"/>
          </w:tcPr>
          <w:p w14:paraId="185ACF91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470DC642">
            <w:pPr>
              <w:jc w:val="both"/>
            </w:pPr>
            <w:r>
              <w:t>std::array&lt;TtsSlot,75&gt; + head/tail</w:t>
            </w:r>
          </w:p>
        </w:tc>
      </w:tr>
      <w:tr w14:paraId="55E78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57B5CB2">
            <w:pPr>
              <w:jc w:val="both"/>
            </w:pPr>
            <w:r>
              <w:t>EventQueue</w:t>
            </w:r>
          </w:p>
        </w:tc>
        <w:tc>
          <w:tcPr>
            <w:tcW w:w="2769" w:type="dxa"/>
          </w:tcPr>
          <w:p w14:paraId="247476BA">
            <w:pPr>
              <w:jc w:val="both"/>
            </w:pPr>
            <w:r>
              <w:t>voice_client.cpp</w:t>
            </w:r>
          </w:p>
        </w:tc>
        <w:tc>
          <w:tcPr>
            <w:tcW w:w="2769" w:type="dxa"/>
          </w:tcPr>
          <w:p w14:paraId="37FBF8CC">
            <w:pPr>
              <w:jc w:val="both"/>
            </w:pPr>
            <w:r>
              <w:t>std::array&lt;Inbound,64&gt;</w:t>
            </w:r>
          </w:p>
        </w:tc>
      </w:tr>
      <w:tr w14:paraId="3E469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47BD11A">
            <w:pPr>
              <w:jc w:val="both"/>
            </w:pPr>
            <w:r>
              <w:t>pre-roll</w:t>
            </w:r>
          </w:p>
        </w:tc>
        <w:tc>
          <w:tcPr>
            <w:tcW w:w="2769" w:type="dxa"/>
          </w:tcPr>
          <w:p w14:paraId="68B5274F">
            <w:pPr>
              <w:jc w:val="both"/>
            </w:pPr>
            <w:r>
              <w:t>voice_client.cpp</w:t>
            </w:r>
          </w:p>
        </w:tc>
        <w:tc>
          <w:tcPr>
            <w:tcW w:w="2769" w:type="dxa"/>
          </w:tcPr>
          <w:p w14:paraId="37F8407F">
            <w:pPr>
              <w:jc w:val="both"/>
            </w:pPr>
            <w:r>
              <w:t>std::array&lt;CaptureFrame,25&gt;</w:t>
            </w:r>
          </w:p>
        </w:tc>
      </w:tr>
      <w:tr w14:paraId="522D8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AA94F82">
            <w:pPr>
              <w:jc w:val="both"/>
            </w:pPr>
            <w:r>
              <w:t>barge buffer</w:t>
            </w:r>
          </w:p>
        </w:tc>
        <w:tc>
          <w:tcPr>
            <w:tcW w:w="2769" w:type="dxa"/>
          </w:tcPr>
          <w:p w14:paraId="22678F11">
            <w:pPr>
              <w:jc w:val="both"/>
            </w:pPr>
            <w:r>
              <w:t>voice_client.cpp</w:t>
            </w:r>
          </w:p>
        </w:tc>
        <w:tc>
          <w:tcPr>
            <w:tcW w:w="2769" w:type="dxa"/>
          </w:tcPr>
          <w:p w14:paraId="070D921C">
            <w:pPr>
              <w:jc w:val="both"/>
            </w:pPr>
            <w:r>
              <w:t>std::array&lt;CaptureFrame,181&gt;</w:t>
            </w:r>
          </w:p>
        </w:tc>
      </w:tr>
    </w:tbl>
    <w:p w14:paraId="55994945"/>
    <w:p w14:paraId="1F03F3AB">
      <w:pPr>
        <w:pStyle w:val="47"/>
      </w:pPr>
      <w:r>
        <w:t>8. 错误版本</w:t>
      </w:r>
    </w:p>
    <w:p w14:paraId="22A67EE5">
      <w:pPr>
        <w:pStyle w:val="65"/>
        <w:spacing w:before="60" w:after="60" w:line="240" w:lineRule="auto"/>
        <w:ind w:left="0" w:firstLine="0"/>
        <w:jc w:val="left"/>
      </w:pPr>
      <w:r>
        <w:t>// 错误：实时路径用 vector 逐帧追加</w:t>
      </w:r>
      <w:r>
        <w:br w:type="textWrapping"/>
      </w:r>
      <w:r>
        <w:t>std::vector&lt;int16_t&gt; uplink;</w:t>
      </w:r>
      <w:r>
        <w:br w:type="textWrapping"/>
      </w:r>
      <w:r>
        <w:t>while (capture(&amp;frame))</w:t>
      </w:r>
      <w:r>
        <w:br w:type="textWrapping"/>
      </w:r>
      <w:r>
        <w:t xml:space="preserve">    uplink.insert(uplink.end(), frame.begin(), frame.end());</w:t>
      </w:r>
      <w:r>
        <w:br w:type="textWrapping"/>
      </w:r>
      <w:r>
        <w:t>// 扩容→堆分配→延迟毛刺→采集超时→整轮丢失</w:t>
      </w:r>
    </w:p>
    <w:p w14:paraId="4EF77385">
      <w:pPr>
        <w:pStyle w:val="47"/>
      </w:pPr>
      <w:r>
        <w:t>9. 不变量总结</w:t>
      </w:r>
    </w:p>
    <w:p w14:paraId="065E188C">
      <w:pPr>
        <w:pStyle w:val="56"/>
      </w:pPr>
      <w:r>
        <w:t>实时热路径零堆分配。</w:t>
      </w:r>
    </w:p>
    <w:p w14:paraId="3F681D8B">
      <w:pPr>
        <w:pStyle w:val="56"/>
      </w:pPr>
      <w:r>
        <w:t>固定容量 + 显式满策略，容量=时间预算。</w:t>
      </w:r>
    </w:p>
    <w:p w14:paraId="221D7C9D">
      <w:pPr>
        <w:pStyle w:val="56"/>
      </w:pPr>
      <w:r>
        <w:t>音频满=断裂，视频满=覆盖，语义不同。</w:t>
      </w:r>
    </w:p>
    <w:p w14:paraId="72FE0DA9">
      <w:pPr>
        <w:pStyle w:val="56"/>
      </w:pPr>
      <w:r>
        <w:t>std::array 成员内嵌，无分配器开销。</w:t>
      </w:r>
    </w:p>
    <w:p w14:paraId="6C937F87">
      <w:pPr>
        <w:pStyle w:val="47"/>
      </w:pPr>
      <w:r>
        <w:t>10. 章末考核</w:t>
      </w:r>
    </w:p>
    <w:p w14:paraId="0EBDEA41">
      <w:pPr>
        <w:pStyle w:val="56"/>
      </w:pPr>
      <w:r>
        <w:t>为什么 malloc 延迟不可预测？</w:t>
      </w:r>
    </w:p>
    <w:p w14:paraId="71227ABD">
      <w:pPr>
        <w:pStyle w:val="56"/>
      </w:pPr>
      <w:r>
        <w:t>vector 扩容会发生什么？</w:t>
      </w:r>
    </w:p>
    <w:p w14:paraId="0B50D2EA">
      <w:pPr>
        <w:pStyle w:val="56"/>
      </w:pPr>
      <w:r>
        <w:t>四个队列的容量与"时间预算"对应关系？</w:t>
      </w:r>
    </w:p>
    <w:p w14:paraId="6CC36741">
      <w:pPr>
        <w:pStyle w:val="56"/>
      </w:pPr>
      <w:r>
        <w:t>capture 队列满与 TTS 环满的处理有何不同？</w:t>
      </w:r>
    </w:p>
    <w:p w14:paraId="778E651D">
      <w:pPr>
        <w:pStyle w:val="46"/>
        <w:keepNext/>
        <w:pageBreakBefore/>
      </w:pPr>
      <w:bookmarkStart w:id="26" w:name="_Toc8031"/>
      <w:r>
        <w:t>第22章  错误模型：为什么用枚举结果而不是异常</w:t>
      </w:r>
      <w:bookmarkEnd w:id="26"/>
    </w:p>
    <w:p w14:paraId="798274DB">
      <w:pPr>
        <w:pStyle w:val="47"/>
      </w:pPr>
      <w:r>
        <w:t>1. 真实问题</w:t>
      </w:r>
    </w:p>
    <w:p w14:paraId="5A4D06DA">
      <w:pPr>
        <w:pStyle w:val="25"/>
      </w:pPr>
      <w:r>
        <w:t>QueueTts24k 返回 QueueTtsResult 枚举（kQueued/kFull/kNotActive/kDiscontinuous...），SendPcm64 返回 SendOutcome（kOk/kBackpressure/kRejected），Capture 返回 CaptureResult（kFrame/kTimeout/kFailed）。为什么不直接用异常？为什么同一件事要三种枚举？</w:t>
      </w:r>
    </w:p>
    <w:p w14:paraId="7E4CBEA7">
      <w:pPr>
        <w:pStyle w:val="47"/>
      </w:pPr>
      <w:r>
        <w:t>2. 原理展开：异常的代价——错误路径不能是昂贵的</w:t>
      </w:r>
    </w:p>
    <w:p w14:paraId="38E7972E">
      <w:pPr>
        <w:pStyle w:val="25"/>
      </w:pPr>
      <w:r>
        <w:t>C++ 异常的机制：抛出时要做栈展开（unwind），沿途析构对象、查找 catch 处理器。这个查找过程与"错误是否发生"无关的成本，在禁用异常（-fno-exceptions）或热路径里不可接受。</w:t>
      </w:r>
    </w:p>
    <w:p w14:paraId="10E8EAD2">
      <w:pPr>
        <w:pStyle w:val="65"/>
        <w:spacing w:before="60" w:after="60" w:line="240" w:lineRule="auto"/>
        <w:ind w:left="0" w:firstLine="0"/>
        <w:jc w:val="left"/>
      </w:pPr>
      <w:r>
        <w:t>异常的三个问题（嵌入式视角）：</w:t>
      </w:r>
      <w:r>
        <w:br w:type="textWrapping"/>
      </w:r>
      <w:r>
        <w:br w:type="textWrapping"/>
      </w:r>
      <w:r>
        <w:t>① 时间不可预测：栈展开+处理器查找，可能 ms 级</w:t>
      </w:r>
      <w:r>
        <w:br w:type="textWrapping"/>
      </w:r>
      <w:r>
        <w:t xml:space="preserve">   实时路径（20ms 帧）里不能有这种操作</w:t>
      </w:r>
      <w:r>
        <w:br w:type="textWrapping"/>
      </w:r>
      <w:r>
        <w:br w:type="textWrapping"/>
      </w:r>
      <w:r>
        <w:t>② 错误路径被隐藏：异常可以跨过任意多层函数</w:t>
      </w:r>
      <w:r>
        <w:br w:type="textWrapping"/>
      </w:r>
      <w:r>
        <w:t xml:space="preserve">   调用链上任何一层没接住，进程就 terminate</w:t>
      </w:r>
      <w:r>
        <w:br w:type="textWrapping"/>
      </w:r>
      <w:r>
        <w:br w:type="textWrapping"/>
      </w:r>
      <w:r>
        <w:t>③ ABI 与大小：异常需要 RTTI/展开表（.eh_frame）</w:t>
      </w:r>
      <w:r>
        <w:br w:type="textWrapping"/>
      </w:r>
      <w:r>
        <w:t xml:space="preserve">   禁异常（-fno-exceptions）可省下体积与复杂度</w:t>
      </w:r>
      <w:r>
        <w:br w:type="textWrapping"/>
      </w:r>
      <w:r>
        <w:br w:type="textWrapping"/>
      </w:r>
      <w:r>
        <w:t>对比枚举返回：错误就是"一个值"，调用方显式处理</w:t>
      </w:r>
    </w:p>
    <w:p w14:paraId="3C539374">
      <w:pPr>
        <w:pStyle w:val="47"/>
      </w:pPr>
      <w:r>
        <w:t>3. 原理展开：typed result——错误本身就是数据类型</w:t>
      </w:r>
    </w:p>
    <w:p w14:paraId="70B7BEB3">
      <w:pPr>
        <w:pStyle w:val="25"/>
      </w:pPr>
      <w:r>
        <w:t>bool 只能表达成败；枚举能把"失败原因"编成类型，让调用方按原因分流：</w:t>
      </w:r>
    </w:p>
    <w:p w14:paraId="4959BA9C">
      <w:pPr>
        <w:pStyle w:val="65"/>
        <w:spacing w:before="60" w:after="60" w:line="240" w:lineRule="auto"/>
        <w:ind w:left="0" w:firstLine="0"/>
        <w:jc w:val="left"/>
      </w:pPr>
      <w:r>
        <w:t>enum class QueueTtsResult : uint8_t {</w:t>
      </w:r>
      <w:r>
        <w:br w:type="textWrapping"/>
      </w:r>
      <w:r>
        <w:t xml:space="preserve">    kQueued,         // 成功入队</w:t>
      </w:r>
      <w:r>
        <w:br w:type="textWrapping"/>
      </w:r>
      <w:r>
        <w:t xml:space="preserve">    kNotOpen,        // 引擎未打开（编程错误）</w:t>
      </w:r>
      <w:r>
        <w:br w:type="textWrapping"/>
      </w:r>
      <w:r>
        <w:t xml:space="preserve">    kInvalidArgument,// 参数非法（编程错误）</w:t>
      </w:r>
      <w:r>
        <w:br w:type="textWrapping"/>
      </w:r>
      <w:r>
        <w:t xml:space="preserve">    kNotActive,      // 播放未开始（状态错误）</w:t>
      </w:r>
      <w:r>
        <w:br w:type="textWrapping"/>
      </w:r>
      <w:r>
        <w:t xml:space="preserve">    kEnding,         // 正在收尾（状态错误）</w:t>
      </w:r>
      <w:r>
        <w:br w:type="textWrapping"/>
      </w:r>
      <w:r>
        <w:t xml:space="preserve">    kFull,           // 队列满（背压，业务正常）</w:t>
      </w:r>
      <w:r>
        <w:br w:type="textWrapping"/>
      </w:r>
      <w:r>
        <w:t xml:space="preserve">    kDiscontinuous,  // 序号断裂（协议错误）</w:t>
      </w:r>
      <w:r>
        <w:br w:type="textWrapping"/>
      </w:r>
      <w:r>
        <w:t>};</w:t>
      </w:r>
      <w:r>
        <w:br w:type="textWrapping"/>
      </w:r>
      <w:r>
        <w:br w:type="textWrapping"/>
      </w:r>
      <w:r>
        <w:t>// 调用方按类别处置：</w:t>
      </w:r>
      <w:r>
        <w:br w:type="textWrapping"/>
      </w:r>
      <w:r>
        <w:t>switch (r) {</w:t>
      </w:r>
      <w:r>
        <w:br w:type="textWrapping"/>
      </w:r>
      <w:r>
        <w:t xml:space="preserve">  case kQueued: break;</w:t>
      </w:r>
      <w:r>
        <w:br w:type="textWrapping"/>
      </w:r>
      <w:r>
        <w:t xml:space="preserve">  case kFull: AbortCurrent(...); break;        // 取消本轮</w:t>
      </w:r>
      <w:r>
        <w:br w:type="textWrapping"/>
      </w:r>
      <w:r>
        <w:t xml:space="preserve">  case kDiscontinuous: AbortCurrent(...); break;</w:t>
      </w:r>
      <w:r>
        <w:br w:type="textWrapping"/>
      </w:r>
      <w:r>
        <w:t xml:space="preserve">  case kNotActive: LoseConnection(...); break; // 状态错误</w:t>
      </w:r>
      <w:r>
        <w:br w:type="textWrapping"/>
      </w:r>
      <w:r>
        <w:t>}</w:t>
      </w:r>
    </w:p>
    <w:p w14:paraId="07B8D9A1">
      <w:pPr>
        <w:pStyle w:val="25"/>
      </w:pPr>
      <w:r>
        <w:t>注意 kFull 与 kNotActive 的区别：满=瞬时背压（业务正常，取消即可）；未激活=状态错误（说明调用序列错了，要怀疑连接）。错误类别决定处置级别——这是 typed result 的核心价值。</w:t>
      </w:r>
    </w:p>
    <w:p w14:paraId="11BFDDA0">
      <w:pPr>
        <w:pStyle w:val="47"/>
      </w:pPr>
      <w:r>
        <w:t>4. 原理展开：为什么有三套枚举（分层错误模型）</w:t>
      </w:r>
    </w:p>
    <w:p w14:paraId="560E9CB4">
      <w:pPr>
        <w:pStyle w:val="25"/>
      </w:pPr>
      <w:r>
        <w:t>三个枚举对应三个"层"，错误不能跨层混用：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4"/>
        <w:gridCol w:w="2765"/>
      </w:tblGrid>
      <w:tr w14:paraId="799FC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69ED9113">
            <w:pPr>
              <w:jc w:val="both"/>
            </w:pPr>
            <w:r>
              <w:rPr>
                <w:b/>
              </w:rPr>
              <w:t>枚举</w:t>
            </w:r>
          </w:p>
        </w:tc>
        <w:tc>
          <w:tcPr>
            <w:tcW w:w="2769" w:type="dxa"/>
          </w:tcPr>
          <w:p w14:paraId="652C4C4D">
            <w:pPr>
              <w:jc w:val="both"/>
            </w:pPr>
            <w:r>
              <w:rPr>
                <w:b/>
              </w:rPr>
              <w:t>层</w:t>
            </w:r>
          </w:p>
        </w:tc>
        <w:tc>
          <w:tcPr>
            <w:tcW w:w="2769" w:type="dxa"/>
          </w:tcPr>
          <w:p w14:paraId="6E45576E">
            <w:pPr>
              <w:jc w:val="both"/>
            </w:pPr>
            <w:r>
              <w:rPr>
                <w:b/>
              </w:rPr>
              <w:t>回答的问题</w:t>
            </w:r>
          </w:p>
        </w:tc>
      </w:tr>
      <w:tr w14:paraId="06A3E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1BB173C">
            <w:pPr>
              <w:jc w:val="both"/>
            </w:pPr>
            <w:r>
              <w:t>CaptureResult</w:t>
            </w:r>
          </w:p>
        </w:tc>
        <w:tc>
          <w:tcPr>
            <w:tcW w:w="2769" w:type="dxa"/>
          </w:tcPr>
          <w:p w14:paraId="5F3863AE">
            <w:pPr>
              <w:jc w:val="both"/>
            </w:pPr>
            <w:r>
              <w:t>音频引擎</w:t>
            </w:r>
          </w:p>
        </w:tc>
        <w:tc>
          <w:tcPr>
            <w:tcW w:w="2769" w:type="dxa"/>
          </w:tcPr>
          <w:p w14:paraId="7463D934">
            <w:pPr>
              <w:jc w:val="both"/>
            </w:pPr>
            <w:r>
              <w:t>帧拿到了吗？超时/失败？</w:t>
            </w:r>
          </w:p>
        </w:tc>
      </w:tr>
      <w:tr w14:paraId="6F902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1A4D1AB">
            <w:pPr>
              <w:jc w:val="both"/>
            </w:pPr>
            <w:r>
              <w:t>QueueTtsResult</w:t>
            </w:r>
          </w:p>
        </w:tc>
        <w:tc>
          <w:tcPr>
            <w:tcW w:w="2769" w:type="dxa"/>
          </w:tcPr>
          <w:p w14:paraId="5EDF500D">
            <w:pPr>
              <w:jc w:val="both"/>
            </w:pPr>
            <w:r>
              <w:t>音频引擎</w:t>
            </w:r>
          </w:p>
        </w:tc>
        <w:tc>
          <w:tcPr>
            <w:tcW w:w="2769" w:type="dxa"/>
          </w:tcPr>
          <w:p w14:paraId="32F7E1C3">
            <w:pPr>
              <w:jc w:val="both"/>
            </w:pPr>
            <w:r>
              <w:t>为什么入队失败？（七种原因）</w:t>
            </w:r>
          </w:p>
        </w:tc>
      </w:tr>
      <w:tr w14:paraId="533BD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293CE63">
            <w:pPr>
              <w:jc w:val="both"/>
            </w:pPr>
            <w:r>
              <w:t>SendOutcome</w:t>
            </w:r>
          </w:p>
        </w:tc>
        <w:tc>
          <w:tcPr>
            <w:tcW w:w="2769" w:type="dxa"/>
          </w:tcPr>
          <w:p w14:paraId="017F64FF">
            <w:pPr>
              <w:jc w:val="both"/>
            </w:pPr>
            <w:r>
              <w:t>网络传输</w:t>
            </w:r>
          </w:p>
        </w:tc>
        <w:tc>
          <w:tcPr>
            <w:tcW w:w="2769" w:type="dxa"/>
          </w:tcPr>
          <w:p w14:paraId="63AED46D">
            <w:pPr>
              <w:jc w:val="both"/>
            </w:pPr>
            <w:r>
              <w:t>发送被接受？背压？拒绝？</w:t>
            </w:r>
          </w:p>
        </w:tc>
      </w:tr>
    </w:tbl>
    <w:p w14:paraId="782AC0DA"/>
    <w:p w14:paraId="66454DE1">
      <w:pPr>
        <w:pStyle w:val="25"/>
      </w:pPr>
      <w:r>
        <w:t>分层原则：下层只报告"自己这一层的失败类别"，不做上层决策。kBackpressure 与 kRejected 的处置完全不同（一个取消本轮，一个重建连接），但传输层不知道业务怎么想——它只如实上报。</w:t>
      </w:r>
    </w:p>
    <w:p w14:paraId="1B91F86A">
      <w:pPr>
        <w:pStyle w:val="47"/>
      </w:pPr>
      <w:r>
        <w:t>5. 原理展开：noexcept 与异常边界</w:t>
      </w:r>
    </w:p>
    <w:p w14:paraId="0965DE7F">
      <w:pPr>
        <w:pStyle w:val="25"/>
      </w:pPr>
      <w:r>
        <w:t>即使启用异常，也要划清边界：</w:t>
      </w:r>
    </w:p>
    <w:p w14:paraId="5C64C7A1">
      <w:pPr>
        <w:pStyle w:val="56"/>
      </w:pPr>
      <w:r>
        <w:t>noexcept 声明：承诺不抛。析构函数默认 noexcept——析构里抛异常直接 terminate。</w:t>
      </w:r>
    </w:p>
    <w:p w14:paraId="2CCF2084">
      <w:pPr>
        <w:pStyle w:val="56"/>
      </w:pPr>
      <w:r>
        <w:t>线程入口：线程函数抛异常会调用 terminate（异常逃出线程）。所以线程函数必须 try/catch 兜底。</w:t>
      </w:r>
    </w:p>
    <w:p w14:paraId="7CF9D1D6">
      <w:pPr>
        <w:pStyle w:val="56"/>
      </w:pPr>
      <w:r>
        <w:t>C ABI 边界：异常不能穿过 extern "C" 函数（第 16 章的 bridge 必须捕获一切）。</w:t>
      </w:r>
    </w:p>
    <w:p w14:paraId="2BE977A3">
      <w:pPr>
        <w:pStyle w:val="65"/>
        <w:spacing w:before="60" w:after="60" w:line="240" w:lineRule="auto"/>
        <w:ind w:left="0" w:firstLine="0"/>
        <w:jc w:val="left"/>
      </w:pPr>
      <w:r>
        <w:t>extern "C" int bridge_fn(...) {</w:t>
      </w:r>
      <w:r>
        <w:br w:type="textWrapping"/>
      </w:r>
      <w:r>
        <w:t xml:space="preserve">    try {</w:t>
      </w:r>
      <w:r>
        <w:br w:type="textWrapping"/>
      </w:r>
      <w:r>
        <w:t xml:space="preserve">        return impl();   // C++ 内部可以抛</w:t>
      </w:r>
      <w:r>
        <w:br w:type="textWrapping"/>
      </w:r>
      <w:r>
        <w:t xml:space="preserve">    } catch (...) {</w:t>
      </w:r>
      <w:r>
        <w:br w:type="textWrapping"/>
      </w:r>
      <w:r>
        <w:t xml:space="preserve">        return -1;       // 但绝不能漏出 C 边界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187BA3BD">
      <w:pPr>
        <w:pStyle w:val="47"/>
      </w:pPr>
      <w:r>
        <w:t>6. 最小独立实验</w:t>
      </w:r>
    </w:p>
    <w:p w14:paraId="0689154C">
      <w:pPr>
        <w:pStyle w:val="65"/>
        <w:spacing w:before="60" w:after="60" w:line="240" w:lineRule="auto"/>
        <w:ind w:left="0" w:firstLine="0"/>
        <w:jc w:val="left"/>
      </w:pPr>
      <w:r>
        <w:t>cat &gt; /tmp/err.cpp &lt;&lt;'EOF'</w:t>
      </w:r>
      <w:r>
        <w:br w:type="textWrapping"/>
      </w:r>
      <w:r>
        <w:t>#include &lt;cstdio&gt;</w:t>
      </w:r>
      <w:r>
        <w:br w:type="textWrapping"/>
      </w:r>
      <w:r>
        <w:t>enum class R { kOk, kFull, kBad };</w:t>
      </w:r>
      <w:r>
        <w:br w:type="textWrapping"/>
      </w:r>
      <w:r>
        <w:t>R TryPush(int v){ return v &gt; 3 ? R::kFull : R::kOk; }</w:t>
      </w:r>
      <w:r>
        <w:br w:type="textWrapping"/>
      </w:r>
      <w:r>
        <w:t>int main(){</w:t>
      </w:r>
      <w:r>
        <w:br w:type="textWrapping"/>
      </w:r>
      <w:r>
        <w:t xml:space="preserve">  R r = TryPush(5);</w:t>
      </w:r>
      <w:r>
        <w:br w:type="textWrapping"/>
      </w:r>
      <w:r>
        <w:t xml:space="preserve">  switch(r){ case R::kOk: puts("ok"); break;</w:t>
      </w:r>
      <w:r>
        <w:br w:type="textWrapping"/>
      </w:r>
      <w:r>
        <w:t xml:space="preserve">             case R::kFull: puts("full: cancel turn"); break;</w:t>
      </w:r>
      <w:r>
        <w:br w:type="textWrapping"/>
      </w:r>
      <w:r>
        <w:t xml:space="preserve">             default: puts("bad: reconnect"); }</w:t>
      </w:r>
      <w:r>
        <w:br w:type="textWrapping"/>
      </w:r>
      <w:r>
        <w:t>}</w:t>
      </w:r>
      <w:r>
        <w:br w:type="textWrapping"/>
      </w:r>
      <w:r>
        <w:t>EOF</w:t>
      </w:r>
      <w:r>
        <w:br w:type="textWrapping"/>
      </w:r>
      <w:r>
        <w:t>g++ /tmp/err.cpp -o /tmp/err &amp;&amp; /tmp/err</w:t>
      </w:r>
    </w:p>
    <w:p w14:paraId="4AFE24F9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1BC20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09CD5829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7C97E35F">
            <w:pPr>
              <w:jc w:val="both"/>
            </w:pPr>
            <w:r>
              <w:rPr>
                <w:b/>
              </w:rPr>
              <w:t>错误模型</w:t>
            </w:r>
          </w:p>
        </w:tc>
        <w:tc>
          <w:tcPr>
            <w:tcW w:w="2769" w:type="dxa"/>
          </w:tcPr>
          <w:p w14:paraId="6883F89A">
            <w:pPr>
              <w:jc w:val="both"/>
            </w:pPr>
            <w:r>
              <w:rPr>
                <w:b/>
              </w:rPr>
              <w:t>要点</w:t>
            </w:r>
          </w:p>
        </w:tc>
      </w:tr>
      <w:tr w14:paraId="20F49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0637B9D">
            <w:pPr>
              <w:jc w:val="both"/>
            </w:pPr>
            <w:r>
              <w:t>QueueTts24k</w:t>
            </w:r>
          </w:p>
        </w:tc>
        <w:tc>
          <w:tcPr>
            <w:tcW w:w="2769" w:type="dxa"/>
          </w:tcPr>
          <w:p w14:paraId="585206DA">
            <w:pPr>
              <w:jc w:val="both"/>
            </w:pPr>
            <w:r>
              <w:t>QueueTtsResult 七态</w:t>
            </w:r>
          </w:p>
        </w:tc>
        <w:tc>
          <w:tcPr>
            <w:tcW w:w="2769" w:type="dxa"/>
          </w:tcPr>
          <w:p w14:paraId="47F008AB">
            <w:pPr>
              <w:jc w:val="both"/>
            </w:pPr>
            <w:r>
              <w:t>kFull≠kNotActive</w:t>
            </w:r>
          </w:p>
        </w:tc>
      </w:tr>
      <w:tr w14:paraId="6F6DC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A9D2F38">
            <w:pPr>
              <w:jc w:val="both"/>
            </w:pPr>
            <w:r>
              <w:t>SendPcm64</w:t>
            </w:r>
          </w:p>
        </w:tc>
        <w:tc>
          <w:tcPr>
            <w:tcW w:w="2769" w:type="dxa"/>
          </w:tcPr>
          <w:p w14:paraId="348DE247">
            <w:pPr>
              <w:jc w:val="both"/>
            </w:pPr>
            <w:r>
              <w:t>SendOutcome 三态</w:t>
            </w:r>
          </w:p>
        </w:tc>
        <w:tc>
          <w:tcPr>
            <w:tcW w:w="2769" w:type="dxa"/>
          </w:tcPr>
          <w:p w14:paraId="317B44A3">
            <w:pPr>
              <w:jc w:val="both"/>
            </w:pPr>
            <w:r>
              <w:t>背压≠拒绝</w:t>
            </w:r>
          </w:p>
        </w:tc>
      </w:tr>
      <w:tr w14:paraId="4B2D8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6D2E5ED">
            <w:pPr>
              <w:jc w:val="both"/>
            </w:pPr>
            <w:r>
              <w:t>Capture</w:t>
            </w:r>
          </w:p>
        </w:tc>
        <w:tc>
          <w:tcPr>
            <w:tcW w:w="2769" w:type="dxa"/>
          </w:tcPr>
          <w:p w14:paraId="06F4B1CD">
            <w:pPr>
              <w:jc w:val="both"/>
            </w:pPr>
            <w:r>
              <w:t>CaptureResult 三态</w:t>
            </w:r>
          </w:p>
        </w:tc>
        <w:tc>
          <w:tcPr>
            <w:tcW w:w="2769" w:type="dxa"/>
          </w:tcPr>
          <w:p w14:paraId="6ED0A333">
            <w:pPr>
              <w:jc w:val="both"/>
            </w:pPr>
            <w:r>
              <w:t>kTimeout≠kFailed（超时是机会）</w:t>
            </w:r>
          </w:p>
        </w:tc>
      </w:tr>
      <w:tr w14:paraId="37FA7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A5D7613">
            <w:pPr>
              <w:jc w:val="both"/>
            </w:pPr>
            <w:r>
              <w:t>RunVoiceClient</w:t>
            </w:r>
          </w:p>
        </w:tc>
        <w:tc>
          <w:tcPr>
            <w:tcW w:w="2769" w:type="dxa"/>
          </w:tcPr>
          <w:p w14:paraId="3861EC4E">
            <w:pPr>
              <w:jc w:val="both"/>
            </w:pPr>
            <w:r>
              <w:t>返回 bool + error 字符串</w:t>
            </w:r>
          </w:p>
        </w:tc>
        <w:tc>
          <w:tcPr>
            <w:tcW w:w="2769" w:type="dxa"/>
          </w:tcPr>
          <w:p w14:paraId="482473DC">
            <w:pPr>
              <w:jc w:val="both"/>
            </w:pPr>
            <w:r>
              <w:t>顶层出口用字符串描述</w:t>
            </w:r>
          </w:p>
        </w:tc>
      </w:tr>
    </w:tbl>
    <w:p w14:paraId="2711F2C5"/>
    <w:p w14:paraId="221ED4D7">
      <w:pPr>
        <w:pStyle w:val="47"/>
      </w:pPr>
      <w:r>
        <w:t>8. 错误版本</w:t>
      </w:r>
    </w:p>
    <w:p w14:paraId="31C168AC">
      <w:pPr>
        <w:pStyle w:val="65"/>
        <w:spacing w:before="60" w:after="60" w:line="240" w:lineRule="auto"/>
        <w:ind w:left="0" w:firstLine="0"/>
        <w:jc w:val="left"/>
      </w:pPr>
      <w:r>
        <w:t>// 错误：把"队列满"当硬件错误处理</w:t>
      </w:r>
      <w:r>
        <w:br w:type="textWrapping"/>
      </w:r>
      <w:r>
        <w:t>if (!audio_.QueueTts24k(...)) {</w:t>
      </w:r>
      <w:r>
        <w:br w:type="textWrapping"/>
      </w:r>
      <w:r>
        <w:t xml:space="preserve">    LoseConnection("queue full");   // 瞬时背压拆了 WSS</w:t>
      </w:r>
      <w:r>
        <w:br w:type="textWrapping"/>
      </w:r>
      <w:r>
        <w:t>}</w:t>
      </w:r>
      <w:r>
        <w:br w:type="textWrapping"/>
      </w:r>
      <w:r>
        <w:t>// 正确：kFull → AbortCurrent（保留连接）；kFailed → 才停客户端</w:t>
      </w:r>
    </w:p>
    <w:p w14:paraId="21A9A6CC">
      <w:pPr>
        <w:pStyle w:val="47"/>
      </w:pPr>
      <w:r>
        <w:t>9. 不变量总结</w:t>
      </w:r>
    </w:p>
    <w:p w14:paraId="1BF52644">
      <w:pPr>
        <w:pStyle w:val="56"/>
      </w:pPr>
      <w:r>
        <w:t>热路径不用异常，用 typed result。</w:t>
      </w:r>
    </w:p>
    <w:p w14:paraId="5EAB91C0">
      <w:pPr>
        <w:pStyle w:val="56"/>
      </w:pPr>
      <w:r>
        <w:t>错误类别决定处置级别（背压≠故障）。</w:t>
      </w:r>
    </w:p>
    <w:p w14:paraId="63563F1A">
      <w:pPr>
        <w:pStyle w:val="56"/>
      </w:pPr>
      <w:r>
        <w:t>错误不跨层做决策，只上报类别。</w:t>
      </w:r>
    </w:p>
    <w:p w14:paraId="72197461">
      <w:pPr>
        <w:pStyle w:val="56"/>
      </w:pPr>
      <w:r>
        <w:t>异常不能逃出线程入口与 C ABI 边界。</w:t>
      </w:r>
    </w:p>
    <w:p w14:paraId="72285EEE">
      <w:pPr>
        <w:pStyle w:val="47"/>
      </w:pPr>
      <w:r>
        <w:t>10. 章末考核</w:t>
      </w:r>
    </w:p>
    <w:p w14:paraId="011F7054">
      <w:pPr>
        <w:pStyle w:val="56"/>
      </w:pPr>
      <w:r>
        <w:t>异常在嵌入式热路径的代价？</w:t>
      </w:r>
    </w:p>
    <w:p w14:paraId="40446424">
      <w:pPr>
        <w:pStyle w:val="56"/>
      </w:pPr>
      <w:r>
        <w:t>kFull 与 kNotActive 处置有何不同？</w:t>
      </w:r>
    </w:p>
    <w:p w14:paraId="32C0B5CE">
      <w:pPr>
        <w:pStyle w:val="56"/>
      </w:pPr>
      <w:r>
        <w:t>三套枚举分别属于哪层？</w:t>
      </w:r>
    </w:p>
    <w:p w14:paraId="33330A35">
      <w:pPr>
        <w:pStyle w:val="56"/>
      </w:pPr>
      <w:r>
        <w:t>为什么析构函数不能抛异常？</w:t>
      </w:r>
    </w:p>
    <w:p w14:paraId="38CDDE97">
      <w:pPr>
        <w:pStyle w:val="46"/>
        <w:keepNext/>
        <w:pageBreakBefore/>
      </w:pPr>
      <w:bookmarkStart w:id="27" w:name="_Toc12180"/>
      <w:r>
        <w:t>第23章  const、线程安全与API设计</w:t>
      </w:r>
      <w:bookmarkEnd w:id="27"/>
    </w:p>
    <w:p w14:paraId="6E10CB60">
      <w:pPr>
        <w:pStyle w:val="47"/>
      </w:pPr>
      <w:r>
        <w:t>1. 真实问题</w:t>
      </w:r>
    </w:p>
    <w:p w14:paraId="706165B5">
      <w:pPr>
        <w:pStyle w:val="25"/>
      </w:pPr>
      <w:r>
        <w:t>AudioEngine 的头文件里有 const、noexcept、=delete、PImpl，还有"只能由 application actor 调用"的注释。一个头文件为什么要表达这么多"契约"？这一章讲 API 设计：怎么让接口的约束在编译期可见、可检查。</w:t>
      </w:r>
    </w:p>
    <w:p w14:paraId="1812DE65">
      <w:pPr>
        <w:pStyle w:val="47"/>
      </w:pPr>
      <w:r>
        <w:t>2. 原理展开：const——编译器帮你检查的"只读承诺"</w:t>
      </w:r>
    </w:p>
    <w:p w14:paraId="6FB7E0B8">
      <w:pPr>
        <w:pStyle w:val="65"/>
        <w:spacing w:before="60" w:after="60" w:line="240" w:lineRule="auto"/>
        <w:ind w:left="0" w:firstLine="0"/>
        <w:jc w:val="left"/>
      </w:pPr>
      <w:r>
        <w:t>bool QueueTts24k(const uint8_t* bytes, size_t count);</w:t>
      </w:r>
      <w:r>
        <w:br w:type="textWrapping"/>
      </w:r>
      <w:r>
        <w:t xml:space="preserve">   // const uint8_t*：只读输入，函数不修改缓冲区</w:t>
      </w:r>
      <w:r>
        <w:br w:type="textWrapping"/>
      </w:r>
      <w:r>
        <w:br w:type="textWrapping"/>
      </w:r>
      <w:r>
        <w:t>void SetPlaybackGain(float gain) noexcept;</w:t>
      </w:r>
      <w:r>
        <w:br w:type="textWrapping"/>
      </w:r>
      <w:r>
        <w:t xml:space="preserve">   // noexcept：承诺不抛异常（第 22 章）</w:t>
      </w:r>
      <w:r>
        <w:br w:type="textWrapping"/>
      </w:r>
      <w:r>
        <w:br w:type="textWrapping"/>
      </w:r>
      <w:r>
        <w:t>bool playback_done() const;</w:t>
      </w:r>
      <w:r>
        <w:br w:type="textWrapping"/>
      </w:r>
      <w:r>
        <w:t xml:space="preserve">   // 尾部 const：这个查询不修改对象状态</w:t>
      </w:r>
      <w:r>
        <w:br w:type="textWrapping"/>
      </w:r>
      <w:r>
        <w:br w:type="textWrapping"/>
      </w:r>
      <w:r>
        <w:t>AudioEngine(const AudioEngine&amp;) = delete;</w:t>
      </w:r>
      <w:r>
        <w:br w:type="textWrapping"/>
      </w:r>
      <w:r>
        <w:t xml:space="preserve">   // = delete：禁止复制（资源唯一所有权）</w:t>
      </w:r>
    </w:p>
    <w:p w14:paraId="2CAF41FE">
      <w:pPr>
        <w:pStyle w:val="25"/>
      </w:pPr>
      <w:r>
        <w:t>这些不是装饰：const 让编译器拒绝"你不该做的修改"；noexcept 让调用方放心在热路径调用；=delete 把"错误用法"从运行期错误变成编译期错误。API 的约束越早暴露越好——编译期 &gt; 链接期 &gt; 运行期。</w:t>
      </w:r>
    </w:p>
    <w:p w14:paraId="5EAAA3FF">
      <w:pPr>
        <w:pStyle w:val="47"/>
      </w:pPr>
      <w:r>
        <w:t>3. 原理展开：所有权在 API 中的表达</w:t>
      </w:r>
    </w:p>
    <w:p w14:paraId="2230FE0F">
      <w:pPr>
        <w:pStyle w:val="25"/>
      </w:pPr>
      <w:r>
        <w:t>接口参数与返回值都隐含所有权信息，C++ 的惯用法：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9"/>
        <w:gridCol w:w="4147"/>
      </w:tblGrid>
      <w:tr w14:paraId="29E0F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53" w:type="dxa"/>
          </w:tcPr>
          <w:p w14:paraId="00E16575">
            <w:pPr>
              <w:jc w:val="both"/>
            </w:pPr>
            <w:r>
              <w:rPr>
                <w:b/>
              </w:rPr>
              <w:t>签名</w:t>
            </w:r>
          </w:p>
        </w:tc>
        <w:tc>
          <w:tcPr>
            <w:tcW w:w="4153" w:type="dxa"/>
          </w:tcPr>
          <w:p w14:paraId="6C170EA8">
            <w:pPr>
              <w:jc w:val="both"/>
            </w:pPr>
            <w:r>
              <w:rPr>
                <w:b/>
              </w:rPr>
              <w:t>所有权语义</w:t>
            </w:r>
          </w:p>
        </w:tc>
      </w:tr>
      <w:tr w14:paraId="3EFA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2C1063AE">
            <w:pPr>
              <w:jc w:val="both"/>
            </w:pPr>
            <w:r>
              <w:t>void f(const T&amp; x)</w:t>
            </w:r>
          </w:p>
        </w:tc>
        <w:tc>
          <w:tcPr>
            <w:tcW w:w="4153" w:type="dxa"/>
          </w:tcPr>
          <w:p w14:paraId="5FC3A1A9">
            <w:pPr>
              <w:jc w:val="both"/>
            </w:pPr>
            <w:r>
              <w:t>只读借用，f 不持有</w:t>
            </w:r>
          </w:p>
        </w:tc>
      </w:tr>
      <w:tr w14:paraId="5984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5F19EAA5">
            <w:pPr>
              <w:jc w:val="both"/>
            </w:pPr>
            <w:r>
              <w:t>void f(T* x)</w:t>
            </w:r>
          </w:p>
        </w:tc>
        <w:tc>
          <w:tcPr>
            <w:tcW w:w="4153" w:type="dxa"/>
          </w:tcPr>
          <w:p w14:paraId="6F52F5F3">
            <w:pPr>
              <w:jc w:val="both"/>
            </w:pPr>
            <w:r>
              <w:t>可能修改的借用（可空）</w:t>
            </w:r>
          </w:p>
        </w:tc>
      </w:tr>
      <w:tr w14:paraId="5CAEE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773B1A79">
            <w:pPr>
              <w:jc w:val="both"/>
            </w:pPr>
            <w:r>
              <w:t>T f()</w:t>
            </w:r>
          </w:p>
        </w:tc>
        <w:tc>
          <w:tcPr>
            <w:tcW w:w="4153" w:type="dxa"/>
          </w:tcPr>
          <w:p w14:paraId="4D502F0C">
            <w:pPr>
              <w:jc w:val="both"/>
            </w:pPr>
            <w:r>
              <w:t>值返回，调用方拥有</w:t>
            </w:r>
          </w:p>
        </w:tc>
      </w:tr>
      <w:tr w14:paraId="0542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5C1DC58B">
            <w:pPr>
              <w:jc w:val="both"/>
            </w:pPr>
            <w:r>
              <w:t>std::unique_ptr&lt;T&gt; f()</w:t>
            </w:r>
          </w:p>
        </w:tc>
        <w:tc>
          <w:tcPr>
            <w:tcW w:w="4153" w:type="dxa"/>
          </w:tcPr>
          <w:p w14:paraId="6F907255">
            <w:pPr>
              <w:jc w:val="both"/>
            </w:pPr>
            <w:r>
              <w:t>唯一所有权转移</w:t>
            </w:r>
          </w:p>
        </w:tc>
      </w:tr>
      <w:tr w14:paraId="2771C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3A4FDB3D">
            <w:pPr>
              <w:jc w:val="both"/>
            </w:pPr>
            <w:r>
              <w:t>T&amp; f()</w:t>
            </w:r>
          </w:p>
        </w:tc>
        <w:tc>
          <w:tcPr>
            <w:tcW w:w="4153" w:type="dxa"/>
          </w:tcPr>
          <w:p w14:paraId="65E6DE98">
            <w:pPr>
              <w:jc w:val="both"/>
            </w:pPr>
            <w:r>
              <w:t>借用引用（调用方不能 delete）</w:t>
            </w:r>
          </w:p>
        </w:tc>
      </w:tr>
    </w:tbl>
    <w:p w14:paraId="5F791466"/>
    <w:p w14:paraId="5E0BE49A">
      <w:pPr>
        <w:pStyle w:val="25"/>
      </w:pPr>
      <w:r>
        <w:t>boomPI 里 VoiceClient 用 unique_ptr&lt;VoiceTransport&gt; transport_ 表达"我拥有传输层，我析构它随我消亡"；CaptureFrame 以值传递进队列（固定数组拷贝）表达"这份数据属于队列"；回调只传快照表达"你不是 owner，别改"。</w:t>
      </w:r>
    </w:p>
    <w:p w14:paraId="1272525E">
      <w:pPr>
        <w:pStyle w:val="47"/>
      </w:pPr>
      <w:r>
        <w:t>4. 原理展开：线程契约——"只能由某线程调用"</w:t>
      </w:r>
    </w:p>
    <w:p w14:paraId="44CC48BD">
      <w:pPr>
        <w:pStyle w:val="25"/>
      </w:pPr>
      <w:r>
        <w:t>AudioEngine 的注释写着"只能由 application actor 调用"。线程契约不是运行时检查，而是文档+纪律。C++ 层面能做的是：把线程专属状态放在该线程独占的路径上（单生产者单消费者队列），并用接口限制入口。</w:t>
      </w:r>
    </w:p>
    <w:p w14:paraId="5DCF8A5F">
      <w:pPr>
        <w:pStyle w:val="65"/>
        <w:spacing w:before="60" w:after="60" w:line="240" w:lineRule="auto"/>
        <w:ind w:left="0" w:firstLine="0"/>
        <w:jc w:val="left"/>
      </w:pPr>
      <w:r>
        <w:t>线程契约的典型形态：</w:t>
      </w:r>
      <w:r>
        <w:br w:type="textWrapping"/>
      </w:r>
      <w:r>
        <w:br w:type="textWrapping"/>
      </w:r>
      <w:r>
        <w:t>Capture()         // 只由 actor 调用（消费者）</w:t>
      </w:r>
      <w:r>
        <w:br w:type="textWrapping"/>
      </w:r>
      <w:r>
        <w:t xml:space="preserve">  └─ 只读 capture 队列</w:t>
      </w:r>
      <w:r>
        <w:br w:type="textWrapping"/>
      </w:r>
      <w:r>
        <w:t>QueueTts24k()     // 只由 actor 调用（生产者）</w:t>
      </w:r>
      <w:r>
        <w:br w:type="textWrapping"/>
      </w:r>
      <w:r>
        <w:t xml:space="preserve">  └─ 只写 TTS 环</w:t>
      </w:r>
      <w:r>
        <w:br w:type="textWrapping"/>
      </w:r>
      <w:r>
        <w:t>Render()          // 只由 playback 线程调用</w:t>
      </w:r>
      <w:r>
        <w:br w:type="textWrapping"/>
      </w:r>
      <w:r>
        <w:t xml:space="preserve">  └─ 只读 TTS 环</w:t>
      </w:r>
      <w:r>
        <w:br w:type="textWrapping"/>
      </w:r>
      <w:r>
        <w:br w:type="textWrapping"/>
      </w:r>
      <w:r>
        <w:t>每个方法的调用者集合是设计文档，不是代码检查</w:t>
      </w:r>
      <w:r>
        <w:br w:type="textWrapping"/>
      </w:r>
      <w:r>
        <w:t>（TSan 能抓"违反同步"的数据竞争，但抓不了"错误线程调用"）</w:t>
      </w:r>
    </w:p>
    <w:p w14:paraId="674349AE">
      <w:pPr>
        <w:pStyle w:val="25"/>
      </w:pPr>
      <w:r>
        <w:t>这也是为什么第 4 章强调"会话状态只由 actor 修改"——多线程下最危险的不是锁没加，而是"谁都以为自己是 owner"。</w:t>
      </w:r>
    </w:p>
    <w:p w14:paraId="52EFE595">
      <w:pPr>
        <w:pStyle w:val="47"/>
      </w:pPr>
      <w:r>
        <w:t>5. 原理展开：接口最小化——PImpl 与依赖方向</w:t>
      </w:r>
    </w:p>
    <w:p w14:paraId="4C7F1160">
      <w:pPr>
        <w:pStyle w:val="25"/>
      </w:pPr>
      <w:r>
        <w:t>头文件越小，牵一发动全身的面越小：</w:t>
      </w:r>
    </w:p>
    <w:p w14:paraId="057A801C">
      <w:pPr>
        <w:pStyle w:val="56"/>
      </w:pPr>
      <w:r>
        <w:t>PImpl：头文件只有指针，改实现不重编使用方。</w:t>
      </w:r>
    </w:p>
    <w:p w14:paraId="33566784">
      <w:pPr>
        <w:pStyle w:val="56"/>
      </w:pPr>
      <w:r>
        <w:t>头文件不 include vendor 头（snowboy.h 不出现在公共头里）——ABI 与编译隔离。</w:t>
      </w:r>
    </w:p>
    <w:p w14:paraId="69C88668">
      <w:pPr>
        <w:pStyle w:val="56"/>
      </w:pPr>
      <w:r>
        <w:t>依赖方向单向：application 依赖下层，下层不反向引用。</w:t>
      </w:r>
    </w:p>
    <w:p w14:paraId="4CAABD7B">
      <w:pPr>
        <w:pStyle w:val="25"/>
      </w:pPr>
      <w:r>
        <w:t>接口最小化的收益：编译时间、ABI 稳定、可测试（能替换实现）。这正是第 28 章"模块依赖图"的编制规则。</w:t>
      </w:r>
    </w:p>
    <w:p w14:paraId="1E11880D">
      <w:pPr>
        <w:pStyle w:val="47"/>
      </w:pPr>
      <w:r>
        <w:t>6. 最小独立实验</w:t>
      </w:r>
    </w:p>
    <w:p w14:paraId="34FECA3E">
      <w:pPr>
        <w:pStyle w:val="65"/>
        <w:spacing w:before="60" w:after="60" w:line="240" w:lineRule="auto"/>
        <w:ind w:left="0" w:firstLine="0"/>
        <w:jc w:val="left"/>
      </w:pPr>
      <w:r>
        <w:t>cat &gt; /tmp/api.cpp &lt;&lt;'EOF'</w:t>
      </w:r>
      <w:r>
        <w:br w:type="textWrapping"/>
      </w:r>
      <w:r>
        <w:t>#include &lt;cstdio&gt;</w:t>
      </w:r>
      <w:r>
        <w:br w:type="textWrapping"/>
      </w:r>
      <w:r>
        <w:t>class Timer {</w:t>
      </w:r>
      <w:r>
        <w:br w:type="textWrapping"/>
      </w:r>
      <w:r>
        <w:t xml:space="preserve">    int ms_;</w:t>
      </w:r>
      <w:r>
        <w:br w:type="textWrapping"/>
      </w:r>
      <w:r>
        <w:t>public:</w:t>
      </w:r>
      <w:r>
        <w:br w:type="textWrapping"/>
      </w:r>
      <w:r>
        <w:t xml:space="preserve">    explicit Timer(int ms) : ms_(ms) {}</w:t>
      </w:r>
      <w:r>
        <w:br w:type="textWrapping"/>
      </w:r>
      <w:r>
        <w:t xml:space="preserve">    int ms() const { return ms_; }         // 查询，const</w:t>
      </w:r>
      <w:r>
        <w:br w:type="textWrapping"/>
      </w:r>
      <w:r>
        <w:t xml:space="preserve">    Timer(const Timer&amp;) = delete;           // 不可复制</w:t>
      </w:r>
      <w:r>
        <w:br w:type="textWrapping"/>
      </w:r>
      <w:r>
        <w:t>};</w:t>
      </w:r>
      <w:r>
        <w:br w:type="textWrapping"/>
      </w:r>
      <w:r>
        <w:t>int main(){ Timer t(20); printf("%d\n", t.ms()); }</w:t>
      </w:r>
      <w:r>
        <w:br w:type="textWrapping"/>
      </w:r>
      <w:r>
        <w:t>EOF</w:t>
      </w:r>
      <w:r>
        <w:br w:type="textWrapping"/>
      </w:r>
      <w:r>
        <w:t>g++ /tmp/api.cpp -o /tmp/api &amp;&amp; /tmp/api</w:t>
      </w:r>
      <w:r>
        <w:br w:type="textWrapping"/>
      </w:r>
      <w:r>
        <w:t># 试试 t.ms()=30 的编译错误——const 就是编译器保安</w:t>
      </w:r>
    </w:p>
    <w:p w14:paraId="1E8A819D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9"/>
        <w:gridCol w:w="2763"/>
      </w:tblGrid>
      <w:tr w14:paraId="4E88D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9CC8B2C">
            <w:pPr>
              <w:jc w:val="both"/>
            </w:pPr>
            <w:r>
              <w:rPr>
                <w:b/>
              </w:rPr>
              <w:t>API 设计点</w:t>
            </w:r>
          </w:p>
        </w:tc>
        <w:tc>
          <w:tcPr>
            <w:tcW w:w="2769" w:type="dxa"/>
          </w:tcPr>
          <w:p w14:paraId="6E545BE0">
            <w:pPr>
              <w:jc w:val="both"/>
            </w:pPr>
            <w:r>
              <w:rPr>
                <w:b/>
              </w:rPr>
              <w:t>位置</w:t>
            </w:r>
          </w:p>
        </w:tc>
        <w:tc>
          <w:tcPr>
            <w:tcW w:w="2769" w:type="dxa"/>
          </w:tcPr>
          <w:p w14:paraId="3BCB3CB4">
            <w:pPr>
              <w:jc w:val="both"/>
            </w:pPr>
            <w:r>
              <w:rPr>
                <w:b/>
              </w:rPr>
              <w:t>契约</w:t>
            </w:r>
          </w:p>
        </w:tc>
      </w:tr>
      <w:tr w14:paraId="4B52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C7B59E0">
            <w:pPr>
              <w:jc w:val="both"/>
            </w:pPr>
            <w:r>
              <w:t>=delete 复制</w:t>
            </w:r>
          </w:p>
        </w:tc>
        <w:tc>
          <w:tcPr>
            <w:tcW w:w="2769" w:type="dxa"/>
          </w:tcPr>
          <w:p w14:paraId="77BF0E7A">
            <w:pPr>
              <w:jc w:val="both"/>
            </w:pPr>
            <w:r>
              <w:t>AudioEngine/VoiceTransport</w:t>
            </w:r>
          </w:p>
        </w:tc>
        <w:tc>
          <w:tcPr>
            <w:tcW w:w="2769" w:type="dxa"/>
          </w:tcPr>
          <w:p w14:paraId="4F2A4659">
            <w:pPr>
              <w:jc w:val="both"/>
            </w:pPr>
            <w:r>
              <w:t>唯一所有权</w:t>
            </w:r>
          </w:p>
        </w:tc>
      </w:tr>
      <w:tr w14:paraId="5701B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74AC099">
            <w:pPr>
              <w:jc w:val="both"/>
            </w:pPr>
            <w:r>
              <w:t>noexcept</w:t>
            </w:r>
          </w:p>
        </w:tc>
        <w:tc>
          <w:tcPr>
            <w:tcW w:w="2769" w:type="dxa"/>
          </w:tcPr>
          <w:p w14:paraId="5ED1017F">
            <w:pPr>
              <w:jc w:val="both"/>
            </w:pPr>
            <w:r>
              <w:t>音频热路径方法</w:t>
            </w:r>
          </w:p>
        </w:tc>
        <w:tc>
          <w:tcPr>
            <w:tcW w:w="2769" w:type="dxa"/>
          </w:tcPr>
          <w:p w14:paraId="20C56A14">
            <w:pPr>
              <w:jc w:val="both"/>
            </w:pPr>
            <w:r>
              <w:t>可放心调用</w:t>
            </w:r>
          </w:p>
        </w:tc>
      </w:tr>
      <w:tr w14:paraId="58A3A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FEDEBA1">
            <w:pPr>
              <w:jc w:val="both"/>
            </w:pPr>
            <w:r>
              <w:t>const 查询</w:t>
            </w:r>
          </w:p>
        </w:tc>
        <w:tc>
          <w:tcPr>
            <w:tcW w:w="2769" w:type="dxa"/>
          </w:tcPr>
          <w:p w14:paraId="561D5155">
            <w:pPr>
              <w:jc w:val="both"/>
            </w:pPr>
            <w:r>
              <w:t>playback_done() const</w:t>
            </w:r>
          </w:p>
        </w:tc>
        <w:tc>
          <w:tcPr>
            <w:tcW w:w="2769" w:type="dxa"/>
          </w:tcPr>
          <w:p w14:paraId="61F860F4">
            <w:pPr>
              <w:jc w:val="both"/>
            </w:pPr>
            <w:r>
              <w:t>只读快照</w:t>
            </w:r>
          </w:p>
        </w:tc>
      </w:tr>
      <w:tr w14:paraId="5B69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019D2A9">
            <w:pPr>
              <w:jc w:val="both"/>
            </w:pPr>
            <w:r>
              <w:t>PImpl</w:t>
            </w:r>
          </w:p>
        </w:tc>
        <w:tc>
          <w:tcPr>
            <w:tcW w:w="2769" w:type="dxa"/>
          </w:tcPr>
          <w:p w14:paraId="66D2C218">
            <w:pPr>
              <w:jc w:val="both"/>
            </w:pPr>
            <w:r>
              <w:t>全部核心类</w:t>
            </w:r>
          </w:p>
        </w:tc>
        <w:tc>
          <w:tcPr>
            <w:tcW w:w="2769" w:type="dxa"/>
          </w:tcPr>
          <w:p w14:paraId="3DB857A4">
            <w:pPr>
              <w:jc w:val="both"/>
            </w:pPr>
            <w:r>
              <w:t>ABI/编译隔离</w:t>
            </w:r>
          </w:p>
        </w:tc>
      </w:tr>
      <w:tr w14:paraId="0A3F2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71E4339">
            <w:pPr>
              <w:jc w:val="both"/>
            </w:pPr>
            <w:r>
              <w:t>线程注释</w:t>
            </w:r>
          </w:p>
        </w:tc>
        <w:tc>
          <w:tcPr>
            <w:tcW w:w="2769" w:type="dxa"/>
          </w:tcPr>
          <w:p w14:paraId="5B3BB0B3">
            <w:pPr>
              <w:jc w:val="both"/>
            </w:pPr>
            <w:r>
              <w:t>audio_engine.h</w:t>
            </w:r>
          </w:p>
        </w:tc>
        <w:tc>
          <w:tcPr>
            <w:tcW w:w="2769" w:type="dxa"/>
          </w:tcPr>
          <w:p w14:paraId="7EFE7CCF">
            <w:pPr>
              <w:jc w:val="both"/>
            </w:pPr>
            <w:r>
              <w:t>调用者契约</w:t>
            </w:r>
          </w:p>
        </w:tc>
      </w:tr>
    </w:tbl>
    <w:p w14:paraId="5A636A98"/>
    <w:p w14:paraId="625D8AB5">
      <w:pPr>
        <w:pStyle w:val="47"/>
      </w:pPr>
      <w:r>
        <w:t>8. 错误版本</w:t>
      </w:r>
    </w:p>
    <w:p w14:paraId="6684EABC">
      <w:pPr>
        <w:pStyle w:val="65"/>
        <w:spacing w:before="60" w:after="60" w:line="240" w:lineRule="auto"/>
        <w:ind w:left="0" w:firstLine="0"/>
        <w:jc w:val="left"/>
      </w:pPr>
      <w:r>
        <w:t>// 错误：接口暴露内部类型（违反最小化）</w:t>
      </w:r>
      <w:r>
        <w:br w:type="textWrapping"/>
      </w:r>
      <w:r>
        <w:t>// audio_engine.h</w:t>
      </w:r>
      <w:r>
        <w:br w:type="textWrapping"/>
      </w:r>
      <w:r>
        <w:t>#include &lt;snowboy/SnowboyDetect.h&gt;   // vendor 头泄漏进公共头</w:t>
      </w:r>
      <w:r>
        <w:br w:type="textWrapping"/>
      </w:r>
      <w:r>
        <w:t>class AudioEngine {</w:t>
      </w:r>
      <w:r>
        <w:br w:type="textWrapping"/>
      </w:r>
      <w:r>
        <w:t xml:space="preserve">    SnowboyDetect snowboy_;           // 内部实现细节</w:t>
      </w:r>
      <w:r>
        <w:br w:type="textWrapping"/>
      </w:r>
      <w:r>
        <w:t>};</w:t>
      </w:r>
      <w:r>
        <w:br w:type="textWrapping"/>
      </w:r>
      <w:r>
        <w:t>// 后果：所有使用方都要能编译 snowboy.h → ABI 与构建耦合</w:t>
      </w:r>
    </w:p>
    <w:p w14:paraId="6248FFBF">
      <w:pPr>
        <w:pStyle w:val="47"/>
      </w:pPr>
      <w:r>
        <w:t>9. 不变量总结</w:t>
      </w:r>
    </w:p>
    <w:p w14:paraId="338D12E9">
      <w:pPr>
        <w:pStyle w:val="56"/>
      </w:pPr>
      <w:r>
        <w:t>约束尽量在编译期表达（const/=delete/noexcept）。</w:t>
      </w:r>
    </w:p>
    <w:p w14:paraId="79FD6F99">
      <w:pPr>
        <w:pStyle w:val="56"/>
      </w:pPr>
      <w:r>
        <w:t>API 签名携带所有权语义。</w:t>
      </w:r>
    </w:p>
    <w:p w14:paraId="70EEA718">
      <w:pPr>
        <w:pStyle w:val="56"/>
      </w:pPr>
      <w:r>
        <w:t>线程契约是文档+纪律，按 owner 划分调用者。</w:t>
      </w:r>
    </w:p>
    <w:p w14:paraId="33E6C4DC">
      <w:pPr>
        <w:pStyle w:val="56"/>
      </w:pPr>
      <w:r>
        <w:t>接口最小化：PImpl + 不泄漏 vendor 头。</w:t>
      </w:r>
    </w:p>
    <w:p w14:paraId="7B7C7FFE">
      <w:pPr>
        <w:pStyle w:val="47"/>
      </w:pPr>
      <w:r>
        <w:t>10. 章末考核</w:t>
      </w:r>
    </w:p>
    <w:p w14:paraId="6046A03C">
      <w:pPr>
        <w:pStyle w:val="56"/>
      </w:pPr>
      <w:r>
        <w:t>const 在 API 设计中的角色？</w:t>
      </w:r>
    </w:p>
    <w:p w14:paraId="0C1A8D09">
      <w:pPr>
        <w:pStyle w:val="56"/>
      </w:pPr>
      <w:r>
        <w:t>=delete 复制表达了什么？</w:t>
      </w:r>
    </w:p>
    <w:p w14:paraId="297DC719">
      <w:pPr>
        <w:pStyle w:val="56"/>
      </w:pPr>
      <w:r>
        <w:t>为什么 vendor 头不能出现在公共头里？</w:t>
      </w:r>
    </w:p>
    <w:p w14:paraId="2CC16407">
      <w:pPr>
        <w:pStyle w:val="56"/>
      </w:pPr>
      <w:r>
        <w:t>线程契约靠什么保证？</w:t>
      </w:r>
    </w:p>
    <w:p w14:paraId="35C2C3CF">
      <w:pPr>
        <w:pStyle w:val="46"/>
        <w:keepNext/>
        <w:pageBreakBefore/>
      </w:pPr>
      <w:bookmarkStart w:id="28" w:name="_Toc7947"/>
      <w:r>
        <w:t>源码检查点2  第二篇验收：camera worker与Close</w:t>
      </w:r>
      <w:bookmarkEnd w:id="28"/>
    </w:p>
    <w:p w14:paraId="5F59A417">
      <w:pPr>
        <w:pStyle w:val="47"/>
      </w:pPr>
      <w:r>
        <w:t>1. 这一篇你学到了什么</w:t>
      </w:r>
    </w:p>
    <w:p w14:paraId="5B431281">
      <w:pPr>
        <w:pStyle w:val="25"/>
      </w:pPr>
      <w:r>
        <w:t>学完第二篇（现代 C++），你应该掌握：对象生命周期、RAII、所有权、移动语义、错误模型。现在用两段真实代码验收——它们恰好是 boomPI 里 RAII 与生命周期最密集的地方。</w:t>
      </w:r>
    </w:p>
    <w:p w14:paraId="03F5198E">
      <w:pPr>
        <w:pStyle w:val="47"/>
      </w:pPr>
      <w:r>
        <w:t>2. 检查点 A：camera worker——fork/exec 与进程组回收</w:t>
      </w:r>
    </w:p>
    <w:p w14:paraId="198A9FD0">
      <w:pPr>
        <w:pStyle w:val="25"/>
      </w:pPr>
      <w:r>
        <w:t>device_ui.cpp 中摄像头管线的启动与回收（第 13 章知识 + 第 19 章资源所有权）：</w:t>
      </w:r>
    </w:p>
    <w:p w14:paraId="7FB037B2">
      <w:pPr>
        <w:pStyle w:val="65"/>
        <w:spacing w:before="60" w:after="60" w:line="240" w:lineRule="auto"/>
        <w:ind w:left="0" w:firstLine="0"/>
        <w:jc w:val="left"/>
      </w:pPr>
      <w:r>
        <w:t>// 启动：fork + exec（第 13 章标准三步）</w:t>
      </w:r>
      <w:r>
        <w:br w:type="textWrapping"/>
      </w:r>
      <w:r>
        <w:t>pid_t pid = fork();</w:t>
      </w:r>
      <w:r>
        <w:br w:type="textWrapping"/>
      </w:r>
      <w:r>
        <w:t>if (pid == 0) {</w:t>
      </w:r>
      <w:r>
        <w:br w:type="textWrapping"/>
      </w:r>
      <w:r>
        <w:t xml:space="preserve">    execl("/bin/sh", "sh", "-c", kCameraCommand,</w:t>
      </w:r>
      <w:r>
        <w:br w:type="textWrapping"/>
      </w:r>
      <w:r>
        <w:t xml:space="preserve">          static_cast&lt;char*&gt;(nullptr));  // exec 失败不返回</w:t>
      </w:r>
      <w:r>
        <w:br w:type="textWrapping"/>
      </w:r>
      <w:r>
        <w:t xml:space="preserve">    _exit(127);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// 停止：进程组统一回收（防僵尸，第 4 章）</w:t>
      </w:r>
      <w:r>
        <w:br w:type="textWrapping"/>
      </w:r>
      <w:r>
        <w:t>// ReapProcessGroup：waitpid 整个进程组</w:t>
      </w:r>
      <w:r>
        <w:br w:type="textWrapping"/>
      </w:r>
      <w:r>
        <w:t>// kill(-pgid, SIGTERM)：管道两端一起停（第 13 章）</w:t>
      </w:r>
    </w:p>
    <w:p w14:paraId="4D9828F5">
      <w:pPr>
        <w:pStyle w:val="25"/>
      </w:pPr>
      <w:r>
        <w:t>对照检查——"camera 子进程"这个资源的所有权链：</w:t>
      </w:r>
    </w:p>
    <w:p w14:paraId="3688E3DF">
      <w:pPr>
        <w:pStyle w:val="56"/>
      </w:pPr>
      <w:r>
        <w:t>谁创建？DeviceUi（camera worker 线程）。</w:t>
      </w:r>
    </w:p>
    <w:p w14:paraId="356BC24B">
      <w:pPr>
        <w:pStyle w:val="56"/>
      </w:pPr>
      <w:r>
        <w:t>谁拥有？DeviceUi 的 Impl（进程组 PID 成员）。</w:t>
      </w:r>
    </w:p>
    <w:p w14:paraId="40254210">
      <w:pPr>
        <w:pStyle w:val="56"/>
      </w:pPr>
      <w:r>
        <w:t>何时释放？StopCamera/Close 时，先杀进程组再 waitpid。</w:t>
      </w:r>
    </w:p>
    <w:p w14:paraId="4386C17C">
      <w:pPr>
        <w:pStyle w:val="56"/>
      </w:pPr>
      <w:r>
        <w:t>为什么必须先杀再回收？只杀 v4l2-ctl 会让 ffmpeg 卡在管道读端（第 13 章）。</w:t>
      </w:r>
    </w:p>
    <w:p w14:paraId="471796EF">
      <w:pPr>
        <w:pStyle w:val="47"/>
      </w:pPr>
      <w:r>
        <w:t>3. 检查点 B：AudioEngine::Close——RAII 的收尾艺术</w:t>
      </w:r>
    </w:p>
    <w:p w14:paraId="0B3D63B8">
      <w:pPr>
        <w:pStyle w:val="25"/>
      </w:pPr>
      <w:r>
        <w:t>audio_engine.cpp 的 Close 是全书最典型的"资源销毁顺序"教材（第 19 章）：</w:t>
      </w:r>
    </w:p>
    <w:p w14:paraId="2FD69DC5">
      <w:pPr>
        <w:pStyle w:val="65"/>
        <w:spacing w:before="60" w:after="60" w:line="240" w:lineRule="auto"/>
        <w:ind w:left="0" w:firstLine="0"/>
        <w:jc w:val="left"/>
      </w:pPr>
      <w:r>
        <w:t>void AudioEngine::Close() noexcept {</w:t>
      </w:r>
      <w:r>
        <w:br w:type="textWrapping"/>
      </w:r>
      <w:r>
        <w:t xml:space="preserve">  if (impl_ == nullptr) return;</w:t>
      </w:r>
      <w:r>
        <w:br w:type="textWrapping"/>
      </w:r>
      <w:r>
        <w:t xml:space="preserve">  if (impl_-&gt;open) {</w:t>
      </w:r>
      <w:r>
        <w:br w:type="textWrapping"/>
      </w:r>
      <w:r>
        <w:t xml:space="preserve">    impl_-&gt;stop.store(true);            // ① 停止标志（atomic）</w:t>
      </w:r>
      <w:r>
        <w:br w:type="textWrapping"/>
      </w:r>
      <w:r>
        <w:t xml:space="preserve">    impl_-&gt;capture_condition.notify_all(); // ② 唤醒等待者</w:t>
      </w:r>
      <w:r>
        <w:br w:type="textWrapping"/>
      </w:r>
      <w:r>
        <w:t xml:space="preserve">    impl_-&gt;condition.notify_all();</w:t>
      </w:r>
      <w:r>
        <w:br w:type="textWrapping"/>
      </w:r>
      <w:r>
        <w:t xml:space="preserve">    impl_-&gt;backend.InterruptCapture();  // ③ 打断阻塞 IO</w:t>
      </w:r>
      <w:r>
        <w:br w:type="textWrapping"/>
      </w:r>
      <w:r>
        <w:t xml:space="preserve">    impl_-&gt;backend.InterruptPlayback();</w:t>
      </w:r>
      <w:r>
        <w:br w:type="textWrapping"/>
      </w:r>
      <w:r>
        <w:t xml:space="preserve">    impl_-&gt;capture_thread.join();       // ④ 等线程退出</w:t>
      </w:r>
      <w:r>
        <w:br w:type="textWrapping"/>
      </w:r>
      <w:r>
        <w:t xml:space="preserve">    impl_-&gt;playback_thread.join();</w:t>
      </w:r>
      <w:r>
        <w:br w:type="textWrapping"/>
      </w:r>
      <w:r>
        <w:t xml:space="preserve">  }</w:t>
      </w:r>
      <w:r>
        <w:br w:type="textWrapping"/>
      </w:r>
      <w:r>
        <w:t xml:space="preserve">  impl_-&gt;backend.Close();               // ⑤ 释放 ALSA/模型</w:t>
      </w:r>
      <w:r>
        <w:br w:type="textWrapping"/>
      </w:r>
      <w:r>
        <w:t xml:space="preserve">  ...</w:t>
      </w:r>
      <w:r>
        <w:br w:type="textWrapping"/>
      </w:r>
      <w:r>
        <w:t>}</w:t>
      </w:r>
    </w:p>
    <w:p w14:paraId="7612DAAE">
      <w:pPr>
        <w:pStyle w:val="25"/>
      </w:pPr>
      <w:r>
        <w:t>对照检查——每一步为什么必须存在：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6"/>
        <w:gridCol w:w="2764"/>
      </w:tblGrid>
      <w:tr w14:paraId="3D40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79D39EF7">
            <w:pPr>
              <w:jc w:val="both"/>
            </w:pPr>
            <w:r>
              <w:rPr>
                <w:b/>
              </w:rPr>
              <w:t>步骤</w:t>
            </w:r>
          </w:p>
        </w:tc>
        <w:tc>
          <w:tcPr>
            <w:tcW w:w="2769" w:type="dxa"/>
          </w:tcPr>
          <w:p w14:paraId="63F84A14">
            <w:pPr>
              <w:jc w:val="both"/>
            </w:pPr>
            <w:r>
              <w:rPr>
                <w:b/>
              </w:rPr>
              <w:t>解决什么问题</w:t>
            </w:r>
          </w:p>
        </w:tc>
        <w:tc>
          <w:tcPr>
            <w:tcW w:w="2769" w:type="dxa"/>
          </w:tcPr>
          <w:p w14:paraId="6AFC9ACA">
            <w:pPr>
              <w:jc w:val="both"/>
            </w:pPr>
            <w:r>
              <w:rPr>
                <w:b/>
              </w:rPr>
              <w:t>不做的后果</w:t>
            </w:r>
          </w:p>
        </w:tc>
      </w:tr>
      <w:tr w14:paraId="21578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6A92D76">
            <w:pPr>
              <w:jc w:val="both"/>
            </w:pPr>
            <w:r>
              <w:t>stop=true</w:t>
            </w:r>
          </w:p>
        </w:tc>
        <w:tc>
          <w:tcPr>
            <w:tcW w:w="2769" w:type="dxa"/>
          </w:tcPr>
          <w:p w14:paraId="3C25D88D">
            <w:pPr>
              <w:jc w:val="both"/>
            </w:pPr>
            <w:r>
              <w:t>给线程"退出命令"</w:t>
            </w:r>
          </w:p>
        </w:tc>
        <w:tc>
          <w:tcPr>
            <w:tcW w:w="2769" w:type="dxa"/>
          </w:tcPr>
          <w:p w14:paraId="00AFDC06">
            <w:pPr>
              <w:jc w:val="both"/>
            </w:pPr>
            <w:r>
              <w:t>线程不知道要退出</w:t>
            </w:r>
          </w:p>
        </w:tc>
      </w:tr>
      <w:tr w14:paraId="31479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B881081">
            <w:pPr>
              <w:jc w:val="both"/>
            </w:pPr>
            <w:r>
              <w:t>notify_all</w:t>
            </w:r>
          </w:p>
        </w:tc>
        <w:tc>
          <w:tcPr>
            <w:tcW w:w="2769" w:type="dxa"/>
          </w:tcPr>
          <w:p w14:paraId="1839BF54">
            <w:pPr>
              <w:jc w:val="both"/>
            </w:pPr>
            <w:r>
              <w:t>唤醒睡在条件变量上的线程</w:t>
            </w:r>
          </w:p>
        </w:tc>
        <w:tc>
          <w:tcPr>
            <w:tcW w:w="2769" w:type="dxa"/>
          </w:tcPr>
          <w:p w14:paraId="1F2A9D29">
            <w:pPr>
              <w:jc w:val="both"/>
            </w:pPr>
            <w:r>
              <w:t>join 永久挂起（lost wakeup）</w:t>
            </w:r>
          </w:p>
        </w:tc>
      </w:tr>
      <w:tr w14:paraId="4FE6B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104A54A">
            <w:pPr>
              <w:jc w:val="both"/>
            </w:pPr>
            <w:r>
              <w:t>InterruptCapture</w:t>
            </w:r>
          </w:p>
        </w:tc>
        <w:tc>
          <w:tcPr>
            <w:tcW w:w="2769" w:type="dxa"/>
          </w:tcPr>
          <w:p w14:paraId="79C1035F">
            <w:pPr>
              <w:jc w:val="both"/>
            </w:pPr>
            <w:r>
              <w:t>打断 snd_pcm_readi 阻塞</w:t>
            </w:r>
          </w:p>
        </w:tc>
        <w:tc>
          <w:tcPr>
            <w:tcW w:w="2769" w:type="dxa"/>
          </w:tcPr>
          <w:p w14:paraId="32F3E4B0">
            <w:pPr>
              <w:jc w:val="both"/>
            </w:pPr>
            <w:r>
              <w:t>线程卡在内核 IO 无法退出</w:t>
            </w:r>
          </w:p>
        </w:tc>
      </w:tr>
      <w:tr w14:paraId="1CEB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D0C4C51">
            <w:pPr>
              <w:jc w:val="both"/>
            </w:pPr>
            <w:r>
              <w:t>join</w:t>
            </w:r>
          </w:p>
        </w:tc>
        <w:tc>
          <w:tcPr>
            <w:tcW w:w="2769" w:type="dxa"/>
          </w:tcPr>
          <w:p w14:paraId="67713847">
            <w:pPr>
              <w:jc w:val="both"/>
            </w:pPr>
            <w:r>
              <w:t>等线程真的退出</w:t>
            </w:r>
          </w:p>
        </w:tc>
        <w:tc>
          <w:tcPr>
            <w:tcW w:w="2769" w:type="dxa"/>
          </w:tcPr>
          <w:p w14:paraId="48017D1F">
            <w:pPr>
              <w:jc w:val="both"/>
            </w:pPr>
            <w:r>
              <w:t>释放 backend 时 use-after-free</w:t>
            </w:r>
          </w:p>
        </w:tc>
      </w:tr>
      <w:tr w14:paraId="31E7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379C463">
            <w:pPr>
              <w:jc w:val="both"/>
            </w:pPr>
            <w:r>
              <w:t>backend.Close</w:t>
            </w:r>
          </w:p>
        </w:tc>
        <w:tc>
          <w:tcPr>
            <w:tcW w:w="2769" w:type="dxa"/>
          </w:tcPr>
          <w:p w14:paraId="42374C96">
            <w:pPr>
              <w:jc w:val="both"/>
            </w:pPr>
            <w:r>
              <w:t>此时才安全释放</w:t>
            </w:r>
          </w:p>
        </w:tc>
        <w:tc>
          <w:tcPr>
            <w:tcW w:w="2769" w:type="dxa"/>
          </w:tcPr>
          <w:p w14:paraId="47FCE5AE">
            <w:pPr>
              <w:jc w:val="both"/>
            </w:pPr>
            <w:r>
              <w:t>线程还在用已释放句柄</w:t>
            </w:r>
          </w:p>
        </w:tc>
      </w:tr>
    </w:tbl>
    <w:p w14:paraId="030F587F"/>
    <w:p w14:paraId="40B17FE4">
      <w:pPr>
        <w:pStyle w:val="47"/>
      </w:pPr>
      <w:r>
        <w:t>4. 提交证据（学完第二篇的验收）</w:t>
      </w:r>
    </w:p>
    <w:p w14:paraId="52B81C7F">
      <w:pPr>
        <w:pStyle w:val="56"/>
      </w:pPr>
      <w:r>
        <w:t>画出 camera 子进程的完整生命周期（创建→运行→回收），标注每步的系统调用。</w:t>
      </w:r>
    </w:p>
    <w:p w14:paraId="4FA768BC">
      <w:pPr>
        <w:pStyle w:val="56"/>
      </w:pPr>
      <w:r>
        <w:t>解释：为什么 Close 里 join 之前必须 InterruptCapture？举一个不这么做会崩溃的场景。</w:t>
      </w:r>
    </w:p>
    <w:p w14:paraId="55F87380">
      <w:pPr>
        <w:pStyle w:val="56"/>
      </w:pPr>
      <w:r>
        <w:t>在代码里找出 3 处 RAII（lock_guard/unique_ptr/自定义析构），说明各保护什么资源。</w:t>
      </w:r>
    </w:p>
    <w:p w14:paraId="08D87744">
      <w:pPr>
        <w:pStyle w:val="56"/>
      </w:pPr>
      <w:r>
        <w:t>挑战题：如果把 stop 从 atomic 改成普通 bool，Close 可能出什么问题？（提示：第 26 章）</w:t>
      </w:r>
    </w:p>
    <w:p w14:paraId="2C243C4B">
      <w:pPr>
        <w:pStyle w:val="45"/>
        <w:keepNext/>
        <w:pageBreakBefore/>
      </w:pPr>
      <w:bookmarkStart w:id="29" w:name="_Toc15186"/>
      <w:r>
        <w:t>第三篇  并发与实时深度篇</w:t>
      </w:r>
      <w:bookmarkEnd w:id="29"/>
    </w:p>
    <w:p w14:paraId="580009DE">
      <w:pPr>
        <w:pStyle w:val="25"/>
      </w:pPr>
      <w:r>
        <w:t>boomPI 有七个执行上下文共享一个进程。本篇讲清并发的一切底层机制：mutex 为什么必须存在、条件变量怎么避免丢唤醒、atomic 与内存序、有界队列的工程语义、实时约束。学完本篇，你能分析任何并发 bug 的根因。</w:t>
      </w:r>
    </w:p>
    <w:p w14:paraId="291191F1">
      <w:pPr>
        <w:pStyle w:val="46"/>
        <w:keepNext/>
        <w:pageBreakBefore/>
      </w:pPr>
      <w:bookmarkStart w:id="30" w:name="_Toc1444"/>
      <w:r>
        <w:t>第24章  互斥与数据竞争：mutex为什么必须存在</w:t>
      </w:r>
      <w:bookmarkEnd w:id="30"/>
    </w:p>
    <w:p w14:paraId="533539A4">
      <w:pPr>
        <w:pStyle w:val="47"/>
      </w:pPr>
      <w:r>
        <w:t>1. 真实问题</w:t>
      </w:r>
    </w:p>
    <w:p w14:paraId="5D84A56D">
      <w:pPr>
        <w:pStyle w:val="25"/>
      </w:pPr>
      <w:r>
        <w:t>AudioEngine 里有三个 mutex（mutex、capture_mutex、error_mutex）。为什么不加锁不行？"偶尔读错"只是运气问题吗？这一章从 CPU 与编译器的层面讲清数据竞争的本质，再讲 mutex 的机器级实现（futex）。</w:t>
      </w:r>
    </w:p>
    <w:p w14:paraId="180ED4ED">
      <w:pPr>
        <w:pStyle w:val="47"/>
      </w:pPr>
      <w:r>
        <w:t>2. 原理展开：数据竞争——不是"运气"，是未定义行为</w:t>
      </w:r>
    </w:p>
    <w:p w14:paraId="0B767AAC">
      <w:pPr>
        <w:pStyle w:val="25"/>
      </w:pPr>
      <w:r>
        <w:t>两个线程同时访问同一内存，至少一个在写，且没有任何同步——这就是数据竞争（data race）。C++ 标准对数据竞争的定义是"未定义行为"（UB），意思是：编译器可以假设它不发生，然后据此优化。</w:t>
      </w:r>
    </w:p>
    <w:p w14:paraId="734FE660">
      <w:pPr>
        <w:pStyle w:val="65"/>
        <w:spacing w:before="60" w:after="60" w:line="240" w:lineRule="auto"/>
        <w:ind w:left="0" w:firstLine="0"/>
        <w:jc w:val="left"/>
      </w:pPr>
      <w:r>
        <w:t>// 经典反例</w:t>
      </w:r>
      <w:r>
        <w:br w:type="textWrapping"/>
      </w:r>
      <w:r>
        <w:t>int counter = 0;</w:t>
      </w:r>
      <w:r>
        <w:br w:type="textWrapping"/>
      </w:r>
      <w:r>
        <w:t>// 线程 A: counter++;</w:t>
      </w:r>
      <w:r>
        <w:br w:type="textWrapping"/>
      </w:r>
      <w:r>
        <w:t>// 线程 B: counter++;</w:t>
      </w:r>
      <w:r>
        <w:br w:type="textWrapping"/>
      </w:r>
      <w:r>
        <w:br w:type="textWrapping"/>
      </w:r>
      <w:r>
        <w:t>counter++ 在机器码层面是三步：</w:t>
      </w:r>
      <w:r>
        <w:br w:type="textWrapping"/>
      </w:r>
      <w:r>
        <w:t xml:space="preserve">  ① 读 counter 到寄存器</w:t>
      </w:r>
      <w:r>
        <w:br w:type="textWrapping"/>
      </w:r>
      <w:r>
        <w:t xml:space="preserve">  ② 寄存器加 1</w:t>
      </w:r>
      <w:r>
        <w:br w:type="textWrapping"/>
      </w:r>
      <w:r>
        <w:t xml:space="preserve">  ③ 写回 counter</w:t>
      </w:r>
      <w:r>
        <w:br w:type="textWrapping"/>
      </w:r>
      <w:r>
        <w:br w:type="textWrapping"/>
      </w:r>
      <w:r>
        <w:t>线程 A 读到 5，被抢占；线程 B 读到 5，加 1 写回 6；</w:t>
      </w:r>
      <w:r>
        <w:br w:type="textWrapping"/>
      </w:r>
      <w:r>
        <w:t>线程 A 恢复，加 1 写回 6——两个线程各加一次，结果是 6 而不是 7</w:t>
      </w:r>
      <w:r>
        <w:br w:type="textWrapping"/>
      </w:r>
      <w:r>
        <w:t>（这叫"读-改-写"竞态，丢失更新）</w:t>
      </w:r>
    </w:p>
    <w:p w14:paraId="6EF69E10">
      <w:pPr>
        <w:pStyle w:val="25"/>
      </w:pPr>
      <w:r>
        <w:t>更隐蔽的是编译器层面的破坏：编译器可能把 counter 缓存进寄存器、重排访问顺序、甚至完全消除"看起来没用的"读——因为标准说没有数据竞争，编译器假设单线程语义。所以数据竞争的症状不只是"偶尔错"，可能是"从不按你想的跑"。</w:t>
      </w:r>
    </w:p>
    <w:p w14:paraId="07AD0DD3">
      <w:pPr>
        <w:pStyle w:val="47"/>
      </w:pPr>
      <w:r>
        <w:t>3. 原理展开：mutex 的机器级实现</w:t>
      </w:r>
    </w:p>
    <w:p w14:paraId="257B8174">
      <w:pPr>
        <w:pStyle w:val="25"/>
      </w:pPr>
      <w:r>
        <w:t>mutex 必须解决两个问题：短临界区里的"原子获取"，和锁被持有时"去睡觉"。两者靠不同的机制：</w:t>
      </w:r>
    </w:p>
    <w:p w14:paraId="0AC35232">
      <w:pPr>
        <w:pStyle w:val="65"/>
        <w:spacing w:before="60" w:after="60" w:line="240" w:lineRule="auto"/>
        <w:ind w:left="0" w:firstLine="0"/>
        <w:jc w:val="left"/>
      </w:pPr>
      <w:r>
        <w:t>mutex.lock() 的大致路径：</w:t>
      </w:r>
      <w:r>
        <w:br w:type="textWrapping"/>
      </w:r>
      <w:r>
        <w:br w:type="textWrapping"/>
      </w:r>
      <w:r>
        <w:t>① 快路径（乐观）：</w:t>
      </w:r>
      <w:r>
        <w:br w:type="textWrapping"/>
      </w:r>
      <w:r>
        <w:t xml:space="preserve">  用原子指令（如 x86 的 lock cmpxchg / ARM 的 ldrex+strex）</w:t>
      </w:r>
      <w:r>
        <w:br w:type="textWrapping"/>
      </w:r>
      <w:r>
        <w:t xml:space="preserve">  尝试把状态从"未锁"改成"已锁"</w:t>
      </w:r>
      <w:r>
        <w:br w:type="textWrapping"/>
      </w:r>
      <w:r>
        <w:t xml:space="preserve">  成功 → 进入临界区（几十纳秒）</w:t>
      </w:r>
      <w:r>
        <w:br w:type="textWrapping"/>
      </w:r>
      <w:r>
        <w:br w:type="textWrapping"/>
      </w:r>
      <w:r>
        <w:t>② 慢路径（悲观）：</w:t>
      </w:r>
      <w:r>
        <w:br w:type="textWrapping"/>
      </w:r>
      <w:r>
        <w:t xml:space="preserve">  锁被持有 → 把自己挂进"等待队列"，调用 futex 睡眠</w:t>
      </w:r>
      <w:r>
        <w:br w:type="textWrapping"/>
      </w:r>
      <w:r>
        <w:t xml:space="preserve">  （futex = Fast Userspace Mutex：内核提供睡眠/唤醒原语）</w:t>
      </w:r>
      <w:r>
        <w:br w:type="textWrapping"/>
      </w:r>
      <w:r>
        <w:br w:type="textWrapping"/>
      </w:r>
      <w:r>
        <w:t>mutex.unlock()：</w:t>
      </w:r>
      <w:r>
        <w:br w:type="textWrapping"/>
      </w:r>
      <w:r>
        <w:t xml:space="preserve">  原子改回"未锁"</w:t>
      </w:r>
      <w:r>
        <w:br w:type="textWrapping"/>
      </w:r>
      <w:r>
        <w:t xml:space="preserve">  若有等待者 → futex 唤醒一个</w:t>
      </w:r>
      <w:r>
        <w:br w:type="textWrapping"/>
      </w:r>
      <w:r>
        <w:br w:type="textWrapping"/>
      </w:r>
      <w:r>
        <w:t>为什么需要原子指令：</w:t>
      </w:r>
      <w:r>
        <w:br w:type="textWrapping"/>
      </w:r>
      <w:r>
        <w:t xml:space="preserve">  检查"锁空吗"+占用它，必须是一个不可分割的操作，</w:t>
      </w:r>
      <w:r>
        <w:br w:type="textWrapping"/>
      </w:r>
      <w:r>
        <w:t xml:space="preserve">  否则两个线程会同时看到"空"并同时进入</w:t>
      </w:r>
    </w:p>
    <w:p w14:paraId="44511775">
      <w:pPr>
        <w:pStyle w:val="25"/>
      </w:pPr>
      <w:r>
        <w:t>注意慢路径的代价：睡眠/唤醒涉及内核（syscall），几十微秒级。这就是为什么"锁竞争激烈"会拖垮实时性能——每帧音频都等锁，等的是内核往返。</w:t>
      </w:r>
    </w:p>
    <w:p w14:paraId="77A250CA">
      <w:pPr>
        <w:pStyle w:val="47"/>
      </w:pPr>
      <w:r>
        <w:t>4. 原理展开：锁保护的到底是什么</w:t>
      </w:r>
    </w:p>
    <w:p w14:paraId="6119A47D">
      <w:pPr>
        <w:pStyle w:val="25"/>
      </w:pPr>
      <w:r>
        <w:t>锁不保护"内存"（那需要原子/内存序，第 26 章），锁保护的是"不变量"（invariant）：一段由多个字段构成、必须一致的性质。</w:t>
      </w:r>
    </w:p>
    <w:p w14:paraId="266F9E3F">
      <w:pPr>
        <w:pStyle w:val="65"/>
        <w:spacing w:before="60" w:after="60" w:line="240" w:lineRule="auto"/>
        <w:ind w:left="0" w:firstLine="0"/>
        <w:jc w:val="left"/>
      </w:pPr>
      <w:r>
        <w:t>AudioEngine 的 capture 队列：</w:t>
      </w:r>
      <w:r>
        <w:br w:type="textWrapping"/>
      </w:r>
      <w:r>
        <w:t xml:space="preserve">  head、count、slots 三个字段共同描述队列</w:t>
      </w:r>
      <w:r>
        <w:br w:type="textWrapping"/>
      </w:r>
      <w:r>
        <w:br w:type="textWrapping"/>
      </w:r>
      <w:r>
        <w:t>不变量示例：</w:t>
      </w:r>
      <w:r>
        <w:br w:type="textWrapping"/>
      </w:r>
      <w:r>
        <w:t xml:space="preserve">  count == (tail - head) mod size</w:t>
      </w:r>
      <w:r>
        <w:br w:type="textWrapping"/>
      </w:r>
      <w:r>
        <w:t xml:space="preserve">  slots[head..head+count-1] 都是有效帧</w:t>
      </w:r>
      <w:r>
        <w:br w:type="textWrapping"/>
      </w:r>
      <w:r>
        <w:br w:type="textWrapping"/>
      </w:r>
      <w:r>
        <w:t>生产者在锁内：写 slots[tail]，更新 count</w:t>
      </w:r>
      <w:r>
        <w:br w:type="textWrapping"/>
      </w:r>
      <w:r>
        <w:t>消费者在锁内：读 slots[head]，更新 head/count</w:t>
      </w:r>
      <w:r>
        <w:br w:type="textWrapping"/>
      </w:r>
      <w:r>
        <w:t>→ 任何时刻，队列不变量成立</w:t>
      </w:r>
      <w:r>
        <w:br w:type="textWrapping"/>
      </w:r>
      <w:r>
        <w:br w:type="textWrapping"/>
      </w:r>
      <w:r>
        <w:t>不加锁：生产者写一半被抢占，消费者看到</w:t>
      </w:r>
      <w:r>
        <w:br w:type="textWrapping"/>
      </w:r>
      <w:r>
        <w:t xml:space="preserve">  count 已更新但 slots 未写 → 读到垃圾帧</w:t>
      </w:r>
    </w:p>
    <w:p w14:paraId="3A539B32">
      <w:pPr>
        <w:pStyle w:val="25"/>
      </w:pPr>
      <w:r>
        <w:t>判断"要不要加锁"的标准不是"这个变量会被多个线程碰"，而是"这个不变量会被破坏吗"。单字段的独立读写可以用 atomic（第 26 章），多字段的一致性必须用锁。</w:t>
      </w:r>
    </w:p>
    <w:p w14:paraId="746F3AD3">
      <w:pPr>
        <w:pStyle w:val="47"/>
      </w:pPr>
      <w:r>
        <w:t>5. 原理展开：lock_guard 与异常安全</w:t>
      </w:r>
    </w:p>
    <w:p w14:paraId="0AAF321A">
      <w:pPr>
        <w:pStyle w:val="65"/>
        <w:spacing w:before="60" w:after="60" w:line="240" w:lineRule="auto"/>
        <w:ind w:left="0" w:firstLine="0"/>
        <w:jc w:val="left"/>
      </w:pPr>
      <w:r>
        <w:t>// 手动加解锁的风险：</w:t>
      </w:r>
      <w:r>
        <w:br w:type="textWrapping"/>
      </w:r>
      <w:r>
        <w:t>mutex.lock();</w:t>
      </w:r>
      <w:r>
        <w:br w:type="textWrapping"/>
      </w:r>
      <w:r>
        <w:t>do_work();          // 这里抛异常 → 锁永远不解</w:t>
      </w:r>
      <w:r>
        <w:br w:type="textWrapping"/>
      </w:r>
      <w:r>
        <w:t>mutex.unlock();     // 永远不会执行</w:t>
      </w:r>
      <w:r>
        <w:br w:type="textWrapping"/>
      </w:r>
      <w:r>
        <w:br w:type="textWrapping"/>
      </w:r>
      <w:r>
        <w:t>// RAII（第 19 章）解决：</w:t>
      </w:r>
      <w:r>
        <w:br w:type="textWrapping"/>
      </w:r>
      <w:r>
        <w:t>std::lock_guard&lt;std::mutex&gt; g(m);   // 构造时 lock</w:t>
      </w:r>
      <w:r>
        <w:br w:type="textWrapping"/>
      </w:r>
      <w:r>
        <w:t>do_work();          // 无论什么路径离开作用域</w:t>
      </w:r>
      <w:r>
        <w:br w:type="textWrapping"/>
      </w:r>
      <w:r>
        <w:t>}                   // 析构时 unlock（包括异常路径）</w:t>
      </w:r>
    </w:p>
    <w:p w14:paraId="072C6BEC">
      <w:pPr>
        <w:pStyle w:val="25"/>
      </w:pPr>
      <w:r>
        <w:t>这就是第 19 章 RAII 思想在锁上的应用。boomPI 全部用 lock_guard/unique_lock，没有手动的 lock/unlock 裸配对。</w:t>
      </w:r>
    </w:p>
    <w:p w14:paraId="64B3BDF7">
      <w:pPr>
        <w:pStyle w:val="47"/>
      </w:pPr>
      <w:r>
        <w:t>6. 最小独立实验</w:t>
      </w:r>
    </w:p>
    <w:p w14:paraId="796354C7">
      <w:pPr>
        <w:pStyle w:val="65"/>
        <w:spacing w:before="60" w:after="60" w:line="240" w:lineRule="auto"/>
        <w:ind w:left="0" w:firstLine="0"/>
        <w:jc w:val="left"/>
      </w:pPr>
      <w:r>
        <w:t>cat &gt; /tmp/race.cpp &lt;&lt;'EOF'</w:t>
      </w:r>
      <w:r>
        <w:br w:type="textWrapping"/>
      </w:r>
      <w:r>
        <w:t>#include &lt;thread&gt;</w:t>
      </w:r>
      <w:r>
        <w:br w:type="textWrapping"/>
      </w:r>
      <w:r>
        <w:t>#include &lt;cstdio&gt;</w:t>
      </w:r>
      <w:r>
        <w:br w:type="textWrapping"/>
      </w:r>
      <w:r>
        <w:t>int counter = 0;</w:t>
      </w:r>
      <w:r>
        <w:br w:type="textWrapping"/>
      </w:r>
      <w:r>
        <w:t>int main(){</w:t>
      </w:r>
      <w:r>
        <w:br w:type="textWrapping"/>
      </w:r>
      <w:r>
        <w:t xml:space="preserve">  std::thread t1([](){ for(int i=0;i&lt;1000000;i++) counter++; });</w:t>
      </w:r>
      <w:r>
        <w:br w:type="textWrapping"/>
      </w:r>
      <w:r>
        <w:t xml:space="preserve">  std::thread t2([](){ for(int i=0;i&lt;1000000;i++) counter++; });</w:t>
      </w:r>
      <w:r>
        <w:br w:type="textWrapping"/>
      </w:r>
      <w:r>
        <w:t xml:space="preserve">  t1.join(); t2.join();</w:t>
      </w:r>
      <w:r>
        <w:br w:type="textWrapping"/>
      </w:r>
      <w:r>
        <w:t xml:space="preserve">  std::printf("expect 2000000, got %d\n", counter);</w:t>
      </w:r>
      <w:r>
        <w:br w:type="textWrapping"/>
      </w:r>
      <w:r>
        <w:t>}</w:t>
      </w:r>
      <w:r>
        <w:br w:type="textWrapping"/>
      </w:r>
      <w:r>
        <w:t>EOF</w:t>
      </w:r>
      <w:r>
        <w:br w:type="textWrapping"/>
      </w:r>
      <w:r>
        <w:t>g++ -O2 -pthread /tmp/race.cpp -o /tmp/race &amp;&amp; /tmp/race</w:t>
      </w:r>
      <w:r>
        <w:br w:type="textWrapping"/>
      </w:r>
      <w:r>
        <w:t># 多跑几次：结果几乎肯定不是 2000000——竞态现场</w:t>
      </w:r>
      <w:r>
        <w:br w:type="textWrapping"/>
      </w:r>
      <w:r>
        <w:t># 用 -fsanitize=thread 重编，TSan 会精确报告竞争行</w:t>
      </w:r>
    </w:p>
    <w:p w14:paraId="748F5CD2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2"/>
        <w:gridCol w:w="2766"/>
      </w:tblGrid>
      <w:tr w14:paraId="67A7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67797DE3">
            <w:pPr>
              <w:jc w:val="both"/>
            </w:pPr>
            <w:r>
              <w:rPr>
                <w:b/>
              </w:rPr>
              <w:t>mutex</w:t>
            </w:r>
          </w:p>
        </w:tc>
        <w:tc>
          <w:tcPr>
            <w:tcW w:w="2769" w:type="dxa"/>
          </w:tcPr>
          <w:p w14:paraId="72B21CDB">
            <w:pPr>
              <w:jc w:val="both"/>
            </w:pPr>
            <w:r>
              <w:rPr>
                <w:b/>
              </w:rPr>
              <w:t>保护什么</w:t>
            </w:r>
          </w:p>
        </w:tc>
        <w:tc>
          <w:tcPr>
            <w:tcW w:w="2769" w:type="dxa"/>
          </w:tcPr>
          <w:p w14:paraId="300DAD08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5943B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C3EC21C">
            <w:pPr>
              <w:jc w:val="both"/>
            </w:pPr>
            <w:r>
              <w:t>capture_mutex</w:t>
            </w:r>
          </w:p>
        </w:tc>
        <w:tc>
          <w:tcPr>
            <w:tcW w:w="2769" w:type="dxa"/>
          </w:tcPr>
          <w:p w14:paraId="0F707844">
            <w:pPr>
              <w:jc w:val="both"/>
            </w:pPr>
            <w:r>
              <w:t>capture 队列不变量</w:t>
            </w:r>
          </w:p>
        </w:tc>
        <w:tc>
          <w:tcPr>
            <w:tcW w:w="2769" w:type="dxa"/>
          </w:tcPr>
          <w:p w14:paraId="64D57388">
            <w:pPr>
              <w:jc w:val="both"/>
            </w:pPr>
            <w:r>
              <w:t>audio_engine.cpp</w:t>
            </w:r>
          </w:p>
        </w:tc>
      </w:tr>
      <w:tr w14:paraId="4D0B8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1B373D9">
            <w:pPr>
              <w:jc w:val="both"/>
            </w:pPr>
            <w:r>
              <w:t>mutex</w:t>
            </w:r>
          </w:p>
        </w:tc>
        <w:tc>
          <w:tcPr>
            <w:tcW w:w="2769" w:type="dxa"/>
          </w:tcPr>
          <w:p w14:paraId="726A01A4">
            <w:pPr>
              <w:jc w:val="both"/>
            </w:pPr>
            <w:r>
              <w:t>TTS 环 + 播放状态</w:t>
            </w:r>
          </w:p>
        </w:tc>
        <w:tc>
          <w:tcPr>
            <w:tcW w:w="2769" w:type="dxa"/>
          </w:tcPr>
          <w:p w14:paraId="1FFCE3B9">
            <w:pPr>
              <w:jc w:val="both"/>
            </w:pPr>
            <w:r>
              <w:t>audio_engine.cpp</w:t>
            </w:r>
          </w:p>
        </w:tc>
      </w:tr>
      <w:tr w14:paraId="466E1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F3E6D20">
            <w:pPr>
              <w:jc w:val="both"/>
            </w:pPr>
            <w:r>
              <w:t>network_mutex</w:t>
            </w:r>
          </w:p>
        </w:tc>
        <w:tc>
          <w:tcPr>
            <w:tcW w:w="2769" w:type="dxa"/>
          </w:tcPr>
          <w:p w14:paraId="68DCE386">
            <w:pPr>
              <w:jc w:val="both"/>
            </w:pPr>
            <w:r>
              <w:t>endpoint 快照</w:t>
            </w:r>
          </w:p>
        </w:tc>
        <w:tc>
          <w:tcPr>
            <w:tcW w:w="2769" w:type="dxa"/>
          </w:tcPr>
          <w:p w14:paraId="48E1B580">
            <w:pPr>
              <w:jc w:val="both"/>
            </w:pPr>
            <w:r>
              <w:t>voice_client.cpp</w:t>
            </w:r>
          </w:p>
        </w:tc>
      </w:tr>
      <w:tr w14:paraId="1C71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C6180F4">
            <w:pPr>
              <w:jc w:val="both"/>
            </w:pPr>
            <w:r>
              <w:t>send_mutex/pending_mutex</w:t>
            </w:r>
          </w:p>
        </w:tc>
        <w:tc>
          <w:tcPr>
            <w:tcW w:w="2769" w:type="dxa"/>
          </w:tcPr>
          <w:p w14:paraId="49C906CE">
            <w:pPr>
              <w:jc w:val="both"/>
            </w:pPr>
            <w:r>
              <w:t>WSS 发送握手</w:t>
            </w:r>
          </w:p>
        </w:tc>
        <w:tc>
          <w:tcPr>
            <w:tcW w:w="2769" w:type="dxa"/>
          </w:tcPr>
          <w:p w14:paraId="4E95B926">
            <w:pPr>
              <w:jc w:val="both"/>
            </w:pPr>
            <w:r>
              <w:t>voice_transport.cpp</w:t>
            </w:r>
          </w:p>
        </w:tc>
      </w:tr>
    </w:tbl>
    <w:p w14:paraId="401720C0"/>
    <w:p w14:paraId="402E86E8">
      <w:pPr>
        <w:pStyle w:val="47"/>
      </w:pPr>
      <w:r>
        <w:t>8. 错误版本</w:t>
      </w:r>
    </w:p>
    <w:p w14:paraId="0E885568">
      <w:pPr>
        <w:pStyle w:val="65"/>
        <w:spacing w:before="60" w:after="60" w:line="240" w:lineRule="auto"/>
        <w:ind w:left="0" w:firstLine="0"/>
        <w:jc w:val="left"/>
      </w:pPr>
      <w:r>
        <w:t>// 错误：用 volatile 防竞争</w:t>
      </w:r>
      <w:r>
        <w:br w:type="textWrapping"/>
      </w:r>
      <w:r>
        <w:t>volatile int counter;</w:t>
      </w:r>
      <w:r>
        <w:br w:type="textWrapping"/>
      </w:r>
      <w:r>
        <w:t>// volatile 只防止编译器优化掉访问，</w:t>
      </w:r>
      <w:r>
        <w:br w:type="textWrapping"/>
      </w:r>
      <w:r>
        <w:t>// 不提供原子性、不提供内存序——完全无用</w:t>
      </w:r>
    </w:p>
    <w:p w14:paraId="77A0CAC8">
      <w:pPr>
        <w:pStyle w:val="47"/>
      </w:pPr>
      <w:r>
        <w:t>9. 不变量总结</w:t>
      </w:r>
    </w:p>
    <w:p w14:paraId="2CAB232E">
      <w:pPr>
        <w:pStyle w:val="56"/>
      </w:pPr>
      <w:r>
        <w:t>数据竞争是 UB，编译器假设它不发生。</w:t>
      </w:r>
    </w:p>
    <w:p w14:paraId="58AD6A37">
      <w:pPr>
        <w:pStyle w:val="56"/>
      </w:pPr>
      <w:r>
        <w:t>锁保护不变量，不只是保护变量。</w:t>
      </w:r>
    </w:p>
    <w:p w14:paraId="47D85211">
      <w:pPr>
        <w:pStyle w:val="56"/>
      </w:pPr>
      <w:r>
        <w:t>锁有快慢两条路径，竞争激烈时性能雪崩。</w:t>
      </w:r>
    </w:p>
    <w:p w14:paraId="120CB830">
      <w:pPr>
        <w:pStyle w:val="56"/>
      </w:pPr>
      <w:r>
        <w:t>用 RAII（lock_guard）管理锁。</w:t>
      </w:r>
    </w:p>
    <w:p w14:paraId="0904B640">
      <w:pPr>
        <w:pStyle w:val="56"/>
      </w:pPr>
      <w:r>
        <w:t>volatile 不是并发工具。</w:t>
      </w:r>
    </w:p>
    <w:p w14:paraId="1F59D27E">
      <w:pPr>
        <w:pStyle w:val="47"/>
      </w:pPr>
      <w:r>
        <w:t>10. 章末考核</w:t>
      </w:r>
    </w:p>
    <w:p w14:paraId="0C1F8FBE">
      <w:pPr>
        <w:pStyle w:val="56"/>
      </w:pPr>
      <w:r>
        <w:t>counter++ 为什么不是原子的？画出三步。</w:t>
      </w:r>
    </w:p>
    <w:p w14:paraId="1336B7BC">
      <w:pPr>
        <w:pStyle w:val="56"/>
      </w:pPr>
      <w:r>
        <w:t>mutex 快路径与慢路径的机制？</w:t>
      </w:r>
    </w:p>
    <w:p w14:paraId="09890973">
      <w:pPr>
        <w:pStyle w:val="56"/>
      </w:pPr>
      <w:r>
        <w:t>锁保护的是什么？</w:t>
      </w:r>
    </w:p>
    <w:p w14:paraId="75346A63">
      <w:pPr>
        <w:pStyle w:val="56"/>
      </w:pPr>
      <w:r>
        <w:t>为什么必须用 lock_guard？</w:t>
      </w:r>
    </w:p>
    <w:p w14:paraId="1DEBD5D6">
      <w:pPr>
        <w:pStyle w:val="46"/>
        <w:keepNext/>
        <w:pageBreakBefore/>
      </w:pPr>
      <w:bookmarkStart w:id="31" w:name="_Toc27563"/>
      <w:r>
        <w:t>第25章  条件变量：等待、唤醒与lost wakeup</w:t>
      </w:r>
      <w:bookmarkEnd w:id="31"/>
    </w:p>
    <w:p w14:paraId="01704865">
      <w:pPr>
        <w:pStyle w:val="47"/>
      </w:pPr>
      <w:r>
        <w:t>1. 真实问题</w:t>
      </w:r>
    </w:p>
    <w:p w14:paraId="394BB1A5">
      <w:pPr>
        <w:pStyle w:val="25"/>
      </w:pPr>
      <w:r>
        <w:t>PlaybackLoop 里有这样一段：condition.wait_for(lock, 30ms, [this]{ return tts_count != 0; })。为什么要传一个"谓词"（lambda）？直接 wait 不行吗？为什么注释强调"必须用谓词重载"？这一章讲透条件变量，以及它最大的陷阱：lost wakeup（丢唤醒）。</w:t>
      </w:r>
    </w:p>
    <w:p w14:paraId="55A03D2B">
      <w:pPr>
        <w:pStyle w:val="47"/>
      </w:pPr>
      <w:r>
        <w:t>2. 原理展开：条件变量解决什么问题</w:t>
      </w:r>
    </w:p>
    <w:p w14:paraId="0C8112FF">
      <w:pPr>
        <w:pStyle w:val="25"/>
      </w:pPr>
      <w:r>
        <w:t>mutex 解决"互斥"，但不解决"等待"。播放线程想要的是：等 TTS 环里有数据再干活；没数据就睡觉（不浪费 CPU）。</w:t>
      </w:r>
    </w:p>
    <w:p w14:paraId="332C2545">
      <w:pPr>
        <w:pStyle w:val="65"/>
        <w:spacing w:before="60" w:after="60" w:line="240" w:lineRule="auto"/>
        <w:ind w:left="0" w:firstLine="0"/>
        <w:jc w:val="left"/>
      </w:pPr>
      <w:r>
        <w:t>// 不用条件变量的忙等方案：</w:t>
      </w:r>
      <w:r>
        <w:br w:type="textWrapping"/>
      </w:r>
      <w:r>
        <w:t>while (tts_count == 0) {}   // 空转，烧 CPU</w:t>
      </w:r>
      <w:r>
        <w:br w:type="textWrapping"/>
      </w:r>
      <w:r>
        <w:br w:type="textWrapping"/>
      </w:r>
      <w:r>
        <w:t>// 条件变量的方案：</w:t>
      </w:r>
      <w:r>
        <w:br w:type="textWrapping"/>
      </w:r>
      <w:r>
        <w:t>//   条件不满足 → 睡眠（内核挂起线程）</w:t>
      </w:r>
      <w:r>
        <w:br w:type="textWrapping"/>
      </w:r>
      <w:r>
        <w:t>//   条件可能满足时 → 被唤醒，重新检查</w:t>
      </w:r>
      <w:r>
        <w:br w:type="textWrapping"/>
      </w:r>
      <w:r>
        <w:br w:type="textWrapping"/>
      </w:r>
      <w:r>
        <w:t>条件变量 = "睡到有人叫我"的机制</w:t>
      </w:r>
      <w:r>
        <w:br w:type="textWrapping"/>
      </w:r>
      <w:r>
        <w:t>但它不会自己检查条件——所以必须配谓词</w:t>
      </w:r>
    </w:p>
    <w:p w14:paraId="46B252FD">
      <w:pPr>
        <w:pStyle w:val="47"/>
      </w:pPr>
      <w:r>
        <w:t>3. 原理展开：为什么 wait 必须配合谓词</w:t>
      </w:r>
    </w:p>
    <w:p w14:paraId="48822FA0">
      <w:pPr>
        <w:pStyle w:val="25"/>
      </w:pPr>
      <w:r>
        <w:t>条件变量的经典竞态（lost wakeup）：</w:t>
      </w:r>
    </w:p>
    <w:p w14:paraId="27283FE8">
      <w:pPr>
        <w:pStyle w:val="65"/>
        <w:spacing w:before="60" w:after="60" w:line="240" w:lineRule="auto"/>
        <w:ind w:left="0" w:firstLine="0"/>
        <w:jc w:val="left"/>
      </w:pPr>
      <w:r>
        <w:t>// 错误版本：</w:t>
      </w:r>
      <w:r>
        <w:br w:type="textWrapping"/>
      </w:r>
      <w:r>
        <w:t>// 消费者线程：</w:t>
      </w:r>
      <w:r>
        <w:br w:type="textWrapping"/>
      </w:r>
      <w:r>
        <w:t>if (tts_count == 0) {</w:t>
      </w:r>
      <w:r>
        <w:br w:type="textWrapping"/>
      </w:r>
      <w:r>
        <w:t xml:space="preserve">    cv.wait(lk);      // ① 检查条件</w:t>
      </w:r>
      <w:r>
        <w:br w:type="textWrapping"/>
      </w:r>
      <w:r>
        <w:t>}                     // ② 准备睡觉</w:t>
      </w:r>
      <w:r>
        <w:br w:type="textWrapping"/>
      </w:r>
      <w:r>
        <w:t>// 生产者线程：</w:t>
      </w:r>
      <w:r>
        <w:br w:type="textWrapping"/>
      </w:r>
      <w:r>
        <w:t>tts_count = 1;</w:t>
      </w:r>
      <w:r>
        <w:br w:type="textWrapping"/>
      </w:r>
      <w:r>
        <w:t>cv.notify_one();      // ③ 发通知</w:t>
      </w:r>
      <w:r>
        <w:br w:type="textWrapping"/>
      </w:r>
      <w:r>
        <w:br w:type="textWrapping"/>
      </w:r>
      <w:r>
        <w:t>竞态：步骤①和②之间被抢占</w:t>
      </w:r>
      <w:r>
        <w:br w:type="textWrapping"/>
      </w:r>
      <w:r>
        <w:t xml:space="preserve">  消费者刚判断"条件不满足"，还没开始睡；</w:t>
      </w:r>
      <w:r>
        <w:br w:type="textWrapping"/>
      </w:r>
      <w:r>
        <w:t xml:space="preserve">  生产者置条件并 notify——通知发出去了，但没人等；</w:t>
      </w:r>
      <w:r>
        <w:br w:type="textWrapping"/>
      </w:r>
      <w:r>
        <w:t xml:space="preserve">  消费者这才睡下 → 通知已错过 → 永远等不到 → 死锁</w:t>
      </w:r>
      <w:r>
        <w:br w:type="textWrapping"/>
      </w:r>
      <w:r>
        <w:t>这就是 lost wakeup（丢唤醒）</w:t>
      </w:r>
    </w:p>
    <w:p w14:paraId="2EF38394">
      <w:pPr>
        <w:pStyle w:val="25"/>
      </w:pPr>
      <w:r>
        <w:t>解决：把"检查条件 + 睡觉"做成原子的——这正是 wait(lock, pred) 做的事：</w:t>
      </w:r>
    </w:p>
    <w:p w14:paraId="7A1BEC29">
      <w:pPr>
        <w:pStyle w:val="65"/>
        <w:spacing w:before="60" w:after="60" w:line="240" w:lineRule="auto"/>
        <w:ind w:left="0" w:firstLine="0"/>
        <w:jc w:val="left"/>
      </w:pPr>
      <w:r>
        <w:t>cv.wait(lk, pred) 的等价实现：</w:t>
      </w:r>
      <w:r>
        <w:br w:type="textWrapping"/>
      </w:r>
      <w:r>
        <w:t>while (!pred()) {</w:t>
      </w:r>
      <w:r>
        <w:br w:type="textWrapping"/>
      </w:r>
      <w:r>
        <w:t xml:space="preserve">    cv.wait(lk);      // 解锁、睡觉；被唤醒后重新加锁</w:t>
      </w:r>
      <w:r>
        <w:br w:type="textWrapping"/>
      </w:r>
      <w:r>
        <w:t>}                     // 醒来后重新检查谓词！</w:t>
      </w:r>
      <w:r>
        <w:br w:type="textWrapping"/>
      </w:r>
      <w:r>
        <w:br w:type="textWrapping"/>
      </w:r>
      <w:r>
        <w:t>为什么这样就安全了：</w:t>
      </w:r>
      <w:r>
        <w:br w:type="textWrapping"/>
      </w:r>
      <w:r>
        <w:t xml:space="preserve">  "检查条件"与"开始睡"之间，锁一直持有，</w:t>
      </w:r>
      <w:r>
        <w:br w:type="textWrapping"/>
      </w:r>
      <w:r>
        <w:t xml:space="preserve">  生产者必须拿同一把锁才能改条件、发通知——</w:t>
      </w:r>
      <w:r>
        <w:br w:type="textWrapping"/>
      </w:r>
      <w:r>
        <w:t xml:space="preserve">  因此通知不会落在"检查与睡觉之间"</w:t>
      </w:r>
      <w:r>
        <w:br w:type="textWrapping"/>
      </w:r>
      <w:r>
        <w:br w:type="textWrapping"/>
      </w:r>
      <w:r>
        <w:t>为什么醒来还要再检查（谓词循环）：</w:t>
      </w:r>
      <w:r>
        <w:br w:type="textWrapping"/>
      </w:r>
      <w:r>
        <w:t xml:space="preserve">  wait 可能"假唤醒"（spurious wakeup）：</w:t>
      </w:r>
      <w:r>
        <w:br w:type="textWrapping"/>
      </w:r>
      <w:r>
        <w:t xml:space="preserve">  内核/库允许不满足条件也唤醒，必须重查</w:t>
      </w:r>
    </w:p>
    <w:p w14:paraId="2A7CC9F8">
      <w:pPr>
        <w:pStyle w:val="25"/>
      </w:pPr>
      <w:r>
        <w:t>一句话总结：谓词把"检查"与"等待"合并成原子操作，既防丢唤醒，也防假唤醒。</w:t>
      </w:r>
    </w:p>
    <w:p w14:paraId="04E0A5B1">
      <w:pPr>
        <w:pStyle w:val="47"/>
      </w:pPr>
      <w:r>
        <w:t>4. 原理展开：wait_for 与超时——关闭系统的关键</w:t>
      </w:r>
    </w:p>
    <w:p w14:paraId="6A0F930A">
      <w:pPr>
        <w:pStyle w:val="25"/>
      </w:pPr>
      <w:r>
        <w:t>condition_variable 没有 wait_for 时，线程会睡到被通知为止——如果没人通知（比如程序要退出），join 就永远等不到。boomPI 的 wait_for(100ms) 模式：</w:t>
      </w:r>
    </w:p>
    <w:p w14:paraId="657462E7">
      <w:pPr>
        <w:pStyle w:val="65"/>
        <w:spacing w:before="60" w:after="60" w:line="240" w:lineRule="auto"/>
        <w:ind w:left="0" w:firstLine="0"/>
        <w:jc w:val="left"/>
      </w:pPr>
      <w:r>
        <w:t>capture_condition.wait_for(lock, 100ms, [this] {</w:t>
      </w:r>
      <w:r>
        <w:br w:type="textWrapping"/>
      </w:r>
      <w:r>
        <w:t xml:space="preserve">    return stop || capture_failed || capture_count != 0;</w:t>
      </w:r>
      <w:r>
        <w:br w:type="textWrapping"/>
      </w:r>
      <w:r>
        <w:t>});</w:t>
      </w:r>
      <w:r>
        <w:br w:type="textWrapping"/>
      </w:r>
      <w:r>
        <w:br w:type="textWrapping"/>
      </w:r>
      <w:r>
        <w:t>这个谓词是关键：它把"关闭标志"也纳入等待条件。</w:t>
      </w:r>
      <w:r>
        <w:br w:type="textWrapping"/>
      </w:r>
      <w:r>
        <w:t>Close() 时：</w:t>
      </w:r>
      <w:r>
        <w:br w:type="textWrapping"/>
      </w:r>
      <w:r>
        <w:t xml:space="preserve">  置 stop=true</w:t>
      </w:r>
      <w:r>
        <w:br w:type="textWrapping"/>
      </w:r>
      <w:r>
        <w:t xml:space="preserve">  通知条件变量</w:t>
      </w:r>
      <w:r>
        <w:br w:type="textWrapping"/>
      </w:r>
      <w:r>
        <w:t xml:space="preserve">  → wait_for 谓词变真 → 返回 → 线程有机会退出</w:t>
      </w:r>
      <w:r>
        <w:br w:type="textWrapping"/>
      </w:r>
      <w:r>
        <w:br w:type="textWrapping"/>
      </w:r>
      <w:r>
        <w:t>如果谓词里没有 stop：</w:t>
      </w:r>
      <w:r>
        <w:br w:type="textWrapping"/>
      </w:r>
      <w:r>
        <w:t xml:space="preserve">  线程永远睡到"有帧"，但系统在关闭中不再产帧</w:t>
      </w:r>
      <w:r>
        <w:br w:type="textWrapping"/>
      </w:r>
      <w:r>
        <w:t xml:space="preserve">  → join 永久挂起 → 进程退出失败</w:t>
      </w:r>
    </w:p>
    <w:p w14:paraId="7756CC43">
      <w:pPr>
        <w:pStyle w:val="25"/>
      </w:pPr>
      <w:r>
        <w:t>这是"不能 sleep 猜线程退出"的正式实现：关闭路径必须通过条件变量显式唤醒等待者。</w:t>
      </w:r>
    </w:p>
    <w:p w14:paraId="3A09440B">
      <w:pPr>
        <w:pStyle w:val="47"/>
      </w:pPr>
      <w:r>
        <w:t>5. 原理展开：notify_one vs notify_all</w:t>
      </w:r>
    </w:p>
    <w:p w14:paraId="093BCA0F">
      <w:pPr>
        <w:pStyle w:val="65"/>
        <w:spacing w:before="60" w:after="60" w:line="240" w:lineRule="auto"/>
        <w:ind w:left="0" w:firstLine="0"/>
        <w:jc w:val="left"/>
      </w:pPr>
      <w:r>
        <w:t>notify_one：唤醒一个等待者</w:t>
      </w:r>
      <w:r>
        <w:br w:type="textWrapping"/>
      </w:r>
      <w:r>
        <w:t xml:space="preserve">  适用：一个生产者、一个消费者（SPSC）</w:t>
      </w:r>
      <w:r>
        <w:br w:type="textWrapping"/>
      </w:r>
      <w:r>
        <w:t>notify_all：唤醒全部等待者</w:t>
      </w:r>
      <w:r>
        <w:br w:type="textWrapping"/>
      </w:r>
      <w:r>
        <w:t xml:space="preserve">  适用：多个消费者竞争同一资源，或关闭广播</w:t>
      </w:r>
      <w:r>
        <w:br w:type="textWrapping"/>
      </w:r>
      <w:r>
        <w:br w:type="textWrapping"/>
      </w:r>
      <w:r>
        <w:t>错误选择 notify_one 的后果：</w:t>
      </w:r>
      <w:r>
        <w:br w:type="textWrapping"/>
      </w:r>
      <w:r>
        <w:t xml:space="preserve">  两个消费者都在等，生产者只发一个通知</w:t>
      </w:r>
      <w:r>
        <w:br w:type="textWrapping"/>
      </w:r>
      <w:r>
        <w:t xml:space="preserve">  → 一个消费者被唤醒，另一个继续睡</w:t>
      </w:r>
      <w:r>
        <w:br w:type="textWrapping"/>
      </w:r>
      <w:r>
        <w:t xml:space="preserve">  → 若被唤醒的消费者发现条件不满足（被第一个抢走）</w:t>
      </w:r>
      <w:r>
        <w:br w:type="textWrapping"/>
      </w:r>
      <w:r>
        <w:t xml:space="preserve">  → 它重新入睡，另一个还在睡——"假性丢失"</w:t>
      </w:r>
      <w:r>
        <w:br w:type="textWrapping"/>
      </w:r>
      <w:r>
        <w:br w:type="textWrapping"/>
      </w:r>
      <w:r>
        <w:t>boomPI 用法：CaptureLoop notify_one（单消费者 actor），</w:t>
      </w:r>
      <w:r>
        <w:br w:type="textWrapping"/>
      </w:r>
      <w:r>
        <w:t>Close 时 notify_all（广播退出）</w:t>
      </w:r>
    </w:p>
    <w:p w14:paraId="204665C7">
      <w:pPr>
        <w:pStyle w:val="47"/>
      </w:pPr>
      <w:r>
        <w:t>6. 最小独立实验</w:t>
      </w:r>
    </w:p>
    <w:p w14:paraId="327D15C4">
      <w:pPr>
        <w:pStyle w:val="65"/>
        <w:spacing w:before="60" w:after="60" w:line="240" w:lineRule="auto"/>
        <w:ind w:left="0" w:firstLine="0"/>
        <w:jc w:val="left"/>
      </w:pPr>
      <w:r>
        <w:t>cat &gt; /tmp/cv.cpp &lt;&lt;'EOF'</w:t>
      </w:r>
      <w:r>
        <w:br w:type="textWrapping"/>
      </w:r>
      <w:r>
        <w:t>#include &lt;mutex&gt;</w:t>
      </w:r>
      <w:r>
        <w:br w:type="textWrapping"/>
      </w:r>
      <w:r>
        <w:t>#include &lt;condition_variable&gt;</w:t>
      </w:r>
      <w:r>
        <w:br w:type="textWrapping"/>
      </w:r>
      <w:r>
        <w:t>#include &lt;thread&gt;</w:t>
      </w:r>
      <w:r>
        <w:br w:type="textWrapping"/>
      </w:r>
      <w:r>
        <w:t>#include &lt;cstdio&gt;</w:t>
      </w:r>
      <w:r>
        <w:br w:type="textWrapping"/>
      </w:r>
      <w:r>
        <w:t>std::mutex m; std::condition_variable cv; bool ready=false;</w:t>
      </w:r>
      <w:r>
        <w:br w:type="textWrapping"/>
      </w:r>
      <w:r>
        <w:t>int main(){</w:t>
      </w:r>
      <w:r>
        <w:br w:type="textWrapping"/>
      </w:r>
      <w:r>
        <w:t xml:space="preserve">  std::thread w([](){</w:t>
      </w:r>
      <w:r>
        <w:br w:type="textWrapping"/>
      </w:r>
      <w:r>
        <w:t xml:space="preserve">    std::unique_lock&lt;std::mutex&gt; lk(m);</w:t>
      </w:r>
      <w:r>
        <w:br w:type="textWrapping"/>
      </w:r>
      <w:r>
        <w:t xml:space="preserve">    cv.wait(lk, []{ return ready; });</w:t>
      </w:r>
      <w:r>
        <w:br w:type="textWrapping"/>
      </w:r>
      <w:r>
        <w:t xml:space="preserve">    std::puts("woken");</w:t>
      </w:r>
      <w:r>
        <w:br w:type="textWrapping"/>
      </w:r>
      <w:r>
        <w:t xml:space="preserve">  });</w:t>
      </w:r>
      <w:r>
        <w:br w:type="textWrapping"/>
      </w:r>
      <w:r>
        <w:t xml:space="preserve">  { std::lock_guard&lt;std::mutex&gt; g(m); ready = true; }</w:t>
      </w:r>
      <w:r>
        <w:br w:type="textWrapping"/>
      </w:r>
      <w:r>
        <w:t xml:space="preserve">  cv.notify_one();</w:t>
      </w:r>
      <w:r>
        <w:br w:type="textWrapping"/>
      </w:r>
      <w:r>
        <w:t xml:space="preserve">  w.join();</w:t>
      </w:r>
      <w:r>
        <w:br w:type="textWrapping"/>
      </w:r>
      <w:r>
        <w:t>}</w:t>
      </w:r>
      <w:r>
        <w:br w:type="textWrapping"/>
      </w:r>
      <w:r>
        <w:t>EOF</w:t>
      </w:r>
      <w:r>
        <w:br w:type="textWrapping"/>
      </w:r>
      <w:r>
        <w:t>g++ -O2 -pthread /tmp/cv.cpp -o /tmp/cv &amp;&amp; /tmp/cv</w:t>
      </w:r>
      <w:r>
        <w:br w:type="textWrapping"/>
      </w:r>
      <w:r>
        <w:t># 把 wait(lk, pred) 改成 wait(lk) 再跑：</w:t>
      </w:r>
      <w:r>
        <w:br w:type="textWrapping"/>
      </w:r>
      <w:r>
        <w:t># 大概率仍然正常（时序恰好），但去掉 notify 或加延时，</w:t>
      </w:r>
      <w:r>
        <w:br w:type="textWrapping"/>
      </w:r>
      <w:r>
        <w:t># 就能复现 lost wakeup——体会"谓词是必须的"</w:t>
      </w:r>
    </w:p>
    <w:p w14:paraId="0F2ABE4F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3"/>
        <w:gridCol w:w="2074"/>
        <w:gridCol w:w="2075"/>
      </w:tblGrid>
      <w:tr w14:paraId="56FEA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2D6192EA">
            <w:pPr>
              <w:jc w:val="both"/>
            </w:pPr>
            <w:r>
              <w:rPr>
                <w:b/>
              </w:rPr>
              <w:t>位置</w:t>
            </w:r>
          </w:p>
        </w:tc>
        <w:tc>
          <w:tcPr>
            <w:tcW w:w="2076" w:type="dxa"/>
          </w:tcPr>
          <w:p w14:paraId="0BE04514">
            <w:pPr>
              <w:jc w:val="both"/>
            </w:pPr>
            <w:r>
              <w:rPr>
                <w:b/>
              </w:rPr>
              <w:t>条件变量</w:t>
            </w:r>
          </w:p>
        </w:tc>
        <w:tc>
          <w:tcPr>
            <w:tcW w:w="2076" w:type="dxa"/>
          </w:tcPr>
          <w:p w14:paraId="08BA4704">
            <w:pPr>
              <w:jc w:val="both"/>
            </w:pPr>
            <w:r>
              <w:rPr>
                <w:b/>
              </w:rPr>
              <w:t>谓词</w:t>
            </w:r>
          </w:p>
        </w:tc>
        <w:tc>
          <w:tcPr>
            <w:tcW w:w="2076" w:type="dxa"/>
          </w:tcPr>
          <w:p w14:paraId="74C58B5B">
            <w:pPr>
              <w:jc w:val="both"/>
            </w:pPr>
            <w:r>
              <w:rPr>
                <w:b/>
              </w:rPr>
              <w:t>关闭唤醒</w:t>
            </w:r>
          </w:p>
        </w:tc>
      </w:tr>
      <w:tr w14:paraId="1342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604BD7BB">
            <w:pPr>
              <w:jc w:val="both"/>
            </w:pPr>
            <w:r>
              <w:t>audio_engine.cpp</w:t>
            </w:r>
          </w:p>
        </w:tc>
        <w:tc>
          <w:tcPr>
            <w:tcW w:w="2076" w:type="dxa"/>
          </w:tcPr>
          <w:p w14:paraId="0F4CDD62">
            <w:pPr>
              <w:jc w:val="both"/>
            </w:pPr>
            <w:r>
              <w:t>capture_condition</w:t>
            </w:r>
          </w:p>
        </w:tc>
        <w:tc>
          <w:tcPr>
            <w:tcW w:w="2076" w:type="dxa"/>
          </w:tcPr>
          <w:p w14:paraId="4B36627E">
            <w:pPr>
              <w:jc w:val="both"/>
            </w:pPr>
            <w:r>
              <w:t>stop/capture_failed/有帧</w:t>
            </w:r>
          </w:p>
        </w:tc>
        <w:tc>
          <w:tcPr>
            <w:tcW w:w="2076" w:type="dxa"/>
          </w:tcPr>
          <w:p w14:paraId="1AB6E3A1">
            <w:pPr>
              <w:jc w:val="both"/>
            </w:pPr>
            <w:r>
              <w:t>Close notify_all</w:t>
            </w:r>
          </w:p>
        </w:tc>
      </w:tr>
      <w:tr w14:paraId="4294F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2793B682">
            <w:pPr>
              <w:jc w:val="both"/>
            </w:pPr>
            <w:r>
              <w:t>audio_engine.cpp</w:t>
            </w:r>
          </w:p>
        </w:tc>
        <w:tc>
          <w:tcPr>
            <w:tcW w:w="2076" w:type="dxa"/>
          </w:tcPr>
          <w:p w14:paraId="43121682">
            <w:pPr>
              <w:jc w:val="both"/>
            </w:pPr>
            <w:r>
              <w:t>condition</w:t>
            </w:r>
          </w:p>
        </w:tc>
        <w:tc>
          <w:tcPr>
            <w:tcW w:w="2076" w:type="dxa"/>
          </w:tcPr>
          <w:p w14:paraId="1BFE91CF">
            <w:pPr>
              <w:jc w:val="both"/>
            </w:pPr>
            <w:r>
              <w:t>stop/drop/ending/队列状态</w:t>
            </w:r>
          </w:p>
        </w:tc>
        <w:tc>
          <w:tcPr>
            <w:tcW w:w="2076" w:type="dxa"/>
          </w:tcPr>
          <w:p w14:paraId="5D736B16">
            <w:pPr>
              <w:jc w:val="both"/>
            </w:pPr>
            <w:r>
              <w:t>Close notify_all</w:t>
            </w:r>
          </w:p>
        </w:tc>
      </w:tr>
      <w:tr w14:paraId="7C633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EC4655D">
            <w:pPr>
              <w:jc w:val="both"/>
            </w:pPr>
            <w:r>
              <w:t>voice_transport.cpp</w:t>
            </w:r>
          </w:p>
        </w:tc>
        <w:tc>
          <w:tcPr>
            <w:tcW w:w="2076" w:type="dxa"/>
          </w:tcPr>
          <w:p w14:paraId="1AFC25D1">
            <w:pPr>
              <w:jc w:val="both"/>
            </w:pPr>
            <w:r>
              <w:t>pending_changed_</w:t>
            </w:r>
          </w:p>
        </w:tc>
        <w:tc>
          <w:tcPr>
            <w:tcW w:w="2076" w:type="dxa"/>
          </w:tcPr>
          <w:p w14:paraId="3B9B95DA">
            <w:pPr>
              <w:jc w:val="both"/>
            </w:pPr>
            <w:r>
              <w:t>pending_.done</w:t>
            </w:r>
          </w:p>
        </w:tc>
        <w:tc>
          <w:tcPr>
            <w:tcW w:w="2076" w:type="dxa"/>
          </w:tcPr>
          <w:p w14:paraId="1AB1A319">
            <w:pPr>
              <w:jc w:val="both"/>
            </w:pPr>
            <w:r>
              <w:t>CancelPendingSend</w:t>
            </w:r>
          </w:p>
        </w:tc>
      </w:tr>
    </w:tbl>
    <w:p w14:paraId="7FF0BFC3"/>
    <w:p w14:paraId="52ABDD45">
      <w:pPr>
        <w:pStyle w:val="47"/>
      </w:pPr>
      <w:r>
        <w:t>8. 错误版本</w:t>
      </w:r>
    </w:p>
    <w:p w14:paraId="16D4A891">
      <w:pPr>
        <w:pStyle w:val="65"/>
        <w:spacing w:before="60" w:after="60" w:line="240" w:lineRule="auto"/>
        <w:ind w:left="0" w:firstLine="0"/>
        <w:jc w:val="left"/>
      </w:pPr>
      <w:r>
        <w:t>// 错误1：不用谓词</w:t>
      </w:r>
      <w:r>
        <w:br w:type="textWrapping"/>
      </w:r>
      <w:r>
        <w:t>cv.wait(lk);</w:t>
      </w:r>
      <w:r>
        <w:br w:type="textWrapping"/>
      </w:r>
      <w:r>
        <w:t>// 丢唤醒 + 假唤醒，两个 bug 一起</w:t>
      </w:r>
      <w:r>
        <w:br w:type="textWrapping"/>
      </w:r>
      <w:r>
        <w:t>// 错误2：谓词不含关闭标志</w:t>
      </w:r>
      <w:r>
        <w:br w:type="textWrapping"/>
      </w:r>
      <w:r>
        <w:t>cv.wait(lk, []{ return has_data; });</w:t>
      </w:r>
      <w:r>
        <w:br w:type="textWrapping"/>
      </w:r>
      <w:r>
        <w:t>// 关闭时永远不返回，join 卡死</w:t>
      </w:r>
    </w:p>
    <w:p w14:paraId="269BD32D">
      <w:pPr>
        <w:pStyle w:val="47"/>
      </w:pPr>
      <w:r>
        <w:t>9. 不变量总结</w:t>
      </w:r>
    </w:p>
    <w:p w14:paraId="15D6BA07">
      <w:pPr>
        <w:pStyle w:val="56"/>
      </w:pPr>
      <w:r>
        <w:t>wait 必须带谓词（原子化检查+等待）。</w:t>
      </w:r>
    </w:p>
    <w:p w14:paraId="26F6F5D8">
      <w:pPr>
        <w:pStyle w:val="56"/>
      </w:pPr>
      <w:r>
        <w:t>谓词必须包含关闭/停止标志。</w:t>
      </w:r>
    </w:p>
    <w:p w14:paraId="78C2D0CF">
      <w:pPr>
        <w:pStyle w:val="56"/>
      </w:pPr>
      <w:r>
        <w:t>SPSC 用 notify_one，关闭广播用 notify_all。</w:t>
      </w:r>
    </w:p>
    <w:p w14:paraId="3C93AF8B">
      <w:pPr>
        <w:pStyle w:val="56"/>
      </w:pPr>
      <w:r>
        <w:t>条件与谓词共享同一把锁保护。</w:t>
      </w:r>
    </w:p>
    <w:p w14:paraId="68FCD710">
      <w:pPr>
        <w:pStyle w:val="47"/>
      </w:pPr>
      <w:r>
        <w:t>10. 章末考核</w:t>
      </w:r>
    </w:p>
    <w:p w14:paraId="37EC4A2A">
      <w:pPr>
        <w:pStyle w:val="56"/>
      </w:pPr>
      <w:r>
        <w:t>lost wakeup 的时序是什么？</w:t>
      </w:r>
    </w:p>
    <w:p w14:paraId="79FAC3A6">
      <w:pPr>
        <w:pStyle w:val="56"/>
      </w:pPr>
      <w:r>
        <w:t>谓词为什么能同时防丢唤醒和假唤醒？</w:t>
      </w:r>
    </w:p>
    <w:p w14:paraId="045229BC">
      <w:pPr>
        <w:pStyle w:val="56"/>
      </w:pPr>
      <w:r>
        <w:t>为什么关闭标志要进谓词？</w:t>
      </w:r>
    </w:p>
    <w:p w14:paraId="7278B7DB">
      <w:pPr>
        <w:pStyle w:val="56"/>
      </w:pPr>
      <w:r>
        <w:t>notify_one 与 notify_all 的选择依据？</w:t>
      </w:r>
    </w:p>
    <w:p w14:paraId="77328ACA">
      <w:pPr>
        <w:pStyle w:val="46"/>
        <w:keepNext/>
        <w:pageBreakBefore/>
      </w:pPr>
      <w:bookmarkStart w:id="32" w:name="_Toc17227"/>
      <w:r>
        <w:t>第26章  atomic与内存序：release/acquire的直觉</w:t>
      </w:r>
      <w:bookmarkEnd w:id="32"/>
    </w:p>
    <w:p w14:paraId="6C54E662">
      <w:pPr>
        <w:pStyle w:val="47"/>
      </w:pPr>
      <w:r>
        <w:t>1. 真实问题</w:t>
      </w:r>
    </w:p>
    <w:p w14:paraId="569A6571">
      <w:pPr>
        <w:pStyle w:val="25"/>
      </w:pPr>
      <w:r>
        <w:t>boomPI 里 stop、connected_、closing_、playback_scale 都是 std::atomic。为什么这些"单个标志"不用 mutex？load/store 后面的 memory_order_relaxed/acquire/release 是什么意思？为什么普通变量加 volatile 不行？</w:t>
      </w:r>
    </w:p>
    <w:p w14:paraId="35273D0E">
      <w:pPr>
        <w:pStyle w:val="47"/>
      </w:pPr>
      <w:r>
        <w:t>2. 原理展开：atomic 保证什么</w:t>
      </w:r>
    </w:p>
    <w:p w14:paraId="1C29457C">
      <w:pPr>
        <w:pStyle w:val="25"/>
      </w:pPr>
      <w:r>
        <w:t>std::atomic&lt;T&gt; 对 T 提供两件事：原子性（读改写不可分割）和内存序（对其它内存访问的可见性约束）。</w:t>
      </w:r>
    </w:p>
    <w:p w14:paraId="55C211CF">
      <w:pPr>
        <w:pStyle w:val="65"/>
        <w:spacing w:before="60" w:after="60" w:line="240" w:lineRule="auto"/>
        <w:ind w:left="0" w:firstLine="0"/>
        <w:jc w:val="left"/>
      </w:pPr>
      <w:r>
        <w:t>std::atomic&lt;bool&gt; stop{false};</w:t>
      </w:r>
      <w:r>
        <w:br w:type="textWrapping"/>
      </w:r>
      <w:r>
        <w:br w:type="textWrapping"/>
      </w:r>
      <w:r>
        <w:t>原子性：</w:t>
      </w:r>
      <w:r>
        <w:br w:type="textWrapping"/>
      </w:r>
      <w:r>
        <w:t xml:space="preserve">  stop.store(true)   // 别的线程看到要么 false 要么 true，</w:t>
      </w:r>
      <w:r>
        <w:br w:type="textWrapping"/>
      </w:r>
      <w:r>
        <w:t xml:space="preserve">                     // 绝无"写了一半"的中间态</w:t>
      </w:r>
      <w:r>
        <w:br w:type="textWrapping"/>
      </w:r>
      <w:r>
        <w:br w:type="textWrapping"/>
      </w:r>
      <w:r>
        <w:t>对比普通 bool：</w:t>
      </w:r>
      <w:r>
        <w:br w:type="textWrapping"/>
      </w:r>
      <w:r>
        <w:t xml:space="preserve">  单字节读写本来"看似原子"（多数架构）</w:t>
      </w:r>
      <w:r>
        <w:br w:type="textWrapping"/>
      </w:r>
      <w:r>
        <w:t xml:space="preserve">  但编译器可能缓存、重排——规范上仍是 UB</w:t>
      </w:r>
      <w:r>
        <w:br w:type="textWrapping"/>
      </w:r>
      <w:r>
        <w:br w:type="textWrapping"/>
      </w:r>
      <w:r>
        <w:t>对比 volatile：</w:t>
      </w:r>
      <w:r>
        <w:br w:type="textWrapping"/>
      </w:r>
      <w:r>
        <w:t xml:space="preserve">  volatile 只是"别优化掉访问"，</w:t>
      </w:r>
      <w:r>
        <w:br w:type="textWrapping"/>
      </w:r>
      <w:r>
        <w:t xml:space="preserve">  不提供原子性（对多字节类型）也不提供跨线程可见性保证</w:t>
      </w:r>
    </w:p>
    <w:p w14:paraId="02D7C1AE">
      <w:pPr>
        <w:pStyle w:val="47"/>
      </w:pPr>
      <w:r>
        <w:t>3. 原理展开：内存序——发布与消费</w:t>
      </w:r>
    </w:p>
    <w:p w14:paraId="123E5B81">
      <w:pPr>
        <w:pStyle w:val="25"/>
      </w:pPr>
      <w:r>
        <w:t>原子操作本身原子，但"它前后的普通内存访问"需要排序保证。release/acquire 是最常用的两种：</w:t>
      </w:r>
    </w:p>
    <w:p w14:paraId="6B2A9741">
      <w:pPr>
        <w:pStyle w:val="65"/>
        <w:spacing w:before="60" w:after="60" w:line="240" w:lineRule="auto"/>
        <w:ind w:left="0" w:firstLine="0"/>
        <w:jc w:val="left"/>
      </w:pPr>
      <w:r>
        <w:t>release（发布）：</w:t>
      </w:r>
      <w:r>
        <w:br w:type="textWrapping"/>
      </w:r>
      <w:r>
        <w:t xml:space="preserve">  "我之前的写操作，对 acquire 到同一原子变量的读者可见"</w:t>
      </w:r>
      <w:r>
        <w:br w:type="textWrapping"/>
      </w:r>
      <w:r>
        <w:br w:type="textWrapping"/>
      </w:r>
      <w:r>
        <w:t>acquire（消费）：</w:t>
      </w:r>
      <w:r>
        <w:br w:type="textWrapping"/>
      </w:r>
      <w:r>
        <w:t xml:space="preserve">  "我读到这个值之后，发布者 release 之前写的都能看到"</w:t>
      </w:r>
      <w:r>
        <w:br w:type="textWrapping"/>
      </w:r>
      <w:r>
        <w:br w:type="textWrapping"/>
      </w:r>
      <w:r>
        <w:t>典型用途：发布"数据就绪"标志</w:t>
      </w:r>
      <w:r>
        <w:br w:type="textWrapping"/>
      </w:r>
      <w:r>
        <w:br w:type="textWrapping"/>
      </w:r>
      <w:r>
        <w:t>// 生产者线程：</w:t>
      </w:r>
      <w:r>
        <w:br w:type="textWrapping"/>
      </w:r>
      <w:r>
        <w:t>data = 42;                          // 普通写</w:t>
      </w:r>
      <w:r>
        <w:br w:type="textWrapping"/>
      </w:r>
      <w:r>
        <w:t>ready.store(true, std::memory_order_release);  // 发布</w:t>
      </w:r>
      <w:r>
        <w:br w:type="textWrapping"/>
      </w:r>
      <w:r>
        <w:br w:type="textWrapping"/>
      </w:r>
      <w:r>
        <w:t>// 消费者线程：</w:t>
      </w:r>
      <w:r>
        <w:br w:type="textWrapping"/>
      </w:r>
      <w:r>
        <w:t>if (ready.load(std::memory_order_acquire)) {   // 消费</w:t>
      </w:r>
      <w:r>
        <w:br w:type="textWrapping"/>
      </w:r>
      <w:r>
        <w:t xml:space="preserve">    use(data);   // 必然看到 42</w:t>
      </w:r>
      <w:r>
        <w:br w:type="textWrapping"/>
      </w:r>
      <w:r>
        <w:t>}</w:t>
      </w:r>
    </w:p>
    <w:p w14:paraId="5611DE02">
      <w:pPr>
        <w:pStyle w:val="25"/>
      </w:pPr>
      <w:r>
        <w:t>这就是"happens-before"的直觉版本：release 之前的写 happens-before acquire 之后的读。没有这个约束，CPU 和编译器可能把 data=42 重排到 ready.store 之后——消费者看到 ready=true 但 data 还是旧值。</w:t>
      </w:r>
    </w:p>
    <w:p w14:paraId="2B46D3F9">
      <w:pPr>
        <w:pStyle w:val="47"/>
      </w:pPr>
      <w:r>
        <w:t>4. 原理展开：relaxed——什么时候够用</w:t>
      </w:r>
    </w:p>
    <w:p w14:paraId="125D4BA1">
      <w:pPr>
        <w:pStyle w:val="65"/>
        <w:spacing w:before="60" w:after="60" w:line="240" w:lineRule="auto"/>
        <w:ind w:left="0" w:firstLine="0"/>
        <w:jc w:val="left"/>
      </w:pPr>
      <w:r>
        <w:t>playback_scale.store(x, std::memory_order_relaxed);</w:t>
      </w:r>
      <w:r>
        <w:br w:type="textWrapping"/>
      </w:r>
      <w:r>
        <w:br w:type="textWrapping"/>
      </w:r>
      <w:r>
        <w:t>relaxed = 只保证原子性，不保证任何排序</w:t>
      </w:r>
      <w:r>
        <w:br w:type="textWrapping"/>
      </w:r>
      <w:r>
        <w:br w:type="textWrapping"/>
      </w:r>
      <w:r>
        <w:t>什么时候够用：</w:t>
      </w:r>
      <w:r>
        <w:br w:type="textWrapping"/>
      </w:r>
      <w:r>
        <w:t xml:space="preserve">  该标志不"发布"其它数据（没有伴随的普通写需要可见）</w:t>
      </w:r>
      <w:r>
        <w:br w:type="textWrapping"/>
      </w:r>
      <w:r>
        <w:t xml:space="preserve">  比如纯计数器、与其它数据无关的开关</w:t>
      </w:r>
      <w:r>
        <w:br w:type="textWrapping"/>
      </w:r>
      <w:r>
        <w:br w:type="textWrapping"/>
      </w:r>
      <w:r>
        <w:t>什么时候不够用：</w:t>
      </w:r>
      <w:r>
        <w:br w:type="textWrapping"/>
      </w:r>
      <w:r>
        <w:t xml:space="preserve">  标志的意义依赖别的内存（"数据就绪"标志）</w:t>
      </w:r>
      <w:r>
        <w:br w:type="textWrapping"/>
      </w:r>
      <w:r>
        <w:t xml:space="preserve">  → 必须 acquire/release，否则可能读旧数据</w:t>
      </w:r>
      <w:r>
        <w:br w:type="textWrapping"/>
      </w:r>
      <w:r>
        <w:br w:type="textWrapping"/>
      </w:r>
      <w:r>
        <w:t>判断准则：问自己</w:t>
      </w:r>
      <w:r>
        <w:br w:type="textWrapping"/>
      </w:r>
      <w:r>
        <w:t xml:space="preserve">  "读到这个标志之后，我还依赖看到什么别的数据吗？"</w:t>
      </w:r>
      <w:r>
        <w:br w:type="textWrapping"/>
      </w:r>
      <w:r>
        <w:t xml:space="preserve">  依赖 → 需要排序（acquire/release）</w:t>
      </w:r>
      <w:r>
        <w:br w:type="textWrapping"/>
      </w:r>
      <w:r>
        <w:t xml:space="preserve">  不依赖 → relaxed 够用</w:t>
      </w:r>
    </w:p>
    <w:p w14:paraId="6416F5A2">
      <w:pPr>
        <w:pStyle w:val="25"/>
      </w:pPr>
      <w:r>
        <w:t>boomPI 的 playback_scale 是打断探针的增益开关——播放线程读到它只用来算音量，不读取其它共享数据，所以 relaxed 正确。</w:t>
      </w:r>
    </w:p>
    <w:p w14:paraId="02227444">
      <w:pPr>
        <w:pStyle w:val="47"/>
      </w:pPr>
      <w:r>
        <w:t>5. 原理展开：atomic 的边界——复合状态必须用锁</w:t>
      </w:r>
    </w:p>
    <w:p w14:paraId="583E2160">
      <w:pPr>
        <w:pStyle w:val="65"/>
        <w:spacing w:before="60" w:after="60" w:line="240" w:lineRule="auto"/>
        <w:ind w:left="0" w:firstLine="0"/>
        <w:jc w:val="left"/>
      </w:pPr>
      <w:r>
        <w:t>// 错误：用两个 atomic 模拟复合状态</w:t>
      </w:r>
      <w:r>
        <w:br w:type="textWrapping"/>
      </w:r>
      <w:r>
        <w:t>std::atomic&lt;int&gt; turn{};</w:t>
      </w:r>
      <w:r>
        <w:br w:type="textWrapping"/>
      </w:r>
      <w:r>
        <w:t>std::atomic&lt;int&gt; epoch{};</w:t>
      </w:r>
      <w:r>
        <w:br w:type="textWrapping"/>
      </w:r>
      <w:r>
        <w:br w:type="textWrapping"/>
      </w:r>
      <w:r>
        <w:t>// 需要"turn 与 epoch 同时更新"的事务：</w:t>
      </w:r>
      <w:r>
        <w:br w:type="textWrapping"/>
      </w:r>
      <w:r>
        <w:t>turn.store(new_turn);     // 线程A看到新turn旧epoch</w:t>
      </w:r>
      <w:r>
        <w:br w:type="textWrapping"/>
      </w:r>
      <w:r>
        <w:t>epoch.store(new_epoch);   // 线程B看到旧turn新epoch</w:t>
      </w:r>
      <w:r>
        <w:br w:type="textWrapping"/>
      </w:r>
      <w:r>
        <w:t>// 没有哪个时刻两个值是一致的！</w:t>
      </w:r>
      <w:r>
        <w:br w:type="textWrapping"/>
      </w:r>
      <w:r>
        <w:br w:type="textWrapping"/>
      </w:r>
      <w:r>
        <w:t>// 正确：复合状态放 struct，一把锁保护</w:t>
      </w:r>
      <w:r>
        <w:br w:type="textWrapping"/>
      </w:r>
      <w:r>
        <w:t>struct SessionIds { int turn; int epoch; };</w:t>
      </w:r>
      <w:r>
        <w:br w:type="textWrapping"/>
      </w:r>
      <w:r>
        <w:t>SessionIds ids; std::mutex m;</w:t>
      </w:r>
      <w:r>
        <w:br w:type="textWrapping"/>
      </w:r>
      <w:r>
        <w:br w:type="textWrapping"/>
      </w:r>
      <w:r>
        <w:t>这就是为什么会话状态机不用一堆 atomic，</w:t>
      </w:r>
      <w:r>
        <w:br w:type="textWrapping"/>
      </w:r>
      <w:r>
        <w:t>而是一把锁 + 一个 struct（第 4 章 task_struct 同理）</w:t>
      </w:r>
    </w:p>
    <w:p w14:paraId="40832091">
      <w:pPr>
        <w:pStyle w:val="25"/>
      </w:pPr>
      <w:r>
        <w:t>atomic 适合"单值标志"，不适合"多字段事务"。这也是 boomPI 把会话状态集中在 actor 线程（天然单写者）的原因——单写者模式下大部分状态根本不需要锁。</w:t>
      </w:r>
    </w:p>
    <w:p w14:paraId="44F42EE2">
      <w:pPr>
        <w:pStyle w:val="47"/>
      </w:pPr>
      <w:r>
        <w:t>6. 最小独立实验</w:t>
      </w:r>
    </w:p>
    <w:p w14:paraId="433B7BE2">
      <w:pPr>
        <w:pStyle w:val="65"/>
        <w:spacing w:before="60" w:after="60" w:line="240" w:lineRule="auto"/>
        <w:ind w:left="0" w:firstLine="0"/>
        <w:jc w:val="left"/>
      </w:pPr>
      <w:r>
        <w:t>cat &gt; /tmp/atomic.cpp &lt;&lt;'EOF'</w:t>
      </w:r>
      <w:r>
        <w:br w:type="textWrapping"/>
      </w:r>
      <w:r>
        <w:t>#include &lt;atomic&gt;</w:t>
      </w:r>
      <w:r>
        <w:br w:type="textWrapping"/>
      </w:r>
      <w:r>
        <w:t>#include &lt;thread&gt;</w:t>
      </w:r>
      <w:r>
        <w:br w:type="textWrapping"/>
      </w:r>
      <w:r>
        <w:t>#include &lt;cstdio&gt;</w:t>
      </w:r>
      <w:r>
        <w:br w:type="textWrapping"/>
      </w:r>
      <w:r>
        <w:t>std::atomic&lt;int&gt; counter{0};</w:t>
      </w:r>
      <w:r>
        <w:br w:type="textWrapping"/>
      </w:r>
      <w:r>
        <w:t>int main(){</w:t>
      </w:r>
      <w:r>
        <w:br w:type="textWrapping"/>
      </w:r>
      <w:r>
        <w:t xml:space="preserve">  std::thread t1([](){ for(int i=0;i&lt;1000000;i++) counter.fetch_add(1); });</w:t>
      </w:r>
      <w:r>
        <w:br w:type="textWrapping"/>
      </w:r>
      <w:r>
        <w:t xml:space="preserve">  std::thread t2([](){ for(int i=0;i&lt;1000000;i++) counter.fetch_add(1); });</w:t>
      </w:r>
      <w:r>
        <w:br w:type="textWrapping"/>
      </w:r>
      <w:r>
        <w:t xml:space="preserve">  t1.join(); t2.join();</w:t>
      </w:r>
      <w:r>
        <w:br w:type="textWrapping"/>
      </w:r>
      <w:r>
        <w:t xml:space="preserve">  std::printf("got %d\n", counter.load());   // 必然 2000000</w:t>
      </w:r>
      <w:r>
        <w:br w:type="textWrapping"/>
      </w:r>
      <w:r>
        <w:t>}</w:t>
      </w:r>
      <w:r>
        <w:br w:type="textWrapping"/>
      </w:r>
      <w:r>
        <w:t>EOF</w:t>
      </w:r>
      <w:r>
        <w:br w:type="textWrapping"/>
      </w:r>
      <w:r>
        <w:t>g++ -O2 -pthread /tmp/atomic.cpp -o /tmp/atomic &amp;&amp; /tmp/atomic</w:t>
      </w:r>
      <w:r>
        <w:br w:type="textWrapping"/>
      </w:r>
      <w:r>
        <w:t># 对比第 24 章的竞态程序：同样代码，结果确定</w:t>
      </w:r>
    </w:p>
    <w:p w14:paraId="68DD4A07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6"/>
        <w:gridCol w:w="2763"/>
      </w:tblGrid>
      <w:tr w14:paraId="4597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7C3ED1D5">
            <w:pPr>
              <w:jc w:val="both"/>
            </w:pPr>
            <w:r>
              <w:rPr>
                <w:b/>
              </w:rPr>
              <w:t>atomic</w:t>
            </w:r>
          </w:p>
        </w:tc>
        <w:tc>
          <w:tcPr>
            <w:tcW w:w="2769" w:type="dxa"/>
          </w:tcPr>
          <w:p w14:paraId="750D877C">
            <w:pPr>
              <w:jc w:val="both"/>
            </w:pPr>
            <w:r>
              <w:rPr>
                <w:b/>
              </w:rPr>
              <w:t>位置</w:t>
            </w:r>
          </w:p>
        </w:tc>
        <w:tc>
          <w:tcPr>
            <w:tcW w:w="2769" w:type="dxa"/>
          </w:tcPr>
          <w:p w14:paraId="717248EA">
            <w:pPr>
              <w:jc w:val="both"/>
            </w:pPr>
            <w:r>
              <w:rPr>
                <w:b/>
              </w:rPr>
              <w:t>为什么</w:t>
            </w:r>
          </w:p>
        </w:tc>
      </w:tr>
      <w:tr w14:paraId="0F6BF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4C93D3D">
            <w:pPr>
              <w:jc w:val="both"/>
            </w:pPr>
            <w:r>
              <w:t>stop</w:t>
            </w:r>
          </w:p>
        </w:tc>
        <w:tc>
          <w:tcPr>
            <w:tcW w:w="2769" w:type="dxa"/>
          </w:tcPr>
          <w:p w14:paraId="5390BB76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72EE6C99">
            <w:pPr>
              <w:jc w:val="both"/>
            </w:pPr>
            <w:r>
              <w:t>发布"退出"给音频线程</w:t>
            </w:r>
          </w:p>
        </w:tc>
      </w:tr>
      <w:tr w14:paraId="6B7C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563C981">
            <w:pPr>
              <w:jc w:val="both"/>
            </w:pPr>
            <w:r>
              <w:t>connected_</w:t>
            </w:r>
          </w:p>
        </w:tc>
        <w:tc>
          <w:tcPr>
            <w:tcW w:w="2769" w:type="dxa"/>
          </w:tcPr>
          <w:p w14:paraId="5E3EFC34">
            <w:pPr>
              <w:jc w:val="both"/>
            </w:pPr>
            <w:r>
              <w:t>voice_transport.cpp</w:t>
            </w:r>
          </w:p>
        </w:tc>
        <w:tc>
          <w:tcPr>
            <w:tcW w:w="2769" w:type="dxa"/>
          </w:tcPr>
          <w:p w14:paraId="47AF2FF0">
            <w:pPr>
              <w:jc w:val="both"/>
            </w:pPr>
            <w:r>
              <w:t>发布"WSS 已连接"（连带 hdl_）</w:t>
            </w:r>
          </w:p>
        </w:tc>
      </w:tr>
      <w:tr w14:paraId="3818B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6166026">
            <w:pPr>
              <w:jc w:val="both"/>
            </w:pPr>
            <w:r>
              <w:t>closing_</w:t>
            </w:r>
          </w:p>
        </w:tc>
        <w:tc>
          <w:tcPr>
            <w:tcW w:w="2769" w:type="dxa"/>
          </w:tcPr>
          <w:p w14:paraId="108E0165">
            <w:pPr>
              <w:jc w:val="both"/>
            </w:pPr>
            <w:r>
              <w:t>voice_transport.cpp</w:t>
            </w:r>
          </w:p>
        </w:tc>
        <w:tc>
          <w:tcPr>
            <w:tcW w:w="2769" w:type="dxa"/>
          </w:tcPr>
          <w:p w14:paraId="18567CAF">
            <w:pPr>
              <w:jc w:val="both"/>
            </w:pPr>
            <w:r>
              <w:t>互斥的关闭状态</w:t>
            </w:r>
          </w:p>
        </w:tc>
      </w:tr>
      <w:tr w14:paraId="5FAE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95084FF">
            <w:pPr>
              <w:jc w:val="both"/>
            </w:pPr>
            <w:r>
              <w:t>playback_scale</w:t>
            </w:r>
          </w:p>
        </w:tc>
        <w:tc>
          <w:tcPr>
            <w:tcW w:w="2769" w:type="dxa"/>
          </w:tcPr>
          <w:p w14:paraId="0ED6DD53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0D64EC24">
            <w:pPr>
              <w:jc w:val="both"/>
            </w:pPr>
            <w:r>
              <w:t>relaxed 增益开关</w:t>
            </w:r>
          </w:p>
        </w:tc>
      </w:tr>
      <w:tr w14:paraId="49CB3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18141DE">
            <w:pPr>
              <w:jc w:val="both"/>
            </w:pPr>
            <w:r>
              <w:t>playback_done/failed</w:t>
            </w:r>
          </w:p>
        </w:tc>
        <w:tc>
          <w:tcPr>
            <w:tcW w:w="2769" w:type="dxa"/>
          </w:tcPr>
          <w:p w14:paraId="09F9A2D2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29F76BCA">
            <w:pPr>
              <w:jc w:val="both"/>
            </w:pPr>
            <w:r>
              <w:t>只读快照</w:t>
            </w:r>
          </w:p>
        </w:tc>
      </w:tr>
    </w:tbl>
    <w:p w14:paraId="020B306C"/>
    <w:p w14:paraId="34937DE0">
      <w:pPr>
        <w:pStyle w:val="47"/>
      </w:pPr>
      <w:r>
        <w:t>8. 错误版本</w:t>
      </w:r>
    </w:p>
    <w:p w14:paraId="140829A5">
      <w:pPr>
        <w:pStyle w:val="65"/>
        <w:spacing w:before="60" w:after="60" w:line="240" w:lineRule="auto"/>
        <w:ind w:left="0" w:firstLine="0"/>
        <w:jc w:val="left"/>
      </w:pPr>
      <w:r>
        <w:t>// 错误：普通 bool 跨线程当标志</w:t>
      </w:r>
      <w:r>
        <w:br w:type="textWrapping"/>
      </w:r>
      <w:r>
        <w:t>bool connected_ = false;</w:t>
      </w:r>
      <w:r>
        <w:br w:type="textWrapping"/>
      </w:r>
      <w:r>
        <w:t>// 线程A写，线程B while(!connected_){} —— UB</w:t>
      </w:r>
      <w:r>
        <w:br w:type="textWrapping"/>
      </w:r>
      <w:r>
        <w:t>// 编译器可能把循环优化成永不重读（缓存进寄存器）</w:t>
      </w:r>
    </w:p>
    <w:p w14:paraId="2B858CF6">
      <w:pPr>
        <w:pStyle w:val="47"/>
      </w:pPr>
      <w:r>
        <w:t>9. 不变量总结</w:t>
      </w:r>
    </w:p>
    <w:p w14:paraId="1C21413C">
      <w:pPr>
        <w:pStyle w:val="56"/>
      </w:pPr>
      <w:r>
        <w:t>atomic = 原子性 + 内存序，两者都可选。</w:t>
      </w:r>
    </w:p>
    <w:p w14:paraId="7A758E9F">
      <w:pPr>
        <w:pStyle w:val="56"/>
      </w:pPr>
      <w:r>
        <w:t>发布数据用 release/acquire，纯开关用 relaxed。</w:t>
      </w:r>
    </w:p>
    <w:p w14:paraId="07806DC2">
      <w:pPr>
        <w:pStyle w:val="56"/>
      </w:pPr>
      <w:r>
        <w:t>复合状态必须用锁，atomic 拆不开事务。</w:t>
      </w:r>
    </w:p>
    <w:p w14:paraId="55AA53DF">
      <w:pPr>
        <w:pStyle w:val="56"/>
      </w:pPr>
      <w:r>
        <w:t>volatile 不是并发工具。</w:t>
      </w:r>
    </w:p>
    <w:p w14:paraId="440C24C7">
      <w:pPr>
        <w:pStyle w:val="47"/>
      </w:pPr>
      <w:r>
        <w:t>10. 章末考核</w:t>
      </w:r>
    </w:p>
    <w:p w14:paraId="115899F3">
      <w:pPr>
        <w:pStyle w:val="56"/>
      </w:pPr>
      <w:r>
        <w:t>atomic 提供哪两件事？</w:t>
      </w:r>
    </w:p>
    <w:p w14:paraId="5094D446">
      <w:pPr>
        <w:pStyle w:val="56"/>
      </w:pPr>
      <w:r>
        <w:t>release/acquire 保证什么？什么时候必须用？</w:t>
      </w:r>
    </w:p>
    <w:p w14:paraId="604CF642">
      <w:pPr>
        <w:pStyle w:val="56"/>
      </w:pPr>
      <w:r>
        <w:t>playback_scale 为什么 relaxed 够用？</w:t>
      </w:r>
    </w:p>
    <w:p w14:paraId="4E3C2FA7">
      <w:pPr>
        <w:pStyle w:val="56"/>
      </w:pPr>
      <w:r>
        <w:t>为什么会话状态不用 atomic 而用锁/单线程？</w:t>
      </w:r>
    </w:p>
    <w:p w14:paraId="5BE3ED7F">
      <w:pPr>
        <w:pStyle w:val="46"/>
        <w:keepNext/>
        <w:pageBreakBefore/>
      </w:pPr>
      <w:bookmarkStart w:id="33" w:name="_Toc21822"/>
      <w:r>
        <w:t>第27章  生产者-消费者与有界队列工程</w:t>
      </w:r>
      <w:bookmarkEnd w:id="33"/>
    </w:p>
    <w:p w14:paraId="2659C5DB">
      <w:pPr>
        <w:pStyle w:val="47"/>
      </w:pPr>
      <w:r>
        <w:t>1. 真实问题</w:t>
      </w:r>
    </w:p>
    <w:p w14:paraId="632BE864">
      <w:pPr>
        <w:pStyle w:val="25"/>
      </w:pPr>
      <w:r>
        <w:t>boomPI 的全部线程协作都建立在一个模式上：生产者-消费者 + 有界队列。capture 线程产帧、actor 消费；actor 产 TTS、playback 消费；ASIO 产事件、actor 消费。为什么这个模式统治一切？它的工程细节（满/空/溢出/关闭）怎么处理？</w:t>
      </w:r>
    </w:p>
    <w:p w14:paraId="675740CD">
      <w:pPr>
        <w:pStyle w:val="47"/>
      </w:pPr>
      <w:r>
        <w:t>2. 原理展开：为什么是队列而不是直接调用</w:t>
      </w:r>
    </w:p>
    <w:p w14:paraId="707A26ED">
      <w:pPr>
        <w:pStyle w:val="25"/>
      </w:pPr>
      <w:r>
        <w:t>线程 A 想给线程 B 传数据，两种方式：直接调用 B 的函数（侵入对方线程），或把数据放队列让 B 自己取。</w:t>
      </w:r>
    </w:p>
    <w:p w14:paraId="461C26ED">
      <w:pPr>
        <w:pStyle w:val="65"/>
        <w:spacing w:before="60" w:after="60" w:line="240" w:lineRule="auto"/>
        <w:ind w:left="0" w:firstLine="0"/>
        <w:jc w:val="left"/>
      </w:pPr>
      <w:r>
        <w:t>直接调用（跨线程函数调用）：</w:t>
      </w:r>
      <w:r>
        <w:br w:type="textWrapping"/>
      </w:r>
      <w:r>
        <w:t xml:space="preserve">  A 线程: B.HandleFrame(frame);</w:t>
      </w:r>
      <w:r>
        <w:br w:type="textWrapping"/>
      </w:r>
      <w:r>
        <w:t xml:space="preserve">  问题：B 的内部状态被 A 修改——</w:t>
      </w:r>
      <w:r>
        <w:br w:type="textWrapping"/>
      </w:r>
      <w:r>
        <w:t xml:space="preserve">  B 的"线程契约"被破坏，需要 B 内部再加锁</w:t>
      </w:r>
      <w:r>
        <w:br w:type="textWrapping"/>
      </w:r>
      <w:r>
        <w:t xml:space="preserve">  问题：A 会被 B 的处理时间拖住（耦合）</w:t>
      </w:r>
      <w:r>
        <w:br w:type="textWrapping"/>
      </w:r>
      <w:r>
        <w:br w:type="textWrapping"/>
      </w:r>
      <w:r>
        <w:t>队列（生产者-消费者）：</w:t>
      </w:r>
      <w:r>
        <w:br w:type="textWrapping"/>
      </w:r>
      <w:r>
        <w:t xml:space="preserve">  A 线程: queue.Push(frame);   // 只写队列，立即返回</w:t>
      </w:r>
      <w:r>
        <w:br w:type="textWrapping"/>
      </w:r>
      <w:r>
        <w:t xml:space="preserve">  B 线程: queue.Pop(&amp;frame);   // 只读队列，按自己的节奏</w:t>
      </w:r>
      <w:r>
        <w:br w:type="textWrapping"/>
      </w:r>
      <w:r>
        <w:t xml:space="preserve">  好处：解耦、节奏独立、可缓冲抖动</w:t>
      </w:r>
    </w:p>
    <w:p w14:paraId="7A336A07">
      <w:pPr>
        <w:pStyle w:val="25"/>
      </w:pPr>
      <w:r>
        <w:t>队列的本质是"解耦 + 缓冲"：生产者不知道消费者忙不忙，消费者不知道生产者快不快，中间由队列吸收差异。</w:t>
      </w:r>
    </w:p>
    <w:p w14:paraId="750783F1">
      <w:pPr>
        <w:pStyle w:val="47"/>
      </w:pPr>
      <w:r>
        <w:t>3. 原理展开：SPSC 与 MPSC——知道你的队列类型</w:t>
      </w:r>
    </w:p>
    <w:p w14:paraId="7CE8344D">
      <w:pPr>
        <w:pStyle w:val="25"/>
      </w:pPr>
      <w:r>
        <w:t>队列按"几个生产者几个消费者"分类，这决定同步需求：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3"/>
        <w:gridCol w:w="2074"/>
        <w:gridCol w:w="2075"/>
      </w:tblGrid>
      <w:tr w14:paraId="6FF0F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2815E209">
            <w:pPr>
              <w:jc w:val="both"/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</w:tcPr>
          <w:p w14:paraId="4A80433C">
            <w:pPr>
              <w:jc w:val="both"/>
            </w:pPr>
            <w:r>
              <w:rPr>
                <w:b/>
              </w:rPr>
              <w:t>含义</w:t>
            </w:r>
          </w:p>
        </w:tc>
        <w:tc>
          <w:tcPr>
            <w:tcW w:w="2076" w:type="dxa"/>
          </w:tcPr>
          <w:p w14:paraId="26B789FD">
            <w:pPr>
              <w:jc w:val="both"/>
            </w:pPr>
            <w:r>
              <w:rPr>
                <w:b/>
              </w:rPr>
              <w:t>同步需求</w:t>
            </w:r>
          </w:p>
        </w:tc>
        <w:tc>
          <w:tcPr>
            <w:tcW w:w="2076" w:type="dxa"/>
          </w:tcPr>
          <w:p w14:paraId="34D018C7">
            <w:pPr>
              <w:jc w:val="both"/>
            </w:pPr>
            <w:r>
              <w:rPr>
                <w:b/>
              </w:rPr>
              <w:t>boomPI 例子</w:t>
            </w:r>
          </w:p>
        </w:tc>
      </w:tr>
      <w:tr w14:paraId="2C52B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7A9B81F5">
            <w:pPr>
              <w:jc w:val="both"/>
            </w:pPr>
            <w:r>
              <w:t>SPSC</w:t>
            </w:r>
          </w:p>
        </w:tc>
        <w:tc>
          <w:tcPr>
            <w:tcW w:w="2076" w:type="dxa"/>
          </w:tcPr>
          <w:p w14:paraId="7C86FD58">
            <w:pPr>
              <w:jc w:val="both"/>
            </w:pPr>
            <w:r>
              <w:t>单生产者单消费者</w:t>
            </w:r>
          </w:p>
        </w:tc>
        <w:tc>
          <w:tcPr>
            <w:tcW w:w="2076" w:type="dxa"/>
          </w:tcPr>
          <w:p w14:paraId="0D62822B">
            <w:pPr>
              <w:jc w:val="both"/>
            </w:pPr>
            <w:r>
              <w:t>最小（head/tail 可分别原子）</w:t>
            </w:r>
          </w:p>
        </w:tc>
        <w:tc>
          <w:tcPr>
            <w:tcW w:w="2076" w:type="dxa"/>
          </w:tcPr>
          <w:p w14:paraId="3BF0FF47">
            <w:pPr>
              <w:jc w:val="both"/>
            </w:pPr>
            <w:r>
              <w:t>capture 队列、TTS 环</w:t>
            </w:r>
          </w:p>
        </w:tc>
      </w:tr>
      <w:tr w14:paraId="1309A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E8095A8">
            <w:pPr>
              <w:jc w:val="both"/>
            </w:pPr>
            <w:r>
              <w:t>MPSC</w:t>
            </w:r>
          </w:p>
        </w:tc>
        <w:tc>
          <w:tcPr>
            <w:tcW w:w="2076" w:type="dxa"/>
          </w:tcPr>
          <w:p w14:paraId="18789A1A">
            <w:pPr>
              <w:jc w:val="both"/>
            </w:pPr>
            <w:r>
              <w:t>多生产者单消费者</w:t>
            </w:r>
          </w:p>
        </w:tc>
        <w:tc>
          <w:tcPr>
            <w:tcW w:w="2076" w:type="dxa"/>
          </w:tcPr>
          <w:p w14:paraId="1696BE2F">
            <w:pPr>
              <w:jc w:val="both"/>
            </w:pPr>
            <w:r>
              <w:t>生产侧互斥</w:t>
            </w:r>
          </w:p>
        </w:tc>
        <w:tc>
          <w:tcPr>
            <w:tcW w:w="2076" w:type="dxa"/>
          </w:tcPr>
          <w:p w14:paraId="3B8D9196">
            <w:pPr>
              <w:jc w:val="both"/>
            </w:pPr>
            <w:r>
              <w:t>EventQueue（ASIO 多回调？实际单）</w:t>
            </w:r>
          </w:p>
        </w:tc>
      </w:tr>
      <w:tr w14:paraId="4795D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368F43D">
            <w:pPr>
              <w:jc w:val="both"/>
            </w:pPr>
            <w:r>
              <w:t>MPMC</w:t>
            </w:r>
          </w:p>
        </w:tc>
        <w:tc>
          <w:tcPr>
            <w:tcW w:w="2076" w:type="dxa"/>
          </w:tcPr>
          <w:p w14:paraId="73610794">
            <w:pPr>
              <w:jc w:val="both"/>
            </w:pPr>
            <w:r>
              <w:t>多生产者多消费者</w:t>
            </w:r>
          </w:p>
        </w:tc>
        <w:tc>
          <w:tcPr>
            <w:tcW w:w="2076" w:type="dxa"/>
          </w:tcPr>
          <w:p w14:paraId="42557B65">
            <w:pPr>
              <w:jc w:val="both"/>
            </w:pPr>
            <w:r>
              <w:t>全互斥</w:t>
            </w:r>
          </w:p>
        </w:tc>
        <w:tc>
          <w:tcPr>
            <w:tcW w:w="2076" w:type="dxa"/>
          </w:tcPr>
          <w:p w14:paraId="474E62F9">
            <w:pPr>
              <w:jc w:val="both"/>
            </w:pPr>
            <w:r>
              <w:t>无（不需要）</w:t>
            </w:r>
          </w:p>
        </w:tc>
      </w:tr>
    </w:tbl>
    <w:p w14:paraId="282C83AA"/>
    <w:p w14:paraId="51839E64">
      <w:pPr>
        <w:pStyle w:val="25"/>
      </w:pPr>
      <w:r>
        <w:t>SPSC 为什么特别：生产者只动 tail，消费者只动 head，两者无交集——可以用无锁（atomic）或极简锁实现。boomPI 的 capture 队列/TTS 环都是 SPSC，各用一把锁包住（保守但简单正确）。</w:t>
      </w:r>
    </w:p>
    <w:p w14:paraId="1A9822C9">
      <w:pPr>
        <w:pStyle w:val="47"/>
      </w:pPr>
      <w:r>
        <w:t>4. 原理展开：有界 vs 无界——为什么必须有界</w:t>
      </w:r>
    </w:p>
    <w:p w14:paraId="3576708E">
      <w:pPr>
        <w:pStyle w:val="25"/>
      </w:pPr>
      <w:r>
        <w:t>无界队列（vector push_back）的问题：生产者永远成功，消费者跟不上时，队列无限膨胀——内存吃光，而且"越积越旧的数据"已经失去实时价值。</w:t>
      </w:r>
    </w:p>
    <w:p w14:paraId="33B5A260">
      <w:pPr>
        <w:pStyle w:val="65"/>
        <w:spacing w:before="60" w:after="60" w:line="240" w:lineRule="auto"/>
        <w:ind w:left="0" w:firstLine="0"/>
        <w:jc w:val="left"/>
      </w:pPr>
      <w:r>
        <w:t>有界队列的"满"是一个信号，不是 bug：</w:t>
      </w:r>
      <w:r>
        <w:br w:type="textWrapping"/>
      </w:r>
      <w:r>
        <w:br w:type="textWrapping"/>
      </w:r>
      <w:r>
        <w:t xml:space="preserve">  "满" = 生产比消费快 = 系统某处失衡</w:t>
      </w:r>
      <w:r>
        <w:br w:type="textWrapping"/>
      </w:r>
      <w:r>
        <w:br w:type="textWrapping"/>
      </w:r>
      <w:r>
        <w:t>失衡的可能原因：</w:t>
      </w:r>
      <w:r>
        <w:br w:type="textWrapping"/>
      </w:r>
      <w:r>
        <w:t xml:space="preserve">  消费者被抢占/卡住</w:t>
      </w:r>
      <w:r>
        <w:br w:type="textWrapping"/>
      </w:r>
      <w:r>
        <w:t xml:space="preserve">  生产者速率突增</w:t>
      </w:r>
      <w:r>
        <w:br w:type="textWrapping"/>
      </w:r>
      <w:r>
        <w:t xml:space="preserve">  网络/磁盘抖动</w:t>
      </w:r>
      <w:r>
        <w:br w:type="textWrapping"/>
      </w:r>
      <w:r>
        <w:br w:type="textWrapping"/>
      </w:r>
      <w:r>
        <w:t>应对失衡（按队列语义选）：</w:t>
      </w:r>
      <w:r>
        <w:br w:type="textWrapping"/>
      </w:r>
      <w:r>
        <w:t xml:space="preserve">  音频队列满 → 时间轴已断 → 取消 turn（第 21 章）</w:t>
      </w:r>
      <w:r>
        <w:br w:type="textWrapping"/>
      </w:r>
      <w:r>
        <w:t xml:space="preserve">  事件队列满 → 信任危机 → 重连</w:t>
      </w:r>
      <w:r>
        <w:br w:type="textWrapping"/>
      </w:r>
      <w:r>
        <w:t xml:space="preserve">  TTS 环满 → 背压 → 拒绝+取消</w:t>
      </w:r>
      <w:r>
        <w:br w:type="textWrapping"/>
      </w:r>
      <w:r>
        <w:br w:type="textWrapping"/>
      </w:r>
      <w:r>
        <w:t>无界队列的"假装没问题"反而是最危险的：</w:t>
      </w:r>
      <w:r>
        <w:br w:type="textWrapping"/>
      </w:r>
      <w:r>
        <w:t xml:space="preserve">  内存缓慢耗尽，到死都不知道为什么</w:t>
      </w:r>
    </w:p>
    <w:p w14:paraId="49BE3BAF">
      <w:pPr>
        <w:pStyle w:val="47"/>
      </w:pPr>
      <w:r>
        <w:t>5. 原理展开：完整的有界队列设计清单</w:t>
      </w:r>
    </w:p>
    <w:p w14:paraId="0C9DC651">
      <w:pPr>
        <w:pStyle w:val="25"/>
      </w:pPr>
      <w:r>
        <w:t>一个生产级有界队列要回答六个问题（这也是第 15 章"每个缓冲六个问题"的完整版）：</w:t>
      </w:r>
    </w:p>
    <w:p w14:paraId="2EA914AD">
      <w:pPr>
        <w:pStyle w:val="56"/>
      </w:pPr>
      <w:r>
        <w:t>数据元素是什么？（帧/事件/字节）</w:t>
      </w:r>
    </w:p>
    <w:p w14:paraId="1F33E260">
      <w:pPr>
        <w:pStyle w:val="56"/>
      </w:pPr>
      <w:r>
        <w:t>谁生产？谁消费？（线程契约）</w:t>
      </w:r>
    </w:p>
    <w:p w14:paraId="2BCB3749">
      <w:pPr>
        <w:pStyle w:val="56"/>
      </w:pPr>
      <w:r>
        <w:t>容量多少？（时间预算：容量×周期）</w:t>
      </w:r>
    </w:p>
    <w:p w14:paraId="73852754">
      <w:pPr>
        <w:pStyle w:val="56"/>
      </w:pPr>
      <w:r>
        <w:t>满时怎么办？（拒绝/覆盖/清空/阻塞——显式策略）</w:t>
      </w:r>
    </w:p>
    <w:p w14:paraId="7E8FF159">
      <w:pPr>
        <w:pStyle w:val="56"/>
      </w:pPr>
      <w:r>
        <w:t>空时消费者怎么办？（忙等/睡眠/超时）</w:t>
      </w:r>
    </w:p>
    <w:p w14:paraId="2A6DAEBB">
      <w:pPr>
        <w:pStyle w:val="56"/>
      </w:pPr>
      <w:r>
        <w:t>关闭时怎么办？（唤醒所有等待者，谓词含停止标志）</w:t>
      </w:r>
    </w:p>
    <w:p w14:paraId="43A33830">
      <w:pPr>
        <w:pStyle w:val="25"/>
      </w:pPr>
      <w:r>
        <w:t>boomPI 的 capture 队列对照：元素=CaptureFrame；生产=capture 线程；消费=actor；容量=4（80ms 预算）；满=清空+discontinuity；空=wait_for 100ms；关闭=stop 进谓词+notify_all。六个答案一个不少。</w:t>
      </w:r>
    </w:p>
    <w:p w14:paraId="0F0E2AC8">
      <w:pPr>
        <w:pStyle w:val="47"/>
      </w:pPr>
      <w:r>
        <w:t>6. 最小独立实验</w:t>
      </w:r>
    </w:p>
    <w:p w14:paraId="6D5C6CD7">
      <w:pPr>
        <w:pStyle w:val="65"/>
        <w:spacing w:before="60" w:after="60" w:line="240" w:lineRule="auto"/>
        <w:ind w:left="0" w:firstLine="0"/>
        <w:jc w:val="left"/>
      </w:pPr>
      <w:r>
        <w:t>cat &gt; /tmp/pc.cpp &lt;&lt;'EOF'</w:t>
      </w:r>
      <w:r>
        <w:br w:type="textWrapping"/>
      </w:r>
      <w:r>
        <w:t>#include &lt;mutex&gt;</w:t>
      </w:r>
      <w:r>
        <w:br w:type="textWrapping"/>
      </w:r>
      <w:r>
        <w:t>#include &lt;condition_variable&gt;</w:t>
      </w:r>
      <w:r>
        <w:br w:type="textWrapping"/>
      </w:r>
      <w:r>
        <w:t>#include &lt;array&gt;</w:t>
      </w:r>
      <w:r>
        <w:br w:type="textWrapping"/>
      </w:r>
      <w:r>
        <w:t>#include &lt;thread&gt;</w:t>
      </w:r>
      <w:r>
        <w:br w:type="textWrapping"/>
      </w:r>
      <w:r>
        <w:t>#include &lt;cstdio&gt;</w:t>
      </w:r>
      <w:r>
        <w:br w:type="textWrapping"/>
      </w:r>
      <w:r>
        <w:t>struct BoundedQueue {</w:t>
      </w:r>
      <w:r>
        <w:br w:type="textWrapping"/>
      </w:r>
      <w:r>
        <w:t xml:space="preserve">  std::mutex m; std::condition_variable cv;</w:t>
      </w:r>
      <w:r>
        <w:br w:type="textWrapping"/>
      </w:r>
      <w:r>
        <w:t xml:space="preserve">  std::array&lt;int,4&gt; buf{}; size_t head=0, count=0;</w:t>
      </w:r>
      <w:r>
        <w:br w:type="textWrapping"/>
      </w:r>
      <w:r>
        <w:t xml:space="preserve">  bool closed=false;</w:t>
      </w:r>
      <w:r>
        <w:br w:type="textWrapping"/>
      </w:r>
      <w:r>
        <w:t xml:space="preserve">  bool Push(int v){</w:t>
      </w:r>
      <w:r>
        <w:br w:type="textWrapping"/>
      </w:r>
      <w:r>
        <w:t xml:space="preserve">    std::lock_guard&lt;std::mutex&gt; g(m);</w:t>
      </w:r>
      <w:r>
        <w:br w:type="textWrapping"/>
      </w:r>
      <w:r>
        <w:t xml:space="preserve">    if (closed || count==buf.size()) return false;</w:t>
      </w:r>
      <w:r>
        <w:br w:type="textWrapping"/>
      </w:r>
      <w:r>
        <w:t xml:space="preserve">    buf[(head+count)%buf.size()]=v; ++count; cv.notify_one();</w:t>
      </w:r>
      <w:r>
        <w:br w:type="textWrapping"/>
      </w:r>
      <w:r>
        <w:t xml:space="preserve">    return true;</w:t>
      </w:r>
      <w:r>
        <w:br w:type="textWrapping"/>
      </w:r>
      <w:r>
        <w:t xml:space="preserve">  }</w:t>
      </w:r>
      <w:r>
        <w:br w:type="textWrapping"/>
      </w:r>
      <w:r>
        <w:t xml:space="preserve">  bool Pop(int* out){</w:t>
      </w:r>
      <w:r>
        <w:br w:type="textWrapping"/>
      </w:r>
      <w:r>
        <w:t xml:space="preserve">    std::unique_lock&lt;std::mutex&gt; lk(m);</w:t>
      </w:r>
      <w:r>
        <w:br w:type="textWrapping"/>
      </w:r>
      <w:r>
        <w:t xml:space="preserve">    cv.wait(lk, [&amp;]{ return closed || count&gt;0; });</w:t>
      </w:r>
      <w:r>
        <w:br w:type="textWrapping"/>
      </w:r>
      <w:r>
        <w:t xml:space="preserve">    if (!count) return false;</w:t>
      </w:r>
      <w:r>
        <w:br w:type="textWrapping"/>
      </w:r>
      <w:r>
        <w:t xml:space="preserve">    *out=buf[head]; head=(head+1)%buf.size(); --count; return true;</w:t>
      </w:r>
      <w:r>
        <w:br w:type="textWrapping"/>
      </w:r>
      <w:r>
        <w:t xml:space="preserve">  }</w:t>
      </w:r>
      <w:r>
        <w:br w:type="textWrapping"/>
      </w:r>
      <w:r>
        <w:t xml:space="preserve">  void Close(){ std::lock_guard&lt;std::mutex&gt; g(m); closed=true; cv.notify_all(); }</w:t>
      </w:r>
      <w:r>
        <w:br w:type="textWrapping"/>
      </w:r>
      <w:r>
        <w:t>};</w:t>
      </w:r>
      <w:r>
        <w:br w:type="textWrapping"/>
      </w:r>
      <w:r>
        <w:t>int main(){</w:t>
      </w:r>
      <w:r>
        <w:br w:type="textWrapping"/>
      </w:r>
      <w:r>
        <w:t xml:space="preserve">  BoundedQueue q;</w:t>
      </w:r>
      <w:r>
        <w:br w:type="textWrapping"/>
      </w:r>
      <w:r>
        <w:t xml:space="preserve">  std::thread p([&amp;]{ for(int i=0;i&lt;10;i++) q.Push(i); q.Close(); });</w:t>
      </w:r>
      <w:r>
        <w:br w:type="textWrapping"/>
      </w:r>
      <w:r>
        <w:t xml:space="preserve">  int v; while(q.Pop(&amp;v)) std::printf("got %d\n", v);</w:t>
      </w:r>
      <w:r>
        <w:br w:type="textWrapping"/>
      </w:r>
      <w:r>
        <w:t xml:space="preserve">  p.join();</w:t>
      </w:r>
      <w:r>
        <w:br w:type="textWrapping"/>
      </w:r>
      <w:r>
        <w:t>}</w:t>
      </w:r>
      <w:r>
        <w:br w:type="textWrapping"/>
      </w:r>
      <w:r>
        <w:t>EOF</w:t>
      </w:r>
      <w:r>
        <w:br w:type="textWrapping"/>
      </w:r>
      <w:r>
        <w:t>g++ -O2 -pthread /tmp/pc.cpp -o /tmp/pc &amp;&amp; /tmp/pc</w:t>
      </w:r>
    </w:p>
    <w:p w14:paraId="29A4F961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5"/>
        <w:gridCol w:w="2073"/>
        <w:gridCol w:w="2074"/>
      </w:tblGrid>
      <w:tr w14:paraId="2E819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3817DA9A">
            <w:pPr>
              <w:jc w:val="both"/>
            </w:pPr>
            <w:r>
              <w:rPr>
                <w:b/>
              </w:rPr>
              <w:t>队列</w:t>
            </w:r>
          </w:p>
        </w:tc>
        <w:tc>
          <w:tcPr>
            <w:tcW w:w="2076" w:type="dxa"/>
          </w:tcPr>
          <w:p w14:paraId="2A2326C6">
            <w:pPr>
              <w:jc w:val="both"/>
            </w:pPr>
            <w:r>
              <w:rPr>
                <w:b/>
              </w:rPr>
              <w:t>生产/消费</w:t>
            </w:r>
          </w:p>
        </w:tc>
        <w:tc>
          <w:tcPr>
            <w:tcW w:w="2076" w:type="dxa"/>
          </w:tcPr>
          <w:p w14:paraId="2BFA3FF0">
            <w:pPr>
              <w:jc w:val="both"/>
            </w:pPr>
            <w:r>
              <w:rPr>
                <w:b/>
              </w:rPr>
              <w:t>满策略</w:t>
            </w:r>
          </w:p>
        </w:tc>
        <w:tc>
          <w:tcPr>
            <w:tcW w:w="2076" w:type="dxa"/>
          </w:tcPr>
          <w:p w14:paraId="04E234AE">
            <w:pPr>
              <w:jc w:val="both"/>
            </w:pPr>
            <w:r>
              <w:rPr>
                <w:b/>
              </w:rPr>
              <w:t>容量依据</w:t>
            </w:r>
          </w:p>
        </w:tc>
      </w:tr>
      <w:tr w14:paraId="2AF0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51A6478">
            <w:pPr>
              <w:jc w:val="both"/>
            </w:pPr>
            <w:r>
              <w:t>capture</w:t>
            </w:r>
          </w:p>
        </w:tc>
        <w:tc>
          <w:tcPr>
            <w:tcW w:w="2076" w:type="dxa"/>
          </w:tcPr>
          <w:p w14:paraId="49ED541B">
            <w:pPr>
              <w:jc w:val="both"/>
            </w:pPr>
            <w:r>
              <w:t>capture线程/actor</w:t>
            </w:r>
          </w:p>
        </w:tc>
        <w:tc>
          <w:tcPr>
            <w:tcW w:w="2076" w:type="dxa"/>
          </w:tcPr>
          <w:p w14:paraId="4CF229F2">
            <w:pPr>
              <w:jc w:val="both"/>
            </w:pPr>
            <w:r>
              <w:t>清空+断帧</w:t>
            </w:r>
          </w:p>
        </w:tc>
        <w:tc>
          <w:tcPr>
            <w:tcW w:w="2076" w:type="dxa"/>
          </w:tcPr>
          <w:p w14:paraId="209DE38E">
            <w:pPr>
              <w:jc w:val="both"/>
            </w:pPr>
            <w:r>
              <w:t>80ms actor 预算</w:t>
            </w:r>
          </w:p>
        </w:tc>
      </w:tr>
      <w:tr w14:paraId="30178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6C090CD1">
            <w:pPr>
              <w:jc w:val="both"/>
            </w:pPr>
            <w:r>
              <w:t>TTS 环</w:t>
            </w:r>
          </w:p>
        </w:tc>
        <w:tc>
          <w:tcPr>
            <w:tcW w:w="2076" w:type="dxa"/>
          </w:tcPr>
          <w:p w14:paraId="4C7F390B">
            <w:pPr>
              <w:jc w:val="both"/>
            </w:pPr>
            <w:r>
              <w:t>actor/playback线程</w:t>
            </w:r>
          </w:p>
        </w:tc>
        <w:tc>
          <w:tcPr>
            <w:tcW w:w="2076" w:type="dxa"/>
          </w:tcPr>
          <w:p w14:paraId="13DF83EE">
            <w:pPr>
              <w:jc w:val="both"/>
            </w:pPr>
            <w:r>
              <w:t>拒绝+取消</w:t>
            </w:r>
          </w:p>
        </w:tc>
        <w:tc>
          <w:tcPr>
            <w:tcW w:w="2076" w:type="dxa"/>
          </w:tcPr>
          <w:p w14:paraId="24CC843E">
            <w:pPr>
              <w:jc w:val="both"/>
            </w:pPr>
            <w:r>
              <w:t>1.5s 网络抖动</w:t>
            </w:r>
          </w:p>
        </w:tc>
      </w:tr>
      <w:tr w14:paraId="3690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40ACDE2">
            <w:pPr>
              <w:jc w:val="both"/>
            </w:pPr>
            <w:r>
              <w:t>EventQueue</w:t>
            </w:r>
          </w:p>
        </w:tc>
        <w:tc>
          <w:tcPr>
            <w:tcW w:w="2076" w:type="dxa"/>
          </w:tcPr>
          <w:p w14:paraId="00234FED">
            <w:pPr>
              <w:jc w:val="both"/>
            </w:pPr>
            <w:r>
              <w:t>ASIO线程/actor</w:t>
            </w:r>
          </w:p>
        </w:tc>
        <w:tc>
          <w:tcPr>
            <w:tcW w:w="2076" w:type="dxa"/>
          </w:tcPr>
          <w:p w14:paraId="2F60075D">
            <w:pPr>
              <w:jc w:val="both"/>
            </w:pPr>
            <w:r>
              <w:t>溢出+重连</w:t>
            </w:r>
          </w:p>
        </w:tc>
        <w:tc>
          <w:tcPr>
            <w:tcW w:w="2076" w:type="dxa"/>
          </w:tcPr>
          <w:p w14:paraId="17AF729F">
            <w:pPr>
              <w:jc w:val="both"/>
            </w:pPr>
            <w:r>
              <w:t>64 项信任上限</w:t>
            </w:r>
          </w:p>
        </w:tc>
      </w:tr>
      <w:tr w14:paraId="75B58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070FCB1">
            <w:pPr>
              <w:jc w:val="both"/>
            </w:pPr>
            <w:r>
              <w:t>pre-roll</w:t>
            </w:r>
          </w:p>
        </w:tc>
        <w:tc>
          <w:tcPr>
            <w:tcW w:w="2076" w:type="dxa"/>
          </w:tcPr>
          <w:p w14:paraId="05E1A2ED">
            <w:pPr>
              <w:jc w:val="both"/>
            </w:pPr>
            <w:r>
              <w:t>actor/actor</w:t>
            </w:r>
          </w:p>
        </w:tc>
        <w:tc>
          <w:tcPr>
            <w:tcW w:w="2076" w:type="dxa"/>
          </w:tcPr>
          <w:p w14:paraId="0EB22590">
            <w:pPr>
              <w:jc w:val="both"/>
            </w:pPr>
            <w:r>
              <w:t>滚动丢弃</w:t>
            </w:r>
          </w:p>
        </w:tc>
        <w:tc>
          <w:tcPr>
            <w:tcW w:w="2076" w:type="dxa"/>
          </w:tcPr>
          <w:p w14:paraId="618F6CC0">
            <w:pPr>
              <w:jc w:val="both"/>
            </w:pPr>
            <w:r>
              <w:t>500ms 句首保留</w:t>
            </w:r>
          </w:p>
        </w:tc>
      </w:tr>
    </w:tbl>
    <w:p w14:paraId="7243D142"/>
    <w:p w14:paraId="0DCB0CF9">
      <w:pPr>
        <w:pStyle w:val="47"/>
      </w:pPr>
      <w:r>
        <w:t>8. 错误版本</w:t>
      </w:r>
    </w:p>
    <w:p w14:paraId="0B82DF6E">
      <w:pPr>
        <w:pStyle w:val="65"/>
        <w:spacing w:before="60" w:after="60" w:line="240" w:lineRule="auto"/>
        <w:ind w:left="0" w:firstLine="0"/>
        <w:jc w:val="left"/>
      </w:pPr>
      <w:r>
        <w:t>// 错误：队列满时阻塞生产者</w:t>
      </w:r>
      <w:r>
        <w:br w:type="textWrapping"/>
      </w:r>
      <w:r>
        <w:t>void Push(int v){ while (count==N) sleep(1ms); }</w:t>
      </w:r>
      <w:r>
        <w:br w:type="textWrapping"/>
      </w:r>
      <w:r>
        <w:t>// 生产者（如 capture 线程）被阻塞 → 新帧无法读取</w:t>
      </w:r>
      <w:r>
        <w:br w:type="textWrapping"/>
      </w:r>
      <w:r>
        <w:t>// → ALSA overrun → 音频断裂，比丢弃更糟</w:t>
      </w:r>
      <w:r>
        <w:br w:type="textWrapping"/>
      </w:r>
      <w:r>
        <w:t>// 正确：实时生产者"满了就失败/清空"，绝不阻塞</w:t>
      </w:r>
    </w:p>
    <w:p w14:paraId="097C0C42">
      <w:pPr>
        <w:pStyle w:val="47"/>
      </w:pPr>
      <w:r>
        <w:t>9. 不变量总结</w:t>
      </w:r>
    </w:p>
    <w:p w14:paraId="5BE37F8E">
      <w:pPr>
        <w:pStyle w:val="56"/>
      </w:pPr>
      <w:r>
        <w:t>队列 = 解耦 + 缓冲，是线程协作的主干。</w:t>
      </w:r>
    </w:p>
    <w:p w14:paraId="48F0C89B">
      <w:pPr>
        <w:pStyle w:val="56"/>
      </w:pPr>
      <w:r>
        <w:t>SPSC 最简单，先确认你的队列类型。</w:t>
      </w:r>
    </w:p>
    <w:p w14:paraId="7B0AB3A8">
      <w:pPr>
        <w:pStyle w:val="56"/>
      </w:pPr>
      <w:r>
        <w:t>有界 + 显式满策略，无界是隐患。</w:t>
      </w:r>
    </w:p>
    <w:p w14:paraId="70F7E293">
      <w:pPr>
        <w:pStyle w:val="56"/>
      </w:pPr>
      <w:r>
        <w:t>实时生产者绝不被队列阻塞。</w:t>
      </w:r>
    </w:p>
    <w:p w14:paraId="1FA32C04">
      <w:pPr>
        <w:pStyle w:val="56"/>
      </w:pPr>
      <w:r>
        <w:t>关闭必须唤醒所有等待者。</w:t>
      </w:r>
    </w:p>
    <w:p w14:paraId="1EA3FBA6">
      <w:pPr>
        <w:pStyle w:val="47"/>
      </w:pPr>
      <w:r>
        <w:t>10. 章末考核</w:t>
      </w:r>
    </w:p>
    <w:p w14:paraId="523CB1B2">
      <w:pPr>
        <w:pStyle w:val="56"/>
      </w:pPr>
      <w:r>
        <w:t>为什么不用跨线程直接调用？</w:t>
      </w:r>
    </w:p>
    <w:p w14:paraId="0328CF61">
      <w:pPr>
        <w:pStyle w:val="56"/>
      </w:pPr>
      <w:r>
        <w:t>SPSC 与 MPMC 的同步需求差异？</w:t>
      </w:r>
    </w:p>
    <w:p w14:paraId="622516C0">
      <w:pPr>
        <w:pStyle w:val="56"/>
      </w:pPr>
      <w:r>
        <w:t>队列满为什么是"信号"不是"bug"？</w:t>
      </w:r>
    </w:p>
    <w:p w14:paraId="52789AF9">
      <w:pPr>
        <w:pStyle w:val="56"/>
      </w:pPr>
      <w:r>
        <w:t>六个设计问题，用 capture 队列回答。</w:t>
      </w:r>
    </w:p>
    <w:p w14:paraId="4D1694ED">
      <w:pPr>
        <w:pStyle w:val="46"/>
        <w:keepNext/>
        <w:pageBreakBefore/>
      </w:pPr>
      <w:bookmarkStart w:id="34" w:name="_Toc29471"/>
      <w:r>
        <w:t>第28章  实时性：deadline、背压与单核约束</w:t>
      </w:r>
      <w:bookmarkEnd w:id="34"/>
    </w:p>
    <w:p w14:paraId="11491C02">
      <w:pPr>
        <w:pStyle w:val="47"/>
      </w:pPr>
      <w:r>
        <w:t>1. 真实问题</w:t>
      </w:r>
    </w:p>
    <w:p w14:paraId="35D79A62">
      <w:pPr>
        <w:pStyle w:val="25"/>
      </w:pPr>
      <w:r>
        <w:t>boomPI 的每个常数都是一道时间题：20ms 帧、80ms 队列、180ms 首播、30ms 欠载、800ms 发送水位、3s 取消窗口。RV1106 只有一个核——这些预算怎么分？为什么"平均延迟正常"不等于"实时可用"？</w:t>
      </w:r>
    </w:p>
    <w:p w14:paraId="11304B35">
      <w:pPr>
        <w:pStyle w:val="47"/>
      </w:pPr>
      <w:r>
        <w:t>2. 原理展开：实时 ≠ 快，实时 = 每周期都在期限内</w:t>
      </w:r>
    </w:p>
    <w:p w14:paraId="5942EE13">
      <w:pPr>
        <w:pStyle w:val="65"/>
        <w:spacing w:before="60" w:after="60" w:line="240" w:lineRule="auto"/>
        <w:ind w:left="0" w:firstLine="0"/>
        <w:jc w:val="left"/>
      </w:pPr>
      <w:r>
        <w:t>平均延迟 5ms 的播放链路，不一定实时：</w:t>
      </w:r>
      <w:r>
        <w:br w:type="textWrapping"/>
      </w:r>
      <w:r>
        <w:t xml:space="preserve">  假设每 100 帧里有 1 帧延迟 200ms</w:t>
      </w:r>
      <w:r>
        <w:br w:type="textWrapping"/>
      </w:r>
      <w:r>
        <w:t xml:space="preserve">  平均仍漂亮，但那一帧：</w:t>
      </w:r>
      <w:r>
        <w:br w:type="textWrapping"/>
      </w:r>
      <w:r>
        <w:t xml:space="preserve">    capture 端 → 队列溢出 → 断帧 → 整轮取消</w:t>
      </w:r>
      <w:r>
        <w:br w:type="textWrapping"/>
      </w:r>
      <w:r>
        <w:t xml:space="preserve">    playback 端 → 欠载 → 听到"咔"</w:t>
      </w:r>
      <w:r>
        <w:br w:type="textWrapping"/>
      </w:r>
      <w:r>
        <w:br w:type="textWrapping"/>
      </w:r>
      <w:r>
        <w:t>实时指标看的是最坏情况（worst case），不是平均：</w:t>
      </w:r>
      <w:r>
        <w:br w:type="textWrapping"/>
      </w:r>
      <w:r>
        <w:t xml:space="preserve">  deadline：必须完成的时刻</w:t>
      </w:r>
      <w:r>
        <w:br w:type="textWrapping"/>
      </w:r>
      <w:r>
        <w:t xml:space="preserve">  jitter：实际完成时刻与 deadline 的偏差分布</w:t>
      </w:r>
      <w:r>
        <w:br w:type="textWrapping"/>
      </w:r>
      <w:r>
        <w:t xml:space="preserve">  P99/P99.9：99%/99.9% 帧在多少毫秒内完成</w:t>
      </w:r>
    </w:p>
    <w:p w14:paraId="1A510FD9">
      <w:pPr>
        <w:pStyle w:val="25"/>
      </w:pPr>
      <w:r>
        <w:t>单核尤其残酷：一个线程占住 CPU，其它线程全部等待。实时调度的本质是"决定谁在最坏时刻牺牲"。</w:t>
      </w:r>
    </w:p>
    <w:p w14:paraId="1A265FE4">
      <w:pPr>
        <w:pStyle w:val="47"/>
      </w:pPr>
      <w:r>
        <w:t>3. 原理展开：boomPI 的时间预算表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295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3B63085B">
            <w:pPr>
              <w:jc w:val="both"/>
            </w:pPr>
            <w:r>
              <w:rPr>
                <w:b/>
              </w:rPr>
              <w:t>预算</w:t>
            </w:r>
          </w:p>
        </w:tc>
        <w:tc>
          <w:tcPr>
            <w:tcW w:w="2076" w:type="dxa"/>
          </w:tcPr>
          <w:p w14:paraId="059F3686">
            <w:pPr>
              <w:jc w:val="both"/>
            </w:pPr>
            <w:r>
              <w:rPr>
                <w:b/>
              </w:rPr>
              <w:t>值</w:t>
            </w:r>
          </w:p>
        </w:tc>
        <w:tc>
          <w:tcPr>
            <w:tcW w:w="2076" w:type="dxa"/>
          </w:tcPr>
          <w:p w14:paraId="35033C52">
            <w:pPr>
              <w:jc w:val="both"/>
            </w:pPr>
            <w:r>
              <w:rPr>
                <w:b/>
              </w:rPr>
              <w:t>从哪来</w:t>
            </w:r>
          </w:p>
        </w:tc>
        <w:tc>
          <w:tcPr>
            <w:tcW w:w="2076" w:type="dxa"/>
          </w:tcPr>
          <w:p w14:paraId="0C6FA32C">
            <w:pPr>
              <w:jc w:val="both"/>
            </w:pPr>
            <w:r>
              <w:rPr>
                <w:b/>
              </w:rPr>
              <w:t>超了会怎样</w:t>
            </w:r>
          </w:p>
        </w:tc>
      </w:tr>
      <w:tr w14:paraId="24B1F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2A9D56C">
            <w:pPr>
              <w:jc w:val="both"/>
            </w:pPr>
            <w:r>
              <w:t>采集周期</w:t>
            </w:r>
          </w:p>
        </w:tc>
        <w:tc>
          <w:tcPr>
            <w:tcW w:w="2076" w:type="dxa"/>
          </w:tcPr>
          <w:p w14:paraId="204C2EDE">
            <w:pPr>
              <w:jc w:val="both"/>
            </w:pPr>
            <w:r>
              <w:t>20ms</w:t>
            </w:r>
          </w:p>
        </w:tc>
        <w:tc>
          <w:tcPr>
            <w:tcW w:w="2076" w:type="dxa"/>
          </w:tcPr>
          <w:p w14:paraId="2E453992">
            <w:pPr>
              <w:jc w:val="both"/>
            </w:pPr>
            <w:r>
              <w:t>协议帧长</w:t>
            </w:r>
          </w:p>
        </w:tc>
        <w:tc>
          <w:tcPr>
            <w:tcW w:w="2076" w:type="dxa"/>
          </w:tcPr>
          <w:p w14:paraId="2DBD58F8">
            <w:pPr>
              <w:jc w:val="both"/>
            </w:pPr>
            <w:r>
              <w:t>帧迟到 → 队列水位涨</w:t>
            </w:r>
          </w:p>
        </w:tc>
      </w:tr>
      <w:tr w14:paraId="2A73E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E8D7CDC">
            <w:pPr>
              <w:jc w:val="both"/>
            </w:pPr>
            <w:r>
              <w:t>actor 容忍</w:t>
            </w:r>
          </w:p>
        </w:tc>
        <w:tc>
          <w:tcPr>
            <w:tcW w:w="2076" w:type="dxa"/>
          </w:tcPr>
          <w:p w14:paraId="77F6E40F">
            <w:pPr>
              <w:jc w:val="both"/>
            </w:pPr>
            <w:r>
              <w:t>80ms（4帧）</w:t>
            </w:r>
          </w:p>
        </w:tc>
        <w:tc>
          <w:tcPr>
            <w:tcW w:w="2076" w:type="dxa"/>
          </w:tcPr>
          <w:p w14:paraId="5D87076B">
            <w:pPr>
              <w:jc w:val="both"/>
            </w:pPr>
            <w:r>
              <w:t>actor 循环最坏耗时</w:t>
            </w:r>
          </w:p>
        </w:tc>
        <w:tc>
          <w:tcPr>
            <w:tcW w:w="2076" w:type="dxa"/>
          </w:tcPr>
          <w:p w14:paraId="73351422">
            <w:pPr>
              <w:jc w:val="both"/>
            </w:pPr>
            <w:r>
              <w:t>溢出 → 断帧取消</w:t>
            </w:r>
          </w:p>
        </w:tc>
      </w:tr>
      <w:tr w14:paraId="781C5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991DE2C">
            <w:pPr>
              <w:jc w:val="both"/>
            </w:pPr>
            <w:r>
              <w:t>首播缓冲</w:t>
            </w:r>
          </w:p>
        </w:tc>
        <w:tc>
          <w:tcPr>
            <w:tcW w:w="2076" w:type="dxa"/>
          </w:tcPr>
          <w:p w14:paraId="7577DFE5">
            <w:pPr>
              <w:jc w:val="both"/>
            </w:pPr>
            <w:r>
              <w:t>180ms（9帧）</w:t>
            </w:r>
          </w:p>
        </w:tc>
        <w:tc>
          <w:tcPr>
            <w:tcW w:w="2076" w:type="dxa"/>
          </w:tcPr>
          <w:p w14:paraId="318EF352">
            <w:pPr>
              <w:jc w:val="both"/>
            </w:pPr>
            <w:r>
              <w:t>首包网络抖动</w:t>
            </w:r>
          </w:p>
        </w:tc>
        <w:tc>
          <w:tcPr>
            <w:tcW w:w="2076" w:type="dxa"/>
          </w:tcPr>
          <w:p w14:paraId="38499187">
            <w:pPr>
              <w:jc w:val="both"/>
            </w:pPr>
            <w:r>
              <w:t>听感等待</w:t>
            </w:r>
          </w:p>
        </w:tc>
      </w:tr>
      <w:tr w14:paraId="5DA5F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E507503">
            <w:pPr>
              <w:jc w:val="both"/>
            </w:pPr>
            <w:r>
              <w:t>欠载判定</w:t>
            </w:r>
          </w:p>
        </w:tc>
        <w:tc>
          <w:tcPr>
            <w:tcW w:w="2076" w:type="dxa"/>
          </w:tcPr>
          <w:p w14:paraId="4ECC56B8">
            <w:pPr>
              <w:jc w:val="both"/>
            </w:pPr>
            <w:r>
              <w:t>30ms 持续无帧</w:t>
            </w:r>
          </w:p>
        </w:tc>
        <w:tc>
          <w:tcPr>
            <w:tcW w:w="2076" w:type="dxa"/>
          </w:tcPr>
          <w:p w14:paraId="01DA3305">
            <w:pPr>
              <w:jc w:val="both"/>
            </w:pPr>
            <w:r>
              <w:t>区分抖动与断流</w:t>
            </w:r>
          </w:p>
        </w:tc>
        <w:tc>
          <w:tcPr>
            <w:tcW w:w="2076" w:type="dxa"/>
          </w:tcPr>
          <w:p w14:paraId="6C1AE0B6">
            <w:pPr>
              <w:jc w:val="both"/>
            </w:pPr>
            <w:r>
              <w:t>进入 rebuffer</w:t>
            </w:r>
          </w:p>
        </w:tc>
      </w:tr>
      <w:tr w14:paraId="0C002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3AC35D9">
            <w:pPr>
              <w:jc w:val="both"/>
            </w:pPr>
            <w:r>
              <w:t>rebuffer 恢复</w:t>
            </w:r>
          </w:p>
        </w:tc>
        <w:tc>
          <w:tcPr>
            <w:tcW w:w="2076" w:type="dxa"/>
          </w:tcPr>
          <w:p w14:paraId="71CE0CD6">
            <w:pPr>
              <w:jc w:val="both"/>
            </w:pPr>
            <w:r>
              <w:t>40ms（2帧）</w:t>
            </w:r>
          </w:p>
        </w:tc>
        <w:tc>
          <w:tcPr>
            <w:tcW w:w="2076" w:type="dxa"/>
          </w:tcPr>
          <w:p w14:paraId="16D41126">
            <w:pPr>
              <w:jc w:val="both"/>
            </w:pPr>
            <w:r>
              <w:t>重新蓄水</w:t>
            </w:r>
          </w:p>
        </w:tc>
        <w:tc>
          <w:tcPr>
            <w:tcW w:w="2076" w:type="dxa"/>
          </w:tcPr>
          <w:p w14:paraId="26B7A2B5">
            <w:pPr>
              <w:jc w:val="both"/>
            </w:pPr>
            <w:r>
              <w:t>恢复播放</w:t>
            </w:r>
          </w:p>
        </w:tc>
      </w:tr>
      <w:tr w14:paraId="011E0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E75484D">
            <w:pPr>
              <w:jc w:val="both"/>
            </w:pPr>
            <w:r>
              <w:t>上行水位</w:t>
            </w:r>
          </w:p>
        </w:tc>
        <w:tc>
          <w:tcPr>
            <w:tcW w:w="2076" w:type="dxa"/>
          </w:tcPr>
          <w:p w14:paraId="0CB53BD3">
            <w:pPr>
              <w:jc w:val="both"/>
            </w:pPr>
            <w:r>
              <w:t>800ms</w:t>
            </w:r>
          </w:p>
        </w:tc>
        <w:tc>
          <w:tcPr>
            <w:tcW w:w="2076" w:type="dxa"/>
          </w:tcPr>
          <w:p w14:paraId="394DD7A3">
            <w:pPr>
              <w:jc w:val="both"/>
            </w:pPr>
            <w:r>
              <w:t>发送缓冲上限</w:t>
            </w:r>
          </w:p>
        </w:tc>
        <w:tc>
          <w:tcPr>
            <w:tcW w:w="2076" w:type="dxa"/>
          </w:tcPr>
          <w:p w14:paraId="08E3ADBC">
            <w:pPr>
              <w:jc w:val="both"/>
            </w:pPr>
            <w:r>
              <w:t>背压取消 turn</w:t>
            </w:r>
          </w:p>
        </w:tc>
      </w:tr>
      <w:tr w14:paraId="3CA7B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74253D72">
            <w:pPr>
              <w:jc w:val="both"/>
            </w:pPr>
            <w:r>
              <w:t>取消 ACK</w:t>
            </w:r>
          </w:p>
        </w:tc>
        <w:tc>
          <w:tcPr>
            <w:tcW w:w="2076" w:type="dxa"/>
          </w:tcPr>
          <w:p w14:paraId="50D6030F">
            <w:pPr>
              <w:jc w:val="both"/>
            </w:pPr>
            <w:r>
              <w:t>3s</w:t>
            </w:r>
          </w:p>
        </w:tc>
        <w:tc>
          <w:tcPr>
            <w:tcW w:w="2076" w:type="dxa"/>
          </w:tcPr>
          <w:p w14:paraId="324056BE">
            <w:pPr>
              <w:jc w:val="both"/>
            </w:pPr>
            <w:r>
              <w:t>服务端取消上限</w:t>
            </w:r>
          </w:p>
        </w:tc>
        <w:tc>
          <w:tcPr>
            <w:tcW w:w="2076" w:type="dxa"/>
          </w:tcPr>
          <w:p w14:paraId="394DDC1D">
            <w:pPr>
              <w:jc w:val="both"/>
            </w:pPr>
            <w:r>
              <w:t>断线重连</w:t>
            </w:r>
          </w:p>
        </w:tc>
      </w:tr>
    </w:tbl>
    <w:p w14:paraId="1A5CFB56"/>
    <w:p w14:paraId="192E66DE">
      <w:pPr>
        <w:pStyle w:val="25"/>
      </w:pPr>
      <w:r>
        <w:t>注意每个"超了会怎样"都是显式的失败策略——没有一个是"等它自己恢复"。这是实时系统最重要的设计态度：超限是事件，不是意外。</w:t>
      </w:r>
    </w:p>
    <w:p w14:paraId="54245797">
      <w:pPr>
        <w:pStyle w:val="47"/>
      </w:pPr>
      <w:r>
        <w:t>4. 原理展开：背压——下游慢时上游怎么办</w:t>
      </w:r>
    </w:p>
    <w:p w14:paraId="7888D103">
      <w:pPr>
        <w:pStyle w:val="25"/>
      </w:pPr>
      <w:r>
        <w:t>背压（backpressure）是"下游跟不上时，上游显式减速或拒绝"的机制，目的是阻止无限堆积：</w:t>
      </w:r>
    </w:p>
    <w:p w14:paraId="6AD62ECC">
      <w:pPr>
        <w:pStyle w:val="65"/>
        <w:spacing w:before="60" w:after="60" w:line="240" w:lineRule="auto"/>
        <w:ind w:left="0" w:firstLine="0"/>
        <w:jc w:val="left"/>
      </w:pPr>
      <w:r>
        <w:t>无背压：</w:t>
      </w:r>
      <w:r>
        <w:br w:type="textWrapping"/>
      </w:r>
      <w:r>
        <w:t xml:space="preserve">  服务端每秒发 50 帧，播放线程被抢占了 2 秒</w:t>
      </w:r>
      <w:r>
        <w:br w:type="textWrapping"/>
      </w:r>
      <w:r>
        <w:t xml:space="preserve">  → TTS 环爆满 → 内存继续吃 → 延迟无限增长</w:t>
      </w:r>
      <w:r>
        <w:br w:type="textWrapping"/>
      </w:r>
      <w:r>
        <w:br w:type="textWrapping"/>
      </w:r>
      <w:r>
        <w:t>有背压：</w:t>
      </w:r>
      <w:r>
        <w:br w:type="textWrapping"/>
      </w:r>
      <w:r>
        <w:t xml:space="preserve">  TTS 环满 → QueueTts24k 返回 kFull</w:t>
      </w:r>
      <w:r>
        <w:br w:type="textWrapping"/>
      </w:r>
      <w:r>
        <w:t xml:space="preserve">  → actor 取消当前 response（通知服务端停）</w:t>
      </w:r>
      <w:r>
        <w:br w:type="textWrapping"/>
      </w:r>
      <w:r>
        <w:t xml:space="preserve">  → 缓冲释放，链路复位</w:t>
      </w:r>
      <w:r>
        <w:br w:type="textWrapping"/>
      </w:r>
      <w:r>
        <w:br w:type="textWrapping"/>
      </w:r>
      <w:r>
        <w:t>上行同理：</w:t>
      </w:r>
      <w:r>
        <w:br w:type="textWrapping"/>
      </w:r>
      <w:r>
        <w:t xml:space="preserve">  发送缓冲超 800ms → SendPcm64 返回 kBackpressure</w:t>
      </w:r>
      <w:r>
        <w:br w:type="textWrapping"/>
      </w:r>
      <w:r>
        <w:t xml:space="preserve">  → 取消当前 turn（语音已失去实时性，上传无意义）</w:t>
      </w:r>
    </w:p>
    <w:p w14:paraId="12619DE6">
      <w:pPr>
        <w:pStyle w:val="25"/>
      </w:pPr>
      <w:r>
        <w:t>背压的关键：拒绝要"显式+带语义"，而不是默默丢数据。kFull/kBackpressure 让调用方知道"为什么被拒"，从而选择正确的恢复动作。</w:t>
      </w:r>
    </w:p>
    <w:p w14:paraId="00CE64F4">
      <w:pPr>
        <w:pStyle w:val="47"/>
      </w:pPr>
      <w:r>
        <w:t>5. 原理展开：单核实时调度的现实</w:t>
      </w:r>
    </w:p>
    <w:p w14:paraId="702EC8A4">
      <w:pPr>
        <w:pStyle w:val="25"/>
      </w:pPr>
      <w:r>
        <w:t>RV1106 单核 A7：同一时刻只有一个线程在跑。实时优先级（第 5 章 SCHED_FIFO）的作用是决定"谁先跑"，但改变不了总预算。</w:t>
      </w:r>
    </w:p>
    <w:p w14:paraId="1A7D1795">
      <w:pPr>
        <w:pStyle w:val="65"/>
        <w:spacing w:before="60" w:after="60" w:line="240" w:lineRule="auto"/>
        <w:ind w:left="0" w:firstLine="0"/>
        <w:jc w:val="left"/>
      </w:pPr>
      <w:r>
        <w:t>boomPI 的调度分配：</w:t>
      </w:r>
      <w:r>
        <w:br w:type="textWrapping"/>
      </w:r>
      <w:r>
        <w:t xml:space="preserve">  capture（FIFO 40）：20ms 周期，必须准时</w:t>
      </w:r>
      <w:r>
        <w:br w:type="textWrapping"/>
      </w:r>
      <w:r>
        <w:t xml:space="preserve">  playback（FIFO 30）：播放，可容忍短欠载</w:t>
      </w:r>
      <w:r>
        <w:br w:type="textWrapping"/>
      </w:r>
      <w:r>
        <w:t xml:space="preserve">  actor/网络/UI（CFS/nice5）：尽量让位</w:t>
      </w:r>
      <w:r>
        <w:br w:type="textWrapping"/>
      </w:r>
      <w:r>
        <w:br w:type="textWrapping"/>
      </w:r>
      <w:r>
        <w:t>单核下的铁律：</w:t>
      </w:r>
      <w:r>
        <w:br w:type="textWrapping"/>
      </w:r>
      <w:r>
        <w:t xml:space="preserve">  实时线程的总运行时间 &lt; CPU 总时间</w:t>
      </w:r>
      <w:r>
        <w:br w:type="textWrapping"/>
      </w:r>
      <w:r>
        <w:t xml:space="preserve">  若 capture 每帧要 15ms 处理，它只剩 5ms 余量——</w:t>
      </w:r>
      <w:r>
        <w:br w:type="textWrapping"/>
      </w:r>
      <w:r>
        <w:t xml:space="preserve">  其它线程哪怕多占 6ms，帧就迟到</w:t>
      </w:r>
      <w:r>
        <w:br w:type="textWrapping"/>
      </w:r>
      <w:r>
        <w:br w:type="textWrapping"/>
      </w:r>
      <w:r>
        <w:t>所以"提高优先级"不能解决超载：</w:t>
      </w:r>
      <w:r>
        <w:br w:type="textWrapping"/>
      </w:r>
      <w:r>
        <w:t xml:space="preserve">  超载 = 总需求 &gt; 供给，优先级只改顺序不改总量</w:t>
      </w:r>
    </w:p>
    <w:p w14:paraId="3BC8E36F">
      <w:pPr>
        <w:pStyle w:val="25"/>
      </w:pPr>
      <w:r>
        <w:t>这也是 AGENTS.md 为什么规定"不得抬高优先级掩盖阻塞"：如果 capture 帧处理超时，答案不是升优先级（那只会饿死别人），而是查为什么这么慢（锁竞争？DSP？日志？）。</w:t>
      </w:r>
    </w:p>
    <w:p w14:paraId="3863FFF2">
      <w:pPr>
        <w:pStyle w:val="47"/>
      </w:pPr>
      <w:r>
        <w:t>6. 原理展开：怎么度量实时性</w:t>
      </w:r>
    </w:p>
    <w:p w14:paraId="782A0B7E">
      <w:pPr>
        <w:pStyle w:val="25"/>
      </w:pPr>
      <w:r>
        <w:t>可观测性是实时优化的前提（第 17 章的延续）：</w:t>
      </w:r>
    </w:p>
    <w:p w14:paraId="22E90499">
      <w:pPr>
        <w:pStyle w:val="56"/>
      </w:pPr>
      <w:r>
        <w:t>XRUN 计数：采集/播放断流次数（dmesg + 应用计数）。</w:t>
      </w:r>
    </w:p>
    <w:p w14:paraId="1A7C0049">
      <w:pPr>
        <w:pStyle w:val="56"/>
      </w:pPr>
      <w:r>
        <w:t>队列高水位：TTS 环峰值水位（打印在 playback summary）。</w:t>
      </w:r>
    </w:p>
    <w:p w14:paraId="4A5BF7E4">
      <w:pPr>
        <w:pStyle w:val="56"/>
      </w:pPr>
      <w:r>
        <w:t>PCM 间隔：相邻包到达时间差的最大值。</w:t>
      </w:r>
    </w:p>
    <w:p w14:paraId="58F2CA3C">
      <w:pPr>
        <w:pStyle w:val="56"/>
      </w:pPr>
      <w:r>
        <w:t>rebuffer 统计：次数、总时长、最长单次。</w:t>
      </w:r>
    </w:p>
    <w:p w14:paraId="16C0A34E">
      <w:pPr>
        <w:pStyle w:val="56"/>
      </w:pPr>
      <w:r>
        <w:t>cancel ACK 时延：打断事务的端到端时间。</w:t>
      </w:r>
    </w:p>
    <w:p w14:paraId="06B32993">
      <w:pPr>
        <w:pStyle w:val="25"/>
      </w:pPr>
      <w:r>
        <w:t>这些指标 boomPI 已在实现（TTS summary 打印），你改参数时必须先用它们建立基线，再谈优化——没有测量就没有优化。</w:t>
      </w:r>
    </w:p>
    <w:p w14:paraId="76EBBEE7">
      <w:pPr>
        <w:pStyle w:val="47"/>
      </w:pPr>
      <w:r>
        <w:t>7. 最小独立实验</w:t>
      </w:r>
    </w:p>
    <w:p w14:paraId="29CEF0A2">
      <w:pPr>
        <w:pStyle w:val="65"/>
        <w:spacing w:before="60" w:after="60" w:line="240" w:lineRule="auto"/>
        <w:ind w:left="0" w:firstLine="0"/>
        <w:jc w:val="left"/>
      </w:pPr>
      <w:r>
        <w:t># 观察优先级与调度（PC 上体验）</w:t>
      </w:r>
      <w:r>
        <w:br w:type="textWrapping"/>
      </w:r>
      <w:r>
        <w:t>nice -n 19 dd if=/dev/zero of=/dev/null bs=1M count=1000 &amp;</w:t>
      </w:r>
      <w:r>
        <w:br w:type="textWrapping"/>
      </w:r>
      <w:r>
        <w:t>nice -n -20 dd if=/dev/zero of=/dev/null bs=1M count=1000 &amp;</w:t>
      </w:r>
      <w:r>
        <w:br w:type="textWrapping"/>
      </w:r>
      <w:r>
        <w:t># 用 top 观察两个 dd 的 CPU% 分配——nice 的作用</w:t>
      </w:r>
      <w:r>
        <w:br w:type="textWrapping"/>
      </w:r>
      <w:r>
        <w:br w:type="textWrapping"/>
      </w:r>
      <w:r>
        <w:t># 体会"最坏情况"思维：</w:t>
      </w:r>
      <w:r>
        <w:br w:type="textWrapping"/>
      </w:r>
      <w:r>
        <w:t># 连续运行一个实时线程演示（可先看 boomPI 日志）</w:t>
      </w:r>
      <w:r>
        <w:br w:type="textWrapping"/>
      </w:r>
      <w:r>
        <w:t># grep "TTS playback summary" 日志，读各项指标</w:t>
      </w:r>
    </w:p>
    <w:p w14:paraId="77171113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6"/>
        <w:gridCol w:w="2762"/>
      </w:tblGrid>
      <w:tr w14:paraId="3BC22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65D6E326">
            <w:pPr>
              <w:jc w:val="both"/>
            </w:pPr>
            <w:r>
              <w:rPr>
                <w:b/>
              </w:rPr>
              <w:t>常数</w:t>
            </w:r>
          </w:p>
        </w:tc>
        <w:tc>
          <w:tcPr>
            <w:tcW w:w="2769" w:type="dxa"/>
          </w:tcPr>
          <w:p w14:paraId="7008B8B3">
            <w:pPr>
              <w:jc w:val="both"/>
            </w:pPr>
            <w:r>
              <w:rPr>
                <w:b/>
              </w:rPr>
              <w:t>位置</w:t>
            </w:r>
          </w:p>
        </w:tc>
        <w:tc>
          <w:tcPr>
            <w:tcW w:w="2769" w:type="dxa"/>
          </w:tcPr>
          <w:p w14:paraId="12C0F705">
            <w:pPr>
              <w:jc w:val="both"/>
            </w:pPr>
            <w:r>
              <w:rPr>
                <w:b/>
              </w:rPr>
              <w:t>一句话依据</w:t>
            </w:r>
          </w:p>
        </w:tc>
      </w:tr>
      <w:tr w14:paraId="75EC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C20CBBD">
            <w:pPr>
              <w:jc w:val="both"/>
            </w:pPr>
            <w:r>
              <w:t>kCaptureSlots=4</w:t>
            </w:r>
          </w:p>
        </w:tc>
        <w:tc>
          <w:tcPr>
            <w:tcW w:w="2769" w:type="dxa"/>
          </w:tcPr>
          <w:p w14:paraId="26919B2C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65DDF97C">
            <w:pPr>
              <w:jc w:val="both"/>
            </w:pPr>
            <w:r>
              <w:t>80ms actor 预算</w:t>
            </w:r>
          </w:p>
        </w:tc>
      </w:tr>
      <w:tr w14:paraId="748BD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B161023">
            <w:pPr>
              <w:jc w:val="both"/>
            </w:pPr>
            <w:r>
              <w:t>kTtsSlots=75</w:t>
            </w:r>
          </w:p>
        </w:tc>
        <w:tc>
          <w:tcPr>
            <w:tcW w:w="2769" w:type="dxa"/>
          </w:tcPr>
          <w:p w14:paraId="1528FED4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20275A2B">
            <w:pPr>
              <w:jc w:val="both"/>
            </w:pPr>
            <w:r>
              <w:t>1.5s 抖动吸收</w:t>
            </w:r>
          </w:p>
        </w:tc>
      </w:tr>
      <w:tr w14:paraId="1742F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012C3B3">
            <w:pPr>
              <w:jc w:val="both"/>
            </w:pPr>
            <w:r>
              <w:t>kInitialTtsSlots=9</w:t>
            </w:r>
          </w:p>
        </w:tc>
        <w:tc>
          <w:tcPr>
            <w:tcW w:w="2769" w:type="dxa"/>
          </w:tcPr>
          <w:p w14:paraId="3CF1155E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52A5FA06">
            <w:pPr>
              <w:jc w:val="both"/>
            </w:pPr>
            <w:r>
              <w:t>180ms 首播</w:t>
            </w:r>
          </w:p>
        </w:tc>
      </w:tr>
      <w:tr w14:paraId="4E719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F7E53FE">
            <w:pPr>
              <w:jc w:val="both"/>
            </w:pPr>
            <w:r>
              <w:t>kRebufferGrace=30ms</w:t>
            </w:r>
          </w:p>
        </w:tc>
        <w:tc>
          <w:tcPr>
            <w:tcW w:w="2769" w:type="dxa"/>
          </w:tcPr>
          <w:p w14:paraId="1315415B">
            <w:pPr>
              <w:jc w:val="both"/>
            </w:pPr>
            <w:r>
              <w:t>audio_engine.cpp</w:t>
            </w:r>
          </w:p>
        </w:tc>
        <w:tc>
          <w:tcPr>
            <w:tcW w:w="2769" w:type="dxa"/>
          </w:tcPr>
          <w:p w14:paraId="70FA77AC">
            <w:pPr>
              <w:jc w:val="both"/>
            </w:pPr>
            <w:r>
              <w:t>欠载判定</w:t>
            </w:r>
          </w:p>
        </w:tc>
      </w:tr>
      <w:tr w14:paraId="7AA74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C30C259">
            <w:pPr>
              <w:jc w:val="both"/>
            </w:pPr>
            <w:r>
              <w:t>kMaxBufferedBytes=28KB</w:t>
            </w:r>
          </w:p>
        </w:tc>
        <w:tc>
          <w:tcPr>
            <w:tcW w:w="2769" w:type="dxa"/>
          </w:tcPr>
          <w:p w14:paraId="4D4345BD">
            <w:pPr>
              <w:jc w:val="both"/>
            </w:pPr>
            <w:r>
              <w:t>voice_transport.cpp</w:t>
            </w:r>
          </w:p>
        </w:tc>
        <w:tc>
          <w:tcPr>
            <w:tcW w:w="2769" w:type="dxa"/>
          </w:tcPr>
          <w:p w14:paraId="1106D72B">
            <w:pPr>
              <w:jc w:val="both"/>
            </w:pPr>
            <w:r>
              <w:t>800ms 上行水位</w:t>
            </w:r>
          </w:p>
        </w:tc>
      </w:tr>
      <w:tr w14:paraId="27ADC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90C91B9">
            <w:pPr>
              <w:jc w:val="both"/>
            </w:pPr>
            <w:r>
              <w:t>kCancelAckWait=3s</w:t>
            </w:r>
          </w:p>
        </w:tc>
        <w:tc>
          <w:tcPr>
            <w:tcW w:w="2769" w:type="dxa"/>
          </w:tcPr>
          <w:p w14:paraId="2DA3CB62">
            <w:pPr>
              <w:jc w:val="both"/>
            </w:pPr>
            <w:r>
              <w:t>voice_client.cpp</w:t>
            </w:r>
          </w:p>
        </w:tc>
        <w:tc>
          <w:tcPr>
            <w:tcW w:w="2769" w:type="dxa"/>
          </w:tcPr>
          <w:p w14:paraId="3E2ACFBE">
            <w:pPr>
              <w:jc w:val="both"/>
            </w:pPr>
            <w:r>
              <w:t>取消窗口</w:t>
            </w:r>
          </w:p>
        </w:tc>
      </w:tr>
    </w:tbl>
    <w:p w14:paraId="39C0DE28"/>
    <w:p w14:paraId="74E71140">
      <w:pPr>
        <w:pStyle w:val="47"/>
      </w:pPr>
      <w:r>
        <w:t>9. 错误版本</w:t>
      </w:r>
    </w:p>
    <w:p w14:paraId="6A19D5D7">
      <w:pPr>
        <w:pStyle w:val="65"/>
        <w:spacing w:before="60" w:after="60" w:line="240" w:lineRule="auto"/>
        <w:ind w:left="0" w:firstLine="0"/>
        <w:jc w:val="left"/>
      </w:pPr>
      <w:r>
        <w:t>// 错误：超限后"等它自己恢复"</w:t>
      </w:r>
      <w:r>
        <w:br w:type="textWrapping"/>
      </w:r>
      <w:r>
        <w:t>if (tts_count == 0) { /* 什么都不做，等下一帧 */ }</w:t>
      </w:r>
      <w:r>
        <w:br w:type="textWrapping"/>
      </w:r>
      <w:r>
        <w:t>// 欠载持续 → 播放线程空转 → 越积越多</w:t>
      </w:r>
      <w:r>
        <w:br w:type="textWrapping"/>
      </w:r>
      <w:r>
        <w:t>// 正确：30ms 后进 rebuffer，显式蓄水恢复</w:t>
      </w:r>
      <w:r>
        <w:br w:type="textWrapping"/>
      </w:r>
      <w:r>
        <w:br w:type="textWrapping"/>
      </w:r>
      <w:r>
        <w:t>// 错误：用升高优先级解决超载</w:t>
      </w:r>
      <w:r>
        <w:br w:type="textWrapping"/>
      </w:r>
      <w:r>
        <w:t>SetRealtimePriority(99);   // capture</w:t>
      </w:r>
      <w:r>
        <w:br w:type="textWrapping"/>
      </w:r>
      <w:r>
        <w:t>// 不解决问题，只饿死别人</w:t>
      </w:r>
    </w:p>
    <w:p w14:paraId="7ABF3222">
      <w:pPr>
        <w:pStyle w:val="47"/>
      </w:pPr>
      <w:r>
        <w:t>10. 不变量总结</w:t>
      </w:r>
    </w:p>
    <w:p w14:paraId="15B0817C">
      <w:pPr>
        <w:pStyle w:val="56"/>
      </w:pPr>
      <w:r>
        <w:t>实时看最坏情况，不看平均。</w:t>
      </w:r>
    </w:p>
    <w:p w14:paraId="22D1EED3">
      <w:pPr>
        <w:pStyle w:val="56"/>
      </w:pPr>
      <w:r>
        <w:t>每个时间预算都有显式超限策略。</w:t>
      </w:r>
    </w:p>
    <w:p w14:paraId="3BD39A30">
      <w:pPr>
        <w:pStyle w:val="56"/>
      </w:pPr>
      <w:r>
        <w:t>背压显式且带语义（kFull/kBackpressure）。</w:t>
      </w:r>
    </w:p>
    <w:p w14:paraId="03D57B1F">
      <w:pPr>
        <w:pStyle w:val="56"/>
      </w:pPr>
      <w:r>
        <w:t>单核总量守恒：优先级只改顺序不改总量。</w:t>
      </w:r>
    </w:p>
    <w:p w14:paraId="57A6016C">
      <w:pPr>
        <w:pStyle w:val="56"/>
      </w:pPr>
      <w:r>
        <w:t>先测量（XRUN/水位/时延），再优化。</w:t>
      </w:r>
    </w:p>
    <w:p w14:paraId="7CC1FD64">
      <w:pPr>
        <w:pStyle w:val="47"/>
      </w:pPr>
      <w:r>
        <w:t>11. 章末考核</w:t>
      </w:r>
    </w:p>
    <w:p w14:paraId="157604EA">
      <w:pPr>
        <w:pStyle w:val="56"/>
      </w:pPr>
      <w:r>
        <w:t>实时与平均延迟的区别？</w:t>
      </w:r>
    </w:p>
    <w:p w14:paraId="39CF3EC2">
      <w:pPr>
        <w:pStyle w:val="56"/>
      </w:pPr>
      <w:r>
        <w:t>四个时间预算及其超限策略？</w:t>
      </w:r>
    </w:p>
    <w:p w14:paraId="1CBB6DD9">
      <w:pPr>
        <w:pStyle w:val="56"/>
      </w:pPr>
      <w:r>
        <w:t>背压为什么必须显式？</w:t>
      </w:r>
    </w:p>
    <w:p w14:paraId="0ADD2632">
      <w:pPr>
        <w:pStyle w:val="56"/>
      </w:pPr>
      <w:r>
        <w:t>为什么提高优先级不能解决超载？</w:t>
      </w:r>
    </w:p>
    <w:p w14:paraId="02EFF59B">
      <w:pPr>
        <w:pStyle w:val="56"/>
      </w:pPr>
      <w:r>
        <w:t>度量实时性要采集哪些指标？</w:t>
      </w:r>
    </w:p>
    <w:p w14:paraId="18F51D3D">
      <w:pPr>
        <w:pStyle w:val="46"/>
        <w:keepNext/>
        <w:pageBreakBefore/>
      </w:pPr>
      <w:bookmarkStart w:id="35" w:name="_Toc956"/>
      <w:r>
        <w:t>源码检查点3  第三篇验收：AudioEngine的并发心脏</w:t>
      </w:r>
      <w:bookmarkEnd w:id="35"/>
    </w:p>
    <w:p w14:paraId="73322CB8">
      <w:pPr>
        <w:pStyle w:val="47"/>
      </w:pPr>
      <w:r>
        <w:t>1. 这一篇你学到了什么</w:t>
      </w:r>
    </w:p>
    <w:p w14:paraId="5D60F9EC">
      <w:pPr>
        <w:pStyle w:val="25"/>
      </w:pPr>
      <w:r>
        <w:t>学完第三篇（并发与实时），你应该掌握：mutex 保护不变量、条件变量谓词、atomic 内存序、有界队列、deadline。现在用 AudioEngine 内部验证——它是全书并发知识最集中的文件。</w:t>
      </w:r>
    </w:p>
    <w:p w14:paraId="2E1DAAA3">
      <w:pPr>
        <w:pStyle w:val="47"/>
      </w:pPr>
      <w:r>
        <w:t>2. 检查点 A：capture 队列——生产者/消费者 + 满策略</w:t>
      </w:r>
    </w:p>
    <w:p w14:paraId="7124F36C">
      <w:pPr>
        <w:pStyle w:val="25"/>
      </w:pPr>
      <w:r>
        <w:t>audio_engine.cpp 中 CaptureLoop（生产者）与 Capture（消费者）的协作：</w:t>
      </w:r>
    </w:p>
    <w:p w14:paraId="4E49337C">
      <w:pPr>
        <w:pStyle w:val="65"/>
        <w:spacing w:before="60" w:after="60" w:line="240" w:lineRule="auto"/>
        <w:ind w:left="0" w:firstLine="0"/>
        <w:jc w:val="left"/>
      </w:pPr>
      <w:r>
        <w:t>// 生产者（capture 线程）——第 27 章 SPSC：</w:t>
      </w:r>
      <w:r>
        <w:br w:type="textWrapping"/>
      </w:r>
      <w:r>
        <w:t>std::lock_guard&lt;std::mutex&gt; ql(capture_mutex);</w:t>
      </w:r>
      <w:r>
        <w:br w:type="textWrapping"/>
      </w:r>
      <w:r>
        <w:t>if (frame.discontinuity || capture_count == capture.size()) {</w:t>
      </w:r>
      <w:r>
        <w:br w:type="textWrapping"/>
      </w:r>
      <w:r>
        <w:t xml:space="preserve">    // 满或断帧：清空队列 + 显式断帧（不覆盖！）</w:t>
      </w:r>
      <w:r>
        <w:br w:type="textWrapping"/>
      </w:r>
      <w:r>
        <w:t xml:space="preserve">    ClearCaptureQueue();</w:t>
      </w:r>
      <w:r>
        <w:br w:type="textWrapping"/>
      </w:r>
      <w:r>
        <w:t xml:space="preserve">    frame.discontinuity = true;</w:t>
      </w:r>
      <w:r>
        <w:br w:type="textWrapping"/>
      </w:r>
      <w:r>
        <w:t>}</w:t>
      </w:r>
      <w:r>
        <w:br w:type="textWrapping"/>
      </w:r>
      <w:r>
        <w:t>capture[tail] = frame; ++capture_count;</w:t>
      </w:r>
      <w:r>
        <w:br w:type="textWrapping"/>
      </w:r>
      <w:r>
        <w:t>capture_condition.notify_one();</w:t>
      </w:r>
      <w:r>
        <w:br w:type="textWrapping"/>
      </w:r>
      <w:r>
        <w:br w:type="textWrapping"/>
      </w:r>
      <w:r>
        <w:t>// 消费者（actor）——第 25 章谓词等待：</w:t>
      </w:r>
      <w:r>
        <w:br w:type="textWrapping"/>
      </w:r>
      <w:r>
        <w:t>capture_condition.wait_for(lk, timeout, [this] {</w:t>
      </w:r>
      <w:r>
        <w:br w:type="textWrapping"/>
      </w:r>
      <w:r>
        <w:t xml:space="preserve">    return stop || capture_failed || capture_count != 0;</w:t>
      </w:r>
      <w:r>
        <w:br w:type="textWrapping"/>
      </w:r>
      <w:r>
        <w:t>});</w:t>
      </w:r>
    </w:p>
    <w:p w14:paraId="4DEC41C5">
      <w:pPr>
        <w:pStyle w:val="25"/>
      </w:pPr>
      <w:r>
        <w:t>对照检查——用第 27 章的"队列六问"验收：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4149"/>
      </w:tblGrid>
      <w:tr w14:paraId="4012B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53" w:type="dxa"/>
          </w:tcPr>
          <w:p w14:paraId="64E1DC30">
            <w:pPr>
              <w:jc w:val="both"/>
            </w:pPr>
            <w:r>
              <w:rPr>
                <w:b/>
              </w:rPr>
              <w:t>问题</w:t>
            </w:r>
          </w:p>
        </w:tc>
        <w:tc>
          <w:tcPr>
            <w:tcW w:w="4153" w:type="dxa"/>
          </w:tcPr>
          <w:p w14:paraId="34AC1DA4">
            <w:pPr>
              <w:jc w:val="both"/>
            </w:pPr>
            <w:r>
              <w:rPr>
                <w:b/>
              </w:rPr>
              <w:t>答案</w:t>
            </w:r>
          </w:p>
        </w:tc>
      </w:tr>
      <w:tr w14:paraId="09018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05157E15">
            <w:pPr>
              <w:jc w:val="both"/>
            </w:pPr>
            <w:r>
              <w:t>元素是什么？</w:t>
            </w:r>
          </w:p>
        </w:tc>
        <w:tc>
          <w:tcPr>
            <w:tcW w:w="4153" w:type="dxa"/>
          </w:tcPr>
          <w:p w14:paraId="7E8031F7">
            <w:pPr>
              <w:jc w:val="both"/>
            </w:pPr>
            <w:r>
              <w:t>CaptureFrame（20ms 音频+元数据）</w:t>
            </w:r>
          </w:p>
        </w:tc>
      </w:tr>
      <w:tr w14:paraId="17FE5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4A4AA9E8">
            <w:pPr>
              <w:jc w:val="both"/>
            </w:pPr>
            <w:r>
              <w:t>谁生产/谁消费？</w:t>
            </w:r>
          </w:p>
        </w:tc>
        <w:tc>
          <w:tcPr>
            <w:tcW w:w="4153" w:type="dxa"/>
          </w:tcPr>
          <w:p w14:paraId="7C6476D3">
            <w:pPr>
              <w:jc w:val="both"/>
            </w:pPr>
            <w:r>
              <w:t>capture 线程生产，actor 消费（SPSC）</w:t>
            </w:r>
          </w:p>
        </w:tc>
      </w:tr>
      <w:tr w14:paraId="4412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7A4178B4">
            <w:pPr>
              <w:jc w:val="both"/>
            </w:pPr>
            <w:r>
              <w:t>容量多少？</w:t>
            </w:r>
          </w:p>
        </w:tc>
        <w:tc>
          <w:tcPr>
            <w:tcW w:w="4153" w:type="dxa"/>
          </w:tcPr>
          <w:p w14:paraId="26F20CBC">
            <w:pPr>
              <w:jc w:val="both"/>
            </w:pPr>
            <w:r>
              <w:t>4 帧 = 80ms 调度预算</w:t>
            </w:r>
          </w:p>
        </w:tc>
      </w:tr>
      <w:tr w14:paraId="22C6F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0FE30470">
            <w:pPr>
              <w:jc w:val="both"/>
            </w:pPr>
            <w:r>
              <w:t>满时怎么办？</w:t>
            </w:r>
          </w:p>
        </w:tc>
        <w:tc>
          <w:tcPr>
            <w:tcW w:w="4153" w:type="dxa"/>
          </w:tcPr>
          <w:p w14:paraId="7CAE65CE">
            <w:pPr>
              <w:jc w:val="both"/>
            </w:pPr>
            <w:r>
              <w:t>清空 + discontinuity + 取消 turn（不覆盖）</w:t>
            </w:r>
          </w:p>
        </w:tc>
      </w:tr>
      <w:tr w14:paraId="0480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7371CA9E">
            <w:pPr>
              <w:jc w:val="both"/>
            </w:pPr>
            <w:r>
              <w:t>空时消费者怎么办？</w:t>
            </w:r>
          </w:p>
        </w:tc>
        <w:tc>
          <w:tcPr>
            <w:tcW w:w="4153" w:type="dxa"/>
          </w:tcPr>
          <w:p w14:paraId="5D46F1B7">
            <w:pPr>
              <w:jc w:val="both"/>
            </w:pPr>
            <w:r>
              <w:t>wait_for 100ms 轮询</w:t>
            </w:r>
          </w:p>
        </w:tc>
      </w:tr>
      <w:tr w14:paraId="0C071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398E3C02">
            <w:pPr>
              <w:jc w:val="both"/>
            </w:pPr>
            <w:r>
              <w:t>关闭时怎么办？</w:t>
            </w:r>
          </w:p>
        </w:tc>
        <w:tc>
          <w:tcPr>
            <w:tcW w:w="4153" w:type="dxa"/>
          </w:tcPr>
          <w:p w14:paraId="7301249F">
            <w:pPr>
              <w:jc w:val="both"/>
            </w:pPr>
            <w:r>
              <w:t>stop 进谓词 + notify_all</w:t>
            </w:r>
          </w:p>
        </w:tc>
      </w:tr>
    </w:tbl>
    <w:p w14:paraId="0C67EF25"/>
    <w:p w14:paraId="20054E16">
      <w:pPr>
        <w:pStyle w:val="47"/>
      </w:pPr>
      <w:r>
        <w:t>3. 检查点 B：播放线程的条件变量——谓词的艺术</w:t>
      </w:r>
    </w:p>
    <w:p w14:paraId="11D6A13C">
      <w:pPr>
        <w:pStyle w:val="25"/>
      </w:pPr>
      <w:r>
        <w:t>PlaybackLoop 的等待谓词是第 25 章"谓词必须完整"的活例子：</w:t>
      </w:r>
    </w:p>
    <w:p w14:paraId="1AEC8567">
      <w:pPr>
        <w:pStyle w:val="65"/>
        <w:spacing w:before="60" w:after="60" w:line="240" w:lineRule="auto"/>
        <w:ind w:left="0" w:firstLine="0"/>
        <w:jc w:val="left"/>
      </w:pPr>
      <w:r>
        <w:t>condition.wait(lock, [this] {</w:t>
      </w:r>
      <w:r>
        <w:br w:type="textWrapping"/>
      </w:r>
      <w:r>
        <w:t xml:space="preserve">  const bool initial_ready = queued_samples &gt;= 9 * 480;   // 首播</w:t>
      </w:r>
      <w:r>
        <w:br w:type="textWrapping"/>
      </w:r>
      <w:r>
        <w:t xml:space="preserve">  const bool resume_ready = queued_samples &gt;= 2 * 480;    // rebuffer</w:t>
      </w:r>
      <w:r>
        <w:br w:type="textWrapping"/>
      </w:r>
      <w:r>
        <w:t xml:space="preserve">  const bool buffer_ready = playback_started</w:t>
      </w:r>
      <w:r>
        <w:br w:type="textWrapping"/>
      </w:r>
      <w:r>
        <w:t xml:space="preserve">      ? (!rebuffering || resume_ready || ending)</w:t>
      </w:r>
      <w:r>
        <w:br w:type="textWrapping"/>
      </w:r>
      <w:r>
        <w:t xml:space="preserve">      : (initial_ready || ending);</w:t>
      </w:r>
      <w:r>
        <w:br w:type="textWrapping"/>
      </w:r>
      <w:r>
        <w:t xml:space="preserve">  return stop || drop ||</w:t>
      </w:r>
      <w:r>
        <w:br w:type="textWrapping"/>
      </w:r>
      <w:r>
        <w:t xml:space="preserve">      (active &amp;&amp; ((tts_count != 0 &amp;&amp; buffer_ready) ||</w:t>
      </w:r>
      <w:r>
        <w:br w:type="textWrapping"/>
      </w:r>
      <w:r>
        <w:t xml:space="preserve">                  (ending &amp;&amp; tts_count == 0)));</w:t>
      </w:r>
      <w:r>
        <w:br w:type="textWrapping"/>
      </w:r>
      <w:r>
        <w:t>});</w:t>
      </w:r>
    </w:p>
    <w:p w14:paraId="42C686EA">
      <w:pPr>
        <w:pStyle w:val="25"/>
      </w:pPr>
      <w:r>
        <w:t>对照检查——为什么谓词里要同时包含：</w:t>
      </w:r>
    </w:p>
    <w:p w14:paraId="6DF3A189">
      <w:pPr>
        <w:pStyle w:val="56"/>
      </w:pPr>
      <w:r>
        <w:t>stop：关闭时唤醒（第 25 章铁律）。</w:t>
      </w:r>
    </w:p>
    <w:p w14:paraId="3EE2EE86">
      <w:pPr>
        <w:pStyle w:val="56"/>
      </w:pPr>
      <w:r>
        <w:t>drop：打断时立即停（第 41 章）。</w:t>
      </w:r>
    </w:p>
    <w:p w14:paraId="08B43CC9">
      <w:pPr>
        <w:pStyle w:val="56"/>
      </w:pPr>
      <w:r>
        <w:t>initial_ready/resume_ready：首播与 rebuffer 的蓄水策略（第 40 章）。</w:t>
      </w:r>
    </w:p>
    <w:p w14:paraId="107C0850">
      <w:pPr>
        <w:pStyle w:val="56"/>
      </w:pPr>
      <w:r>
        <w:t>ending：收尾时放行短帧（第 40 章）。</w:t>
      </w:r>
    </w:p>
    <w:p w14:paraId="1489F22C">
      <w:pPr>
        <w:pStyle w:val="47"/>
      </w:pPr>
      <w:r>
        <w:t>4. 提交证据（学完第三篇的验收）</w:t>
      </w:r>
    </w:p>
    <w:p w14:paraId="0A7A94AA">
      <w:pPr>
        <w:pStyle w:val="56"/>
      </w:pPr>
      <w:r>
        <w:t>用第 27 章六问完整回答 capture 队列与 TTS 环。</w:t>
      </w:r>
    </w:p>
    <w:p w14:paraId="6B8B4213">
      <w:pPr>
        <w:pStyle w:val="56"/>
      </w:pPr>
      <w:r>
        <w:t>解释 PlaybackLoop 谓词里 4 个条件的来源（stop/drop/initial/ending）。</w:t>
      </w:r>
    </w:p>
    <w:p w14:paraId="54125287">
      <w:pPr>
        <w:pStyle w:val="56"/>
      </w:pPr>
      <w:r>
        <w:t>指出代码中 3 个 atomic 及各自的 memory_order，说明为什么这样选（第 26 章）。</w:t>
      </w:r>
    </w:p>
    <w:p w14:paraId="59D465C7">
      <w:pPr>
        <w:pStyle w:val="56"/>
      </w:pPr>
      <w:r>
        <w:t>挑战题：如果把 wait_for 改成 wait（无超时），Close 会怎样？（提示：第 25 章 lost wakeup）</w:t>
      </w:r>
    </w:p>
    <w:p w14:paraId="5A5A038A">
      <w:pPr>
        <w:pStyle w:val="45"/>
        <w:keepNext/>
        <w:pageBreakBefore/>
      </w:pPr>
      <w:bookmarkStart w:id="36" w:name="_Toc8919"/>
      <w:r>
        <w:t>第四篇  网络与协议深度篇</w:t>
      </w:r>
      <w:bookmarkEnd w:id="36"/>
    </w:p>
    <w:p w14:paraId="73E0C7E6">
      <w:pPr>
        <w:pStyle w:val="25"/>
      </w:pPr>
      <w:r>
        <w:t>boomPI 与服务器之间是一条持久 WSS 连接：TCP 提供可靠字节流，TLS 提供加密与身份，WebSocket 提供消息帧。本篇从协议栈最底层讲起，最后落到 boomPI 的五层身份体系——为什么 session/turn/stream/epoch/sequence 缺一不可。</w:t>
      </w:r>
    </w:p>
    <w:p w14:paraId="61523BB6">
      <w:pPr>
        <w:pStyle w:val="46"/>
        <w:keepNext/>
        <w:pageBreakBefore/>
      </w:pPr>
      <w:bookmarkStart w:id="37" w:name="_Toc25511"/>
      <w:r>
        <w:t>第29章  TCP与socket：可靠字节流的真相</w:t>
      </w:r>
      <w:bookmarkEnd w:id="37"/>
    </w:p>
    <w:p w14:paraId="730E78F9">
      <w:pPr>
        <w:pStyle w:val="47"/>
      </w:pPr>
      <w:r>
        <w:t>1. 真实问题</w:t>
      </w:r>
    </w:p>
    <w:p w14:paraId="6513C4E8">
      <w:pPr>
        <w:pStyle w:val="25"/>
      </w:pPr>
      <w:r>
        <w:t>语音走 TCP 还是 UDP？boomPI 用 TCP（WSS 底层），但音频有时刻性——TCP 不是有重传和排队吗？这一章讲清 TCP 的可靠性从哪来、代价是什么，以及"字节流"为什么逼着应用层自己定义消息边界。</w:t>
      </w:r>
    </w:p>
    <w:p w14:paraId="76B95E13">
      <w:pPr>
        <w:pStyle w:val="47"/>
      </w:pPr>
      <w:r>
        <w:t>2. 原理展开：TCP 提供的三个保证</w:t>
      </w:r>
    </w:p>
    <w:p w14:paraId="4CA2DD7F">
      <w:pPr>
        <w:pStyle w:val="56"/>
      </w:pPr>
      <w:r>
        <w:t>有序：字节按发送顺序到达接收端。</w:t>
      </w:r>
    </w:p>
    <w:p w14:paraId="38EAA1B2">
      <w:pPr>
        <w:pStyle w:val="56"/>
      </w:pPr>
      <w:r>
        <w:t>可靠：丢包重传，不会丢字节。</w:t>
      </w:r>
    </w:p>
    <w:p w14:paraId="74B99CD2">
      <w:pPr>
        <w:pStyle w:val="56"/>
      </w:pPr>
      <w:r>
        <w:t>字节流：没有消息边界——你发两个 100 字节，对方可能一次读到 200，也可能分三次读到 40/60/100。</w:t>
      </w:r>
    </w:p>
    <w:p w14:paraId="0DE27639">
      <w:pPr>
        <w:pStyle w:val="25"/>
      </w:pPr>
      <w:r>
        <w:t>这三个保证是"粘包拆包"问题的根源：应用层必须自己定义"一条消息在哪结束"。boomPI 的答案：WebSocket 帧（第 31 章）替它解决了边界问题。</w:t>
      </w:r>
    </w:p>
    <w:p w14:paraId="6626136D">
      <w:pPr>
        <w:pStyle w:val="47"/>
      </w:pPr>
      <w:r>
        <w:t>3. 原理展开：三次握手与四次挥手</w:t>
      </w:r>
    </w:p>
    <w:p w14:paraId="646F8D86">
      <w:pPr>
        <w:pStyle w:val="65"/>
        <w:spacing w:before="60" w:after="60" w:line="240" w:lineRule="auto"/>
        <w:ind w:left="0" w:firstLine="0"/>
        <w:jc w:val="left"/>
      </w:pPr>
      <w:r>
        <w:t>建立连接（三次握手）：</w:t>
      </w:r>
      <w:r>
        <w:br w:type="textWrapping"/>
      </w:r>
      <w:r>
        <w:t xml:space="preserve">  客户端 → SYN（我想连）</w:t>
      </w:r>
      <w:r>
        <w:br w:type="textWrapping"/>
      </w:r>
      <w:r>
        <w:t xml:space="preserve">  服务端 → SYN+ACK（好，我准备好了）</w:t>
      </w:r>
      <w:r>
        <w:br w:type="textWrapping"/>
      </w:r>
      <w:r>
        <w:t xml:space="preserve">  客户端 → ACK（我也准备好了）→ 连接建立</w:t>
      </w:r>
      <w:r>
        <w:br w:type="textWrapping"/>
      </w:r>
      <w:r>
        <w:br w:type="textWrapping"/>
      </w:r>
      <w:r>
        <w:t>为什么必须三次：</w:t>
      </w:r>
      <w:r>
        <w:br w:type="textWrapping"/>
      </w:r>
      <w:r>
        <w:t xml:space="preserve">  双方都要确认"对方能收到我发的"</w:t>
      </w:r>
      <w:r>
        <w:br w:type="textWrapping"/>
      </w:r>
      <w:r>
        <w:t xml:space="preserve">  两次不够：服务端无法确认客户端的接收能力</w:t>
      </w:r>
      <w:r>
        <w:br w:type="textWrapping"/>
      </w:r>
      <w:r>
        <w:t xml:space="preserve">  四次多余：SYN 和 ACK 可以合并</w:t>
      </w:r>
      <w:r>
        <w:br w:type="textWrapping"/>
      </w:r>
      <w:r>
        <w:br w:type="textWrapping"/>
      </w:r>
      <w:r>
        <w:t>关闭连接（四次挥手）：</w:t>
      </w:r>
      <w:r>
        <w:br w:type="textWrapping"/>
      </w:r>
      <w:r>
        <w:t xml:space="preserve">  A → FIN（我没有数据发了）</w:t>
      </w:r>
      <w:r>
        <w:br w:type="textWrapping"/>
      </w:r>
      <w:r>
        <w:t xml:space="preserve">  B → ACK</w:t>
      </w:r>
      <w:r>
        <w:br w:type="textWrapping"/>
      </w:r>
      <w:r>
        <w:t xml:space="preserve">  B → FIN（我也没有了）</w:t>
      </w:r>
      <w:r>
        <w:br w:type="textWrapping"/>
      </w:r>
      <w:r>
        <w:t xml:space="preserve">  A → ACK → 关闭</w:t>
      </w:r>
      <w:r>
        <w:br w:type="textWrapping"/>
      </w:r>
      <w:r>
        <w:t>为什么四次：两个方向各自独立关闭</w:t>
      </w:r>
    </w:p>
    <w:p w14:paraId="09D8EA47">
      <w:pPr>
        <w:pStyle w:val="25"/>
      </w:pPr>
      <w:r>
        <w:t>一个实用推论：连接建立需要一次 RTT，关闭需要两次。对"持久连接"（boomPI 一条 WSS 用很久）来说，这个成本摊薄了；对"每请求一条连接"则很可观。</w:t>
      </w:r>
    </w:p>
    <w:p w14:paraId="76CE5B1A">
      <w:pPr>
        <w:pStyle w:val="47"/>
      </w:pPr>
      <w:r>
        <w:t>4. 原理展开：可靠性的代价——排队与重传</w:t>
      </w:r>
    </w:p>
    <w:p w14:paraId="3738B7A8">
      <w:pPr>
        <w:pStyle w:val="65"/>
        <w:spacing w:before="60" w:after="60" w:line="240" w:lineRule="auto"/>
        <w:ind w:left="0" w:firstLine="0"/>
        <w:jc w:val="left"/>
      </w:pPr>
      <w:r>
        <w:t>发送方：</w:t>
      </w:r>
      <w:r>
        <w:br w:type="textWrapping"/>
      </w:r>
      <w:r>
        <w:t xml:space="preserve">  发 1,2,3,4,5</w:t>
      </w:r>
      <w:r>
        <w:br w:type="textWrapping"/>
      </w:r>
      <w:r>
        <w:t xml:space="preserve">  收 3 号 ACK（说明 1,2 也到了，累积确认）</w:t>
      </w:r>
      <w:r>
        <w:br w:type="textWrapping"/>
      </w:r>
      <w:r>
        <w:t xml:space="preserve">  4,5 的 ACK 超时 → 重传 4,5</w:t>
      </w:r>
      <w:r>
        <w:br w:type="textWrapping"/>
      </w:r>
      <w:r>
        <w:br w:type="textWrapping"/>
      </w:r>
      <w:r>
        <w:t>接收方：</w:t>
      </w:r>
      <w:r>
        <w:br w:type="textWrapping"/>
      </w:r>
      <w:r>
        <w:t xml:space="preserve">  收到乱序包 → 存进接收缓冲，等前面的到齐</w:t>
      </w:r>
      <w:r>
        <w:br w:type="textWrapping"/>
      </w:r>
      <w:r>
        <w:t xml:space="preserve">  应用层 read 永远拿到"有序完整"的数据</w:t>
      </w:r>
      <w:r>
        <w:br w:type="textWrapping"/>
      </w:r>
      <w:r>
        <w:br w:type="textWrapping"/>
      </w:r>
      <w:r>
        <w:t>代价：</w:t>
      </w:r>
      <w:r>
        <w:br w:type="textWrapping"/>
      </w:r>
      <w:r>
        <w:t xml:space="preserve">  丢包时延迟上升（等待重传超时）</w:t>
      </w:r>
      <w:r>
        <w:br w:type="textWrapping"/>
      </w:r>
      <w:r>
        <w:t xml:space="preserve">  对实时音频：重传的旧数据已经没有意义</w:t>
      </w:r>
    </w:p>
    <w:p w14:paraId="49485B30">
      <w:pPr>
        <w:pStyle w:val="25"/>
      </w:pPr>
      <w:r>
        <w:t>这解释了 boomPI 协议的一条规则："音频不做应用层重传"——TCP 已经在重传，再重传一次延迟更高；断链后直接开始新 turn，不补发旧语音。</w:t>
      </w:r>
    </w:p>
    <w:p w14:paraId="1DB66CCD">
      <w:pPr>
        <w:pStyle w:val="47"/>
      </w:pPr>
      <w:r>
        <w:t>5. 原理展开：socket 缓冲区与背压</w:t>
      </w:r>
    </w:p>
    <w:p w14:paraId="42754973">
      <w:pPr>
        <w:pStyle w:val="25"/>
      </w:pPr>
      <w:r>
        <w:t>内核为每个 socket 维护发送缓冲区和接收缓冲区：</w:t>
      </w:r>
    </w:p>
    <w:p w14:paraId="6A9EDF41">
      <w:pPr>
        <w:pStyle w:val="65"/>
        <w:spacing w:before="60" w:after="60" w:line="240" w:lineRule="auto"/>
        <w:ind w:left="0" w:firstLine="0"/>
        <w:jc w:val="left"/>
      </w:pPr>
      <w:r>
        <w:t>send() 的语义：</w:t>
      </w:r>
      <w:r>
        <w:br w:type="textWrapping"/>
      </w:r>
      <w:r>
        <w:t xml:space="preserve">  数据拷进内核发送缓冲 → 立即返回（非阻塞）</w:t>
      </w:r>
      <w:r>
        <w:br w:type="textWrapping"/>
      </w:r>
      <w:r>
        <w:t xml:space="preserve">  缓冲满 → 阻塞（等缓冲腾出）或 EAGAIN（非阻塞）</w:t>
      </w:r>
      <w:r>
        <w:br w:type="textWrapping"/>
      </w:r>
      <w:r>
        <w:br w:type="textWrapping"/>
      </w:r>
      <w:r>
        <w:t>recv() 的语义：</w:t>
      </w:r>
      <w:r>
        <w:br w:type="textWrapping"/>
      </w:r>
      <w:r>
        <w:t xml:space="preserve">  接收缓冲有数据 → 拷出</w:t>
      </w:r>
      <w:r>
        <w:br w:type="textWrapping"/>
      </w:r>
      <w:r>
        <w:t xml:space="preserve">  空 → 阻塞（等数据）</w:t>
      </w:r>
      <w:r>
        <w:br w:type="textWrapping"/>
      </w:r>
      <w:r>
        <w:br w:type="textWrapping"/>
      </w:r>
      <w:r>
        <w:t>缓冲区大小：</w:t>
      </w:r>
      <w:r>
        <w:br w:type="textWrapping"/>
      </w:r>
      <w:r>
        <w:t xml:space="preserve">  /proc/sys/net/ipv4/tcp_wmem / tcp_rmem</w:t>
      </w:r>
      <w:r>
        <w:br w:type="textWrapping"/>
      </w:r>
      <w:r>
        <w:t xml:space="preserve">  默认几十 KB 到几百 KB</w:t>
      </w:r>
      <w:r>
        <w:br w:type="textWrapping"/>
      </w:r>
      <w:r>
        <w:br w:type="textWrapping"/>
      </w:r>
      <w:r>
        <w:t>对 boomPI 的意义：</w:t>
      </w:r>
      <w:r>
        <w:br w:type="textWrapping"/>
      </w:r>
      <w:r>
        <w:t xml:space="preserve">  上行 PCM 写入过快 → 发送缓冲膨胀</w:t>
      </w:r>
      <w:r>
        <w:br w:type="textWrapping"/>
      </w:r>
      <w:r>
        <w:t xml:space="preserve">  → websocketpp 报 buffered amount 超限</w:t>
      </w:r>
      <w:r>
        <w:br w:type="textWrapping"/>
      </w:r>
      <w:r>
        <w:t xml:space="preserve">  → 第 28 章的 800ms 水位 → 背压取消 turn</w:t>
      </w:r>
    </w:p>
    <w:p w14:paraId="255768E8">
      <w:pPr>
        <w:pStyle w:val="25"/>
      </w:pPr>
      <w:r>
        <w:t>所以"背压"不是一个抽象概念——它精确对应内核 socket 缓冲区的占用。发送水位 = 你允许积压在核心里多久的音频。</w:t>
      </w:r>
    </w:p>
    <w:p w14:paraId="3052D8AF">
      <w:pPr>
        <w:pStyle w:val="47"/>
      </w:pPr>
      <w:r>
        <w:t>6. 原理展开：TCP 与 UDP 的选择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46CB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EC94CDE">
            <w:pPr>
              <w:jc w:val="both"/>
            </w:pPr>
          </w:p>
        </w:tc>
        <w:tc>
          <w:tcPr>
            <w:tcW w:w="2769" w:type="dxa"/>
          </w:tcPr>
          <w:p w14:paraId="4C7533ED">
            <w:pPr>
              <w:jc w:val="both"/>
            </w:pPr>
            <w:r>
              <w:rPr>
                <w:b/>
              </w:rPr>
              <w:t>TCP</w:t>
            </w:r>
          </w:p>
        </w:tc>
        <w:tc>
          <w:tcPr>
            <w:tcW w:w="2769" w:type="dxa"/>
          </w:tcPr>
          <w:p w14:paraId="7143BBF3">
            <w:pPr>
              <w:jc w:val="both"/>
            </w:pPr>
            <w:r>
              <w:rPr>
                <w:b/>
              </w:rPr>
              <w:t>UDP</w:t>
            </w:r>
          </w:p>
        </w:tc>
      </w:tr>
      <w:tr w14:paraId="37B54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79277BD">
            <w:pPr>
              <w:jc w:val="both"/>
            </w:pPr>
            <w:r>
              <w:t>可靠性</w:t>
            </w:r>
          </w:p>
        </w:tc>
        <w:tc>
          <w:tcPr>
            <w:tcW w:w="2769" w:type="dxa"/>
          </w:tcPr>
          <w:p w14:paraId="210B85A7">
            <w:pPr>
              <w:jc w:val="both"/>
            </w:pPr>
            <w:r>
              <w:t>有序可靠</w:t>
            </w:r>
          </w:p>
        </w:tc>
        <w:tc>
          <w:tcPr>
            <w:tcW w:w="2769" w:type="dxa"/>
          </w:tcPr>
          <w:p w14:paraId="2EAD3669">
            <w:pPr>
              <w:jc w:val="both"/>
            </w:pPr>
            <w:r>
              <w:t>不保证</w:t>
            </w:r>
          </w:p>
        </w:tc>
      </w:tr>
      <w:tr w14:paraId="7914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12D1147">
            <w:pPr>
              <w:jc w:val="both"/>
            </w:pPr>
            <w:r>
              <w:t>延迟</w:t>
            </w:r>
          </w:p>
        </w:tc>
        <w:tc>
          <w:tcPr>
            <w:tcW w:w="2769" w:type="dxa"/>
          </w:tcPr>
          <w:p w14:paraId="6F34E825">
            <w:pPr>
              <w:jc w:val="both"/>
            </w:pPr>
            <w:r>
              <w:t>重传时抖动</w:t>
            </w:r>
          </w:p>
        </w:tc>
        <w:tc>
          <w:tcPr>
            <w:tcW w:w="2769" w:type="dxa"/>
          </w:tcPr>
          <w:p w14:paraId="7A77042A">
            <w:pPr>
              <w:jc w:val="both"/>
            </w:pPr>
            <w:r>
              <w:t>恒定低</w:t>
            </w:r>
          </w:p>
        </w:tc>
      </w:tr>
      <w:tr w14:paraId="5EDE4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23F6635">
            <w:pPr>
              <w:jc w:val="both"/>
            </w:pPr>
            <w:r>
              <w:t>使用场景</w:t>
            </w:r>
          </w:p>
        </w:tc>
        <w:tc>
          <w:tcPr>
            <w:tcW w:w="2769" w:type="dxa"/>
          </w:tcPr>
          <w:p w14:paraId="6F49E339">
            <w:pPr>
              <w:jc w:val="both"/>
            </w:pPr>
            <w:r>
              <w:t>控制面、文本、完整文件</w:t>
            </w:r>
          </w:p>
        </w:tc>
        <w:tc>
          <w:tcPr>
            <w:tcW w:w="2769" w:type="dxa"/>
          </w:tcPr>
          <w:p w14:paraId="2701D204">
            <w:pPr>
              <w:jc w:val="both"/>
            </w:pPr>
            <w:r>
              <w:t>实时音视频、发现</w:t>
            </w:r>
          </w:p>
        </w:tc>
      </w:tr>
      <w:tr w14:paraId="77C1F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0848AE2">
            <w:pPr>
              <w:jc w:val="both"/>
            </w:pPr>
            <w:r>
              <w:t>boomPI</w:t>
            </w:r>
          </w:p>
        </w:tc>
        <w:tc>
          <w:tcPr>
            <w:tcW w:w="2769" w:type="dxa"/>
          </w:tcPr>
          <w:p w14:paraId="6BBD2FF2">
            <w:pPr>
              <w:jc w:val="both"/>
            </w:pPr>
            <w:r>
              <w:t>WSS 全部业务</w:t>
            </w:r>
          </w:p>
        </w:tc>
        <w:tc>
          <w:tcPr>
            <w:tcW w:w="2769" w:type="dxa"/>
          </w:tcPr>
          <w:p w14:paraId="276C4772">
            <w:pPr>
              <w:jc w:val="both"/>
            </w:pPr>
            <w:r>
              <w:t>UDP 服务发现（17807）</w:t>
            </w:r>
          </w:p>
        </w:tc>
      </w:tr>
    </w:tbl>
    <w:p w14:paraId="1F263EC4"/>
    <w:p w14:paraId="680B3E96">
      <w:pPr>
        <w:pStyle w:val="25"/>
      </w:pPr>
      <w:r>
        <w:t>boomPI 的音频也走 TCP（WSS 内），为什么不用 RTP/UDP？因为网络环境是隔离热点/以太网，丢包少、延迟稳；TCP 省去大量工程（拥塞控制、丢包隐藏、时钟同步）。教学版的选择：牺牲极端实时性，换取实现可靠性。</w:t>
      </w:r>
    </w:p>
    <w:p w14:paraId="456CD109">
      <w:pPr>
        <w:pStyle w:val="47"/>
      </w:pPr>
      <w:r>
        <w:t>7. 最小独立实验</w:t>
      </w:r>
    </w:p>
    <w:p w14:paraId="4BDAC1D8">
      <w:pPr>
        <w:pStyle w:val="65"/>
        <w:spacing w:before="60" w:after="60" w:line="240" w:lineRule="auto"/>
        <w:ind w:left="0" w:firstLine="0"/>
        <w:jc w:val="left"/>
      </w:pPr>
      <w:r>
        <w:t># 观察 TCP 连接（板子或 PC）</w:t>
      </w:r>
      <w:r>
        <w:br w:type="textWrapping"/>
      </w:r>
      <w:r>
        <w:t>ss -tnp | head</w:t>
      </w:r>
      <w:r>
        <w:br w:type="textWrapping"/>
      </w:r>
      <w:r>
        <w:t>ss -tunap | grep 17806</w:t>
      </w:r>
      <w:r>
        <w:br w:type="textWrapping"/>
      </w:r>
      <w:r>
        <w:br w:type="textWrapping"/>
      </w:r>
      <w:r>
        <w:t># 看 socket 缓冲区</w:t>
      </w:r>
      <w:r>
        <w:br w:type="textWrapping"/>
      </w:r>
      <w:r>
        <w:t>cat /proc/net/tcp | head -n 3</w:t>
      </w:r>
      <w:r>
        <w:br w:type="textWrapping"/>
      </w:r>
      <w:r>
        <w:t>ss -tmn | head</w:t>
      </w:r>
      <w:r>
        <w:br w:type="textWrapping"/>
      </w:r>
      <w:r>
        <w:br w:type="textWrapping"/>
      </w:r>
      <w:r>
        <w:t># 亲手理解"字节流"：</w:t>
      </w:r>
      <w:r>
        <w:br w:type="textWrapping"/>
      </w:r>
      <w:r>
        <w:t>python3 -c "</w:t>
      </w:r>
      <w:r>
        <w:br w:type="textWrapping"/>
      </w:r>
      <w:r>
        <w:t>import socket</w:t>
      </w:r>
      <w:r>
        <w:br w:type="textWrapping"/>
      </w:r>
    </w:p>
    <w:p w14:paraId="72D45A00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5"/>
        <w:gridCol w:w="2767"/>
      </w:tblGrid>
      <w:tr w14:paraId="0C7AC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0E6E506B">
            <w:pPr>
              <w:jc w:val="both"/>
            </w:pPr>
            <w:r>
              <w:rPr>
                <w:b/>
              </w:rPr>
              <w:t>机制</w:t>
            </w:r>
          </w:p>
        </w:tc>
        <w:tc>
          <w:tcPr>
            <w:tcW w:w="2769" w:type="dxa"/>
          </w:tcPr>
          <w:p w14:paraId="17B9F7D5">
            <w:pPr>
              <w:jc w:val="both"/>
            </w:pPr>
            <w:r>
              <w:rPr>
                <w:b/>
              </w:rPr>
              <w:t>boomPI 使用</w:t>
            </w:r>
          </w:p>
        </w:tc>
        <w:tc>
          <w:tcPr>
            <w:tcW w:w="2769" w:type="dxa"/>
          </w:tcPr>
          <w:p w14:paraId="434B36D2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0EFFA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6F4A9E4">
            <w:pPr>
              <w:jc w:val="both"/>
            </w:pPr>
            <w:r>
              <w:t>持久连接</w:t>
            </w:r>
          </w:p>
        </w:tc>
        <w:tc>
          <w:tcPr>
            <w:tcW w:w="2769" w:type="dxa"/>
          </w:tcPr>
          <w:p w14:paraId="2A56E176">
            <w:pPr>
              <w:jc w:val="both"/>
            </w:pPr>
            <w:r>
              <w:t>一条 WSS 承载全部会话</w:t>
            </w:r>
          </w:p>
        </w:tc>
        <w:tc>
          <w:tcPr>
            <w:tcW w:w="2769" w:type="dxa"/>
          </w:tcPr>
          <w:p w14:paraId="4FBE1E86">
            <w:pPr>
              <w:jc w:val="both"/>
            </w:pPr>
            <w:r>
              <w:t>voice_transport.cpp</w:t>
            </w:r>
          </w:p>
        </w:tc>
      </w:tr>
      <w:tr w14:paraId="0BDE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0959AC9">
            <w:pPr>
              <w:jc w:val="both"/>
            </w:pPr>
            <w:r>
              <w:t>字节流分帧</w:t>
            </w:r>
          </w:p>
        </w:tc>
        <w:tc>
          <w:tcPr>
            <w:tcW w:w="2769" w:type="dxa"/>
          </w:tcPr>
          <w:p w14:paraId="547B3586">
            <w:pPr>
              <w:jc w:val="both"/>
            </w:pPr>
            <w:r>
              <w:t>WebSocket 帧（第 31 章）</w:t>
            </w:r>
          </w:p>
        </w:tc>
        <w:tc>
          <w:tcPr>
            <w:tcW w:w="2769" w:type="dxa"/>
          </w:tcPr>
          <w:p w14:paraId="455E2296">
            <w:pPr>
              <w:jc w:val="both"/>
            </w:pPr>
            <w:r>
              <w:t>websocketpp</w:t>
            </w:r>
          </w:p>
        </w:tc>
      </w:tr>
      <w:tr w14:paraId="20B83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AE28704">
            <w:pPr>
              <w:jc w:val="both"/>
            </w:pPr>
            <w:r>
              <w:t>发送缓冲</w:t>
            </w:r>
          </w:p>
        </w:tc>
        <w:tc>
          <w:tcPr>
            <w:tcW w:w="2769" w:type="dxa"/>
          </w:tcPr>
          <w:p w14:paraId="0B5BB550">
            <w:pPr>
              <w:jc w:val="both"/>
            </w:pPr>
            <w:r>
              <w:t>800ms 水位背压</w:t>
            </w:r>
          </w:p>
        </w:tc>
        <w:tc>
          <w:tcPr>
            <w:tcW w:w="2769" w:type="dxa"/>
          </w:tcPr>
          <w:p w14:paraId="26F73AE8">
            <w:pPr>
              <w:jc w:val="both"/>
            </w:pPr>
            <w:r>
              <w:t>voice_transport.cpp</w:t>
            </w:r>
          </w:p>
        </w:tc>
      </w:tr>
      <w:tr w14:paraId="53CFA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C2A3CB8">
            <w:pPr>
              <w:jc w:val="both"/>
            </w:pPr>
            <w:r>
              <w:t>UDP 发现</w:t>
            </w:r>
          </w:p>
        </w:tc>
        <w:tc>
          <w:tcPr>
            <w:tcW w:w="2769" w:type="dxa"/>
          </w:tcPr>
          <w:p w14:paraId="66C5CB78">
            <w:pPr>
              <w:jc w:val="both"/>
            </w:pPr>
            <w:r>
              <w:t>UDP 广播 17807 找服务器</w:t>
            </w:r>
          </w:p>
        </w:tc>
        <w:tc>
          <w:tcPr>
            <w:tcW w:w="2769" w:type="dxa"/>
          </w:tcPr>
          <w:p w14:paraId="42121C53">
            <w:pPr>
              <w:jc w:val="both"/>
            </w:pPr>
            <w:r>
              <w:t>network_bootstrap.cpp</w:t>
            </w:r>
          </w:p>
        </w:tc>
      </w:tr>
      <w:tr w14:paraId="058DA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B81D519">
            <w:pPr>
              <w:jc w:val="both"/>
            </w:pPr>
            <w:r>
              <w:t>无音频重传</w:t>
            </w:r>
          </w:p>
        </w:tc>
        <w:tc>
          <w:tcPr>
            <w:tcW w:w="2769" w:type="dxa"/>
          </w:tcPr>
          <w:p w14:paraId="41A0AF2E">
            <w:pPr>
              <w:jc w:val="both"/>
            </w:pPr>
            <w:r>
              <w:t>断链后新 turn</w:t>
            </w:r>
          </w:p>
        </w:tc>
        <w:tc>
          <w:tcPr>
            <w:tcW w:w="2769" w:type="dxa"/>
          </w:tcPr>
          <w:p w14:paraId="5C0BDF04">
            <w:pPr>
              <w:jc w:val="both"/>
            </w:pPr>
            <w:r>
              <w:t>protocol-v1.md</w:t>
            </w:r>
          </w:p>
        </w:tc>
      </w:tr>
    </w:tbl>
    <w:p w14:paraId="3D87391C"/>
    <w:p w14:paraId="169E6A56">
      <w:pPr>
        <w:pStyle w:val="47"/>
      </w:pPr>
      <w:r>
        <w:t>9. 错误版本</w:t>
      </w:r>
    </w:p>
    <w:p w14:paraId="22D4CE3D">
      <w:pPr>
        <w:pStyle w:val="65"/>
        <w:spacing w:before="60" w:after="60" w:line="240" w:lineRule="auto"/>
        <w:ind w:left="0" w:firstLine="0"/>
        <w:jc w:val="left"/>
      </w:pPr>
      <w:r>
        <w:t>// 错误：假设一次 send 发一条消息</w:t>
      </w:r>
      <w:r>
        <w:br w:type="textWrapping"/>
      </w:r>
      <w:r>
        <w:t>send(sock, header, 64);</w:t>
      </w:r>
      <w:r>
        <w:br w:type="textWrapping"/>
      </w:r>
      <w:r>
        <w:t>send(sock, pcm, 640);</w:t>
      </w:r>
      <w:r>
        <w:br w:type="textWrapping"/>
      </w:r>
      <w:r>
        <w:t>// 接收方可能一次读到 704 字节，或拆成 3 次</w:t>
      </w:r>
      <w:r>
        <w:br w:type="textWrapping"/>
      </w:r>
      <w:r>
        <w:t>// 正确：用带边界的协议（WebSocket 帧/长度前缀）</w:t>
      </w:r>
    </w:p>
    <w:p w14:paraId="35CFA35C">
      <w:pPr>
        <w:pStyle w:val="47"/>
      </w:pPr>
      <w:r>
        <w:t>10. 不变量总结</w:t>
      </w:r>
    </w:p>
    <w:p w14:paraId="08F113EA">
      <w:pPr>
        <w:pStyle w:val="56"/>
      </w:pPr>
      <w:r>
        <w:t>TCP = 有序可靠字节流，无边界。</w:t>
      </w:r>
    </w:p>
    <w:p w14:paraId="7E1D2286">
      <w:pPr>
        <w:pStyle w:val="56"/>
      </w:pPr>
      <w:r>
        <w:t>边界必须由应用层协议定义。</w:t>
      </w:r>
    </w:p>
    <w:p w14:paraId="4BAD458A">
      <w:pPr>
        <w:pStyle w:val="56"/>
      </w:pPr>
      <w:r>
        <w:t>发送缓冲是背压的物理来源。</w:t>
      </w:r>
    </w:p>
    <w:p w14:paraId="1D6D5D36">
      <w:pPr>
        <w:pStyle w:val="56"/>
      </w:pPr>
      <w:r>
        <w:t>音频不做应用层重传。</w:t>
      </w:r>
    </w:p>
    <w:p w14:paraId="7DD73A30">
      <w:pPr>
        <w:pStyle w:val="47"/>
      </w:pPr>
      <w:r>
        <w:t>11. 章末考核</w:t>
      </w:r>
    </w:p>
    <w:p w14:paraId="54E23B7C">
      <w:pPr>
        <w:pStyle w:val="56"/>
      </w:pPr>
      <w:r>
        <w:t>TCP 三个保证与"粘包"的关系？</w:t>
      </w:r>
    </w:p>
    <w:p w14:paraId="0D20BE1B">
      <w:pPr>
        <w:pStyle w:val="56"/>
      </w:pPr>
      <w:r>
        <w:t>为什么握手要三次？</w:t>
      </w:r>
    </w:p>
    <w:p w14:paraId="67D92C35">
      <w:pPr>
        <w:pStyle w:val="56"/>
      </w:pPr>
      <w:r>
        <w:t>send 返回后数据在哪？</w:t>
      </w:r>
    </w:p>
    <w:p w14:paraId="4F413E69">
      <w:pPr>
        <w:pStyle w:val="56"/>
      </w:pPr>
      <w:r>
        <w:t>800ms 发送水位对应什么？</w:t>
      </w:r>
    </w:p>
    <w:p w14:paraId="063410E8">
      <w:pPr>
        <w:pStyle w:val="46"/>
        <w:keepNext/>
        <w:pageBreakBefore/>
      </w:pPr>
      <w:bookmarkStart w:id="38" w:name="_Toc21506"/>
      <w:r>
        <w:t>第30章  TLS与SPKI固定：信任从哪来</w:t>
      </w:r>
      <w:bookmarkEnd w:id="38"/>
    </w:p>
    <w:p w14:paraId="2A03BA34">
      <w:pPr>
        <w:pStyle w:val="47"/>
      </w:pPr>
      <w:r>
        <w:t>1. 真实问题</w:t>
      </w:r>
    </w:p>
    <w:p w14:paraId="5D895ABA">
      <w:pPr>
        <w:pStyle w:val="25"/>
      </w:pPr>
      <w:r>
        <w:t>语音内容敏感：你和设备的对话会经过局域网。怎么保证"没人偷听"？怎么保证"对面真的是我的服务器而不是伪造的"？TLS 回答前者，SPKI 固定回答后者。这一章讲 TLS 握手、证书链，以及 boomPI 为什么"固定公钥指纹"而不是信任 CA。</w:t>
      </w:r>
    </w:p>
    <w:p w14:paraId="1E16300F">
      <w:pPr>
        <w:pStyle w:val="47"/>
      </w:pPr>
      <w:r>
        <w:t>2. 原理展开：TLS 解决两个问题</w:t>
      </w:r>
    </w:p>
    <w:p w14:paraId="40BD91D4">
      <w:pPr>
        <w:pStyle w:val="56"/>
      </w:pPr>
      <w:r>
        <w:t>机密性：通信内容加密，中间人看不到明文。</w:t>
      </w:r>
    </w:p>
    <w:p w14:paraId="1818CBC4">
      <w:pPr>
        <w:pStyle w:val="56"/>
      </w:pPr>
      <w:r>
        <w:t>身份：客户端确认"服务器是声称的那台"（通过证书）。</w:t>
      </w:r>
    </w:p>
    <w:p w14:paraId="7575A8E6">
      <w:pPr>
        <w:pStyle w:val="25"/>
      </w:pPr>
      <w:r>
        <w:t>加密的实现：握手阶段协商一个对称密钥（会话密钥），之后所有数据用对称加密（AES）——对称加密快，非对称（RSA/ECDH）只用于握手。</w:t>
      </w:r>
    </w:p>
    <w:p w14:paraId="48CA9B23">
      <w:pPr>
        <w:pStyle w:val="47"/>
      </w:pPr>
      <w:r>
        <w:t>3. 原理展开：握手过程（简化）</w:t>
      </w:r>
    </w:p>
    <w:p w14:paraId="3257860A">
      <w:pPr>
        <w:pStyle w:val="65"/>
        <w:spacing w:before="60" w:after="60" w:line="240" w:lineRule="auto"/>
        <w:ind w:left="0" w:firstLine="0"/>
        <w:jc w:val="left"/>
      </w:pPr>
      <w:r>
        <w:t>客户端                    服务器</w:t>
      </w:r>
      <w:r>
        <w:br w:type="textWrapping"/>
      </w:r>
      <w:r>
        <w:t xml:space="preserve">  │ ClientHello（支持的算法）─────▶</w:t>
      </w:r>
      <w:r>
        <w:br w:type="textWrapping"/>
      </w:r>
      <w:r>
        <w:t xml:space="preserve">  │ ◀──── ServerHello + 证书</w:t>
      </w:r>
      <w:r>
        <w:br w:type="textWrapping"/>
      </w:r>
      <w:r>
        <w:t xml:space="preserve">  │   证书 = 公钥 + 签名 + 身份信息</w:t>
      </w:r>
      <w:r>
        <w:br w:type="textWrapping"/>
      </w:r>
      <w:r>
        <w:t xml:space="preserve">  │</w:t>
      </w:r>
      <w:r>
        <w:br w:type="textWrapping"/>
      </w:r>
      <w:r>
        <w:t xml:space="preserve">  │ 验证证书：</w:t>
      </w:r>
      <w:r>
        <w:br w:type="textWrapping"/>
      </w:r>
      <w:r>
        <w:t xml:space="preserve">  │  ① 证书是谁签的？（CA 链）</w:t>
      </w:r>
      <w:r>
        <w:br w:type="textWrapping"/>
      </w:r>
      <w:r>
        <w:t xml:space="preserve">  │  ② 证书过期了吗？</w:t>
      </w:r>
      <w:r>
        <w:br w:type="textWrapping"/>
      </w:r>
      <w:r>
        <w:t xml:space="preserve">  │  ③ 证书域名对吗？</w:t>
      </w:r>
      <w:r>
        <w:br w:type="textWrapping"/>
      </w:r>
      <w:r>
        <w:t xml:space="preserve">  │</w:t>
      </w:r>
      <w:r>
        <w:br w:type="textWrapping"/>
      </w:r>
      <w:r>
        <w:t xml:space="preserve">  │ 用服务器公钥加密"预主密钥" ────▶</w:t>
      </w:r>
      <w:r>
        <w:br w:type="textWrapping"/>
      </w:r>
      <w:r>
        <w:t xml:space="preserve">  │ ◀── 双方各自算出相同的会话密钥</w:t>
      </w:r>
      <w:r>
        <w:br w:type="textWrapping"/>
      </w:r>
      <w:r>
        <w:t xml:space="preserve">  │</w:t>
      </w:r>
      <w:r>
        <w:br w:type="textWrapping"/>
      </w:r>
      <w:r>
        <w:t xml:space="preserve">  │ 之后全部用会话密钥加密通信</w:t>
      </w:r>
    </w:p>
    <w:p w14:paraId="6E257083">
      <w:pPr>
        <w:pStyle w:val="25"/>
      </w:pPr>
      <w:r>
        <w:t>核心思想：非对称加密交换密钥，对称加密传输数据。公钥加密的东西只有私钥能解——所以"用服务器公钥加密预主密钥"只有真正的服务器能解开。</w:t>
      </w:r>
    </w:p>
    <w:p w14:paraId="382FC6A3">
      <w:pPr>
        <w:pStyle w:val="47"/>
      </w:pPr>
      <w:r>
        <w:t>4. 原理展开：证书与信任链</w:t>
      </w:r>
    </w:p>
    <w:p w14:paraId="04DEBEAC">
      <w:pPr>
        <w:pStyle w:val="25"/>
      </w:pPr>
      <w:r>
        <w:t>问题：客户端怎么知道"这把公钥真的是服务器的"？公钥本身不会说话。答案是证书：服务器把"我的公钥 + 我的域名"交给 CA（证书颁发机构）签名，CA 用它的私钥签名。</w:t>
      </w:r>
    </w:p>
    <w:p w14:paraId="1E0DC0D0">
      <w:pPr>
        <w:pStyle w:val="65"/>
        <w:spacing w:before="60" w:after="60" w:line="240" w:lineRule="auto"/>
        <w:ind w:left="0" w:firstLine="0"/>
        <w:jc w:val="left"/>
      </w:pPr>
      <w:r>
        <w:t>信任链：</w:t>
      </w:r>
      <w:r>
        <w:br w:type="textWrapping"/>
      </w:r>
      <w:r>
        <w:t xml:space="preserve">  根 CA 证书（系统预装，浏览器/系统自带）</w:t>
      </w:r>
      <w:r>
        <w:br w:type="textWrapping"/>
      </w:r>
      <w:r>
        <w:t xml:space="preserve">    └─ 签发 → 中间 CA 证书</w:t>
      </w:r>
      <w:r>
        <w:br w:type="textWrapping"/>
      </w:r>
      <w:r>
        <w:t xml:space="preserve">          └─ 签发 → 服务器证书（boompiserver.example.com）</w:t>
      </w:r>
      <w:r>
        <w:br w:type="textWrapping"/>
      </w:r>
      <w:r>
        <w:br w:type="textWrapping"/>
      </w:r>
      <w:r>
        <w:t>验证 = 沿链向上查：</w:t>
      </w:r>
      <w:r>
        <w:br w:type="textWrapping"/>
      </w:r>
      <w:r>
        <w:t xml:space="preserve">  服务器证书 ← 中间 CA ← 根 CA（我信任它）</w:t>
      </w:r>
      <w:r>
        <w:br w:type="textWrapping"/>
      </w:r>
      <w:r>
        <w:t xml:space="preserve">  每一环都用上一级的公钥验签</w:t>
      </w:r>
      <w:r>
        <w:br w:type="textWrapping"/>
      </w:r>
      <w:r>
        <w:t xml:space="preserve">  最终落在"系统预装的根"上 → 信任成立</w:t>
      </w:r>
    </w:p>
    <w:p w14:paraId="05FA94AA">
      <w:pPr>
        <w:pStyle w:val="25"/>
      </w:pPr>
      <w:r>
        <w:t>这就是"HTTPS 为什么开箱即用"的原理。但注意：验证的是"证书链合法"，不是"服务器是我认识的那台"——任何能拿到合法证书的人都能通过验证。</w:t>
      </w:r>
    </w:p>
    <w:p w14:paraId="0D4DB9FA">
      <w:pPr>
        <w:pStyle w:val="47"/>
      </w:pPr>
      <w:r>
        <w:t>5. 原理展开：SPKI 固定——信任"这一把具体的钥匙"</w:t>
      </w:r>
    </w:p>
    <w:p w14:paraId="1F874BB2">
      <w:pPr>
        <w:pStyle w:val="25"/>
      </w:pPr>
      <w:r>
        <w:t>boomPI 的场景：自己的服务器、自己的客户端、固定部署。它不需要 CA 链——它想验证的是"这把公钥必须是我当初配置的那把"。</w:t>
      </w:r>
    </w:p>
    <w:p w14:paraId="5A715AAE">
      <w:pPr>
        <w:pStyle w:val="65"/>
        <w:spacing w:before="60" w:after="60" w:line="240" w:lineRule="auto"/>
        <w:ind w:left="0" w:firstLine="0"/>
        <w:jc w:val="left"/>
      </w:pPr>
      <w:r>
        <w:t>SPKI（Subject Public Key Info）固定：</w:t>
      </w:r>
      <w:r>
        <w:br w:type="textWrapping"/>
      </w:r>
      <w:r>
        <w:br w:type="textWrapping"/>
      </w:r>
      <w:r>
        <w:t xml:space="preserve"> ① 首次配置时，把服务器公钥的 SHA-256 指纹</w:t>
      </w:r>
      <w:r>
        <w:br w:type="textWrapping"/>
      </w:r>
      <w:r>
        <w:t xml:space="preserve">    写入客户端配置（BOOMPI_SERVER_SPKI_SHA256）</w:t>
      </w:r>
      <w:r>
        <w:br w:type="textWrapping"/>
      </w:r>
      <w:r>
        <w:br w:type="textWrapping"/>
      </w:r>
      <w:r>
        <w:t xml:space="preserve"> ② 每次 TLS 握手：</w:t>
      </w:r>
      <w:r>
        <w:br w:type="textWrapping"/>
      </w:r>
      <w:r>
        <w:t xml:space="preserve">    取出服务器证书里的公钥</w:t>
      </w:r>
      <w:r>
        <w:br w:type="textWrapping"/>
      </w:r>
      <w:r>
        <w:t xml:space="preserve">    i2d 编码 → SHA-256 → 与配置指纹比对</w:t>
      </w:r>
      <w:r>
        <w:br w:type="textWrapping"/>
      </w:r>
      <w:r>
        <w:t xml:space="preserve">    一致 → 信任；不一致 → 拒绝连接</w:t>
      </w:r>
      <w:r>
        <w:br w:type="textWrapping"/>
      </w:r>
      <w:r>
        <w:br w:type="textWrapping"/>
      </w:r>
      <w:r>
        <w:t>与证书固定的区别：</w:t>
      </w:r>
      <w:r>
        <w:br w:type="textWrapping"/>
      </w:r>
      <w:r>
        <w:t xml:space="preserve">  证书固定：固定整张证书（换证书就要重配）</w:t>
      </w:r>
      <w:r>
        <w:br w:type="textWrapping"/>
      </w:r>
      <w:r>
        <w:t xml:space="preserve">  SPKI 固定：固定公钥（同密钥续签证书不失效）</w:t>
      </w:r>
    </w:p>
    <w:p w14:paraId="05CD5D2B">
      <w:pPr>
        <w:pStyle w:val="25"/>
      </w:pPr>
      <w:r>
        <w:t>这直接对应 voice_transport.cpp 里的 VerifyPin：X509_PUBKEY → i2d_X509_PUBKEY → EVP_Digest(SHA-256) → CRYPTO_memcmp 与 pin 比对。</w:t>
      </w:r>
    </w:p>
    <w:p w14:paraId="2987E3E7">
      <w:pPr>
        <w:pStyle w:val="47"/>
      </w:pPr>
      <w:r>
        <w:t>6. 原理展开：自签名证书与固定组合</w:t>
      </w:r>
    </w:p>
    <w:p w14:paraId="384393CE">
      <w:pPr>
        <w:pStyle w:val="25"/>
      </w:pPr>
      <w:r>
        <w:t>boomPI 服务器用 OpenSSL 自己生成"自签名证书"（没有 CA）。普通客户端会拒绝自签名证书（无法验证链），但 boomPI 客户端不查链、只查 SPKI 指纹——所以自签名没问题。</w:t>
      </w:r>
    </w:p>
    <w:p w14:paraId="2E7050E4">
      <w:pPr>
        <w:pStyle w:val="65"/>
        <w:spacing w:before="60" w:after="60" w:line="240" w:lineRule="auto"/>
        <w:ind w:left="0" w:firstLine="0"/>
        <w:jc w:val="left"/>
      </w:pPr>
      <w:r>
        <w:t>信任模型对比：</w:t>
      </w:r>
      <w:r>
        <w:br w:type="textWrapping"/>
      </w:r>
      <w:r>
        <w:br w:type="textWrapping"/>
      </w:r>
      <w:r>
        <w:t>浏览器（公共互联网）：</w:t>
      </w:r>
      <w:r>
        <w:br w:type="textWrapping"/>
      </w:r>
      <w:r>
        <w:t xml:space="preserve">  证书链 + 域名 + 有效期 → 信任 CA 体系</w:t>
      </w:r>
      <w:r>
        <w:br w:type="textWrapping"/>
      </w:r>
      <w:r>
        <w:br w:type="textWrapping"/>
      </w:r>
      <w:r>
        <w:t>boomPI（私有部署）：</w:t>
      </w:r>
      <w:r>
        <w:br w:type="textWrapping"/>
      </w:r>
      <w:r>
        <w:t xml:space="preserve">  SPKI 指纹比对 → 信任"我认识的那把钥匙"</w:t>
      </w:r>
      <w:r>
        <w:br w:type="textWrapping"/>
      </w:r>
      <w:r>
        <w:t xml:space="preserve">  指纹在首次部署时人工配置（信任的第一跳）</w:t>
      </w:r>
      <w:r>
        <w:br w:type="textWrapping"/>
      </w:r>
      <w:r>
        <w:br w:type="textWrapping"/>
      </w:r>
      <w:r>
        <w:t>安全边界：</w:t>
      </w:r>
      <w:r>
        <w:br w:type="textWrapping"/>
      </w:r>
      <w:r>
        <w:t xml:space="preserve">  指纹泄漏/被替换 → 中间人可伪装（所以指纹要安全配置）</w:t>
      </w:r>
      <w:r>
        <w:br w:type="textWrapping"/>
      </w:r>
      <w:r>
        <w:t xml:space="preserve">  指纹配置错误 → 连不上（fail-closed，安全侧）</w:t>
      </w:r>
    </w:p>
    <w:p w14:paraId="6F79E884">
      <w:pPr>
        <w:pStyle w:val="57"/>
      </w:pPr>
      <w:r>
        <w:drawing>
          <wp:inline distT="0" distB="0" distL="114300" distR="114300">
            <wp:extent cx="5303520" cy="6201410"/>
            <wp:effectExtent l="0" t="0" r="508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20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CF50">
      <w:pPr>
        <w:pStyle w:val="57"/>
      </w:pPr>
      <w:r>
        <w:rPr>
          <w:i/>
          <w:sz w:val="18"/>
        </w:rPr>
        <w:t>图 30-1  TLS 握手与 WebSocket 升级</w:t>
      </w:r>
    </w:p>
    <w:p w14:paraId="7FD9E317">
      <w:pPr>
        <w:pStyle w:val="47"/>
      </w:pPr>
      <w:r>
        <w:t>7. 最小独立实验</w:t>
      </w:r>
    </w:p>
    <w:p w14:paraId="6E7C08ED">
      <w:pPr>
        <w:pStyle w:val="65"/>
        <w:spacing w:before="60" w:after="60" w:line="240" w:lineRule="auto"/>
        <w:ind w:left="0" w:firstLine="0"/>
        <w:jc w:val="left"/>
      </w:pPr>
      <w:r>
        <w:t># 看服务器证书与指纹（开发机，对 boomPI 服务器）</w:t>
      </w:r>
      <w:r>
        <w:br w:type="textWrapping"/>
      </w:r>
      <w:r>
        <w:t>openssl s_client -connect 192.168.1.10:17806 &lt;/dev/null 2&gt;/dev/null |</w:t>
      </w:r>
      <w:r>
        <w:br w:type="textWrapping"/>
      </w:r>
      <w:r>
        <w:t xml:space="preserve">    openssl x509 -noout -subject -dates</w:t>
      </w:r>
      <w:r>
        <w:br w:type="textWrapping"/>
      </w:r>
      <w:r>
        <w:br w:type="textWrapping"/>
      </w:r>
      <w:r>
        <w:t># 计算 SPKI 指纹（客户端配置要用的值）</w:t>
      </w:r>
      <w:r>
        <w:br w:type="textWrapping"/>
      </w:r>
      <w:r>
        <w:t>openssl s_client -connect 192.168.1.10:17806 &lt;/dev/null 2&gt;/dev/null |</w:t>
      </w:r>
      <w:r>
        <w:br w:type="textWrapping"/>
      </w:r>
      <w:r>
        <w:t xml:space="preserve">    openssl x509 -pubkey -noout |</w:t>
      </w:r>
      <w:r>
        <w:br w:type="textWrapping"/>
      </w:r>
      <w:r>
        <w:t xml:space="preserve">    openssl pkey -pubin -outform der 2&gt;/dev/null |</w:t>
      </w:r>
      <w:r>
        <w:br w:type="textWrapping"/>
      </w:r>
      <w:r>
        <w:t xml:space="preserve">    openssl dgst -sha256 -binary | base64</w:t>
      </w:r>
    </w:p>
    <w:p w14:paraId="33782C38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4"/>
        <w:gridCol w:w="3327"/>
        <w:gridCol w:w="2515"/>
      </w:tblGrid>
      <w:tr w14:paraId="7DE33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7C7E521">
            <w:pPr>
              <w:jc w:val="both"/>
            </w:pPr>
            <w:r>
              <w:rPr>
                <w:b/>
              </w:rPr>
              <w:t>机制</w:t>
            </w:r>
          </w:p>
        </w:tc>
        <w:tc>
          <w:tcPr>
            <w:tcW w:w="2769" w:type="dxa"/>
          </w:tcPr>
          <w:p w14:paraId="602297D9">
            <w:pPr>
              <w:jc w:val="both"/>
            </w:pPr>
            <w:r>
              <w:rPr>
                <w:b/>
              </w:rPr>
              <w:t>实现</w:t>
            </w:r>
          </w:p>
        </w:tc>
        <w:tc>
          <w:tcPr>
            <w:tcW w:w="2769" w:type="dxa"/>
          </w:tcPr>
          <w:p w14:paraId="45355736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056F4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769" w:type="dxa"/>
          </w:tcPr>
          <w:p w14:paraId="55AE0B9D">
            <w:pPr>
              <w:jc w:val="both"/>
            </w:pPr>
            <w:r>
              <w:t>TLS1.2+</w:t>
            </w:r>
          </w:p>
        </w:tc>
        <w:tc>
          <w:tcPr>
            <w:tcW w:w="2769" w:type="dxa"/>
          </w:tcPr>
          <w:p w14:paraId="09ECFBC3">
            <w:pPr>
              <w:jc w:val="both"/>
            </w:pPr>
            <w:r>
              <w:t>SSL_CTX_set_min_proto_version</w:t>
            </w:r>
          </w:p>
        </w:tc>
        <w:tc>
          <w:tcPr>
            <w:tcW w:w="2769" w:type="dxa"/>
          </w:tcPr>
          <w:p w14:paraId="09E3AD29">
            <w:pPr>
              <w:jc w:val="both"/>
            </w:pPr>
            <w:r>
              <w:t>voice_transport.cpp</w:t>
            </w:r>
          </w:p>
        </w:tc>
      </w:tr>
      <w:tr w14:paraId="14DE7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A5AAE1D">
            <w:pPr>
              <w:jc w:val="both"/>
            </w:pPr>
            <w:r>
              <w:t>禁压缩</w:t>
            </w:r>
          </w:p>
        </w:tc>
        <w:tc>
          <w:tcPr>
            <w:tcW w:w="2769" w:type="dxa"/>
          </w:tcPr>
          <w:p w14:paraId="0FFA3D38">
            <w:pPr>
              <w:jc w:val="both"/>
            </w:pPr>
            <w:r>
              <w:t>SSL_OP_NO_COMPRESSION</w:t>
            </w:r>
          </w:p>
        </w:tc>
        <w:tc>
          <w:tcPr>
            <w:tcW w:w="2769" w:type="dxa"/>
          </w:tcPr>
          <w:p w14:paraId="54ED770D">
            <w:pPr>
              <w:jc w:val="both"/>
            </w:pPr>
            <w:r>
              <w:t>voice_transport.cpp</w:t>
            </w:r>
          </w:p>
        </w:tc>
      </w:tr>
      <w:tr w14:paraId="768E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EADA265">
            <w:pPr>
              <w:jc w:val="both"/>
            </w:pPr>
            <w:r>
              <w:t>SPKI 固定</w:t>
            </w:r>
          </w:p>
        </w:tc>
        <w:tc>
          <w:tcPr>
            <w:tcW w:w="2769" w:type="dxa"/>
          </w:tcPr>
          <w:p w14:paraId="1F4F7090">
            <w:pPr>
              <w:jc w:val="both"/>
            </w:pPr>
            <w:r>
              <w:t>VerifyPin（公钥→SHA-256→比对）</w:t>
            </w:r>
          </w:p>
        </w:tc>
        <w:tc>
          <w:tcPr>
            <w:tcW w:w="2769" w:type="dxa"/>
          </w:tcPr>
          <w:p w14:paraId="0B2DE88E">
            <w:pPr>
              <w:jc w:val="both"/>
            </w:pPr>
            <w:r>
              <w:t>voice_transport.cpp</w:t>
            </w:r>
          </w:p>
        </w:tc>
      </w:tr>
      <w:tr w14:paraId="03968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39F2F29">
            <w:pPr>
              <w:jc w:val="both"/>
            </w:pPr>
            <w:r>
              <w:t>指纹配置</w:t>
            </w:r>
          </w:p>
        </w:tc>
        <w:tc>
          <w:tcPr>
            <w:tcW w:w="2769" w:type="dxa"/>
          </w:tcPr>
          <w:p w14:paraId="1CB13613">
            <w:pPr>
              <w:jc w:val="both"/>
            </w:pPr>
            <w:r>
              <w:t>BOOMPI_SERVER_SPKI_SHA256</w:t>
            </w:r>
          </w:p>
        </w:tc>
        <w:tc>
          <w:tcPr>
            <w:tcW w:w="2769" w:type="dxa"/>
          </w:tcPr>
          <w:p w14:paraId="52AA20EA">
            <w:pPr>
              <w:jc w:val="both"/>
            </w:pPr>
            <w:r>
              <w:t>config</w:t>
            </w:r>
          </w:p>
        </w:tc>
      </w:tr>
      <w:tr w14:paraId="702CB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E408EF0">
            <w:pPr>
              <w:jc w:val="both"/>
            </w:pPr>
            <w:r>
              <w:t>禁 VERIFY_NONE</w:t>
            </w:r>
          </w:p>
        </w:tc>
        <w:tc>
          <w:tcPr>
            <w:tcW w:w="2769" w:type="dxa"/>
          </w:tcPr>
          <w:p w14:paraId="466D17A2">
            <w:pPr>
              <w:jc w:val="both"/>
            </w:pPr>
            <w:r>
              <w:t>SSL_VERIFY_PEER</w:t>
            </w:r>
          </w:p>
        </w:tc>
        <w:tc>
          <w:tcPr>
            <w:tcW w:w="2769" w:type="dxa"/>
          </w:tcPr>
          <w:p w14:paraId="17B98868">
            <w:pPr>
              <w:jc w:val="both"/>
            </w:pPr>
            <w:r>
              <w:t>voice_transport.cpp</w:t>
            </w:r>
          </w:p>
        </w:tc>
      </w:tr>
    </w:tbl>
    <w:p w14:paraId="25999739"/>
    <w:p w14:paraId="26AAC4F0">
      <w:pPr>
        <w:pStyle w:val="47"/>
      </w:pPr>
      <w:r>
        <w:t>9. 错误版本</w:t>
      </w:r>
    </w:p>
    <w:p w14:paraId="2DB78ECE">
      <w:pPr>
        <w:pStyle w:val="65"/>
        <w:spacing w:before="60" w:after="60" w:line="240" w:lineRule="auto"/>
        <w:ind w:left="0" w:firstLine="0"/>
        <w:jc w:val="left"/>
      </w:pPr>
      <w:r>
        <w:t>// 错误：关闭证书验证"图省事"</w:t>
      </w:r>
      <w:r>
        <w:br w:type="textWrapping"/>
      </w:r>
      <w:r>
        <w:t>SSL_CTX_set_verify(ctx, SSL_VERIFY_NONE, nullptr);</w:t>
      </w:r>
      <w:r>
        <w:br w:type="textWrapping"/>
      </w:r>
      <w:r>
        <w:t>// 中间人直接伪装服务器，语音全被窃听</w:t>
      </w:r>
      <w:r>
        <w:br w:type="textWrapping"/>
      </w:r>
      <w:r>
        <w:t>// boomPI 硬约束：普通连接严禁 VERIFY_NONE</w:t>
      </w:r>
    </w:p>
    <w:p w14:paraId="3FC8E1E2">
      <w:pPr>
        <w:pStyle w:val="47"/>
      </w:pPr>
      <w:r>
        <w:t>10. 不变量总结</w:t>
      </w:r>
    </w:p>
    <w:p w14:paraId="0C89AFED">
      <w:pPr>
        <w:pStyle w:val="56"/>
      </w:pPr>
      <w:r>
        <w:t>TLS = 非对称交换密钥 + 对称加密传输。</w:t>
      </w:r>
    </w:p>
    <w:p w14:paraId="0CC34918">
      <w:pPr>
        <w:pStyle w:val="56"/>
      </w:pPr>
      <w:r>
        <w:t>证书链把信任锚定在预装的根 CA。</w:t>
      </w:r>
    </w:p>
    <w:p w14:paraId="6D93AD16">
      <w:pPr>
        <w:pStyle w:val="56"/>
      </w:pPr>
      <w:r>
        <w:t>SPKI 固定 = 信任"这一把公钥"，适合私有部署。</w:t>
      </w:r>
    </w:p>
    <w:p w14:paraId="2A6D7D25">
      <w:pPr>
        <w:pStyle w:val="56"/>
      </w:pPr>
      <w:r>
        <w:t>指纹不匹配必须 fail-closed。</w:t>
      </w:r>
    </w:p>
    <w:p w14:paraId="208309E9">
      <w:pPr>
        <w:pStyle w:val="56"/>
      </w:pPr>
      <w:r>
        <w:t>禁止关闭证书验证。</w:t>
      </w:r>
    </w:p>
    <w:p w14:paraId="4576DC52">
      <w:pPr>
        <w:pStyle w:val="47"/>
      </w:pPr>
      <w:r>
        <w:t>11. 章末考核</w:t>
      </w:r>
    </w:p>
    <w:p w14:paraId="114C4A46">
      <w:pPr>
        <w:pStyle w:val="56"/>
      </w:pPr>
      <w:r>
        <w:t>TLS 为什么非对称只用于握手？</w:t>
      </w:r>
    </w:p>
    <w:p w14:paraId="59ECBA6B">
      <w:pPr>
        <w:pStyle w:val="56"/>
      </w:pPr>
      <w:r>
        <w:t>证书链验证的信任锚在哪？</w:t>
      </w:r>
    </w:p>
    <w:p w14:paraId="445C3CDE">
      <w:pPr>
        <w:pStyle w:val="56"/>
      </w:pPr>
      <w:r>
        <w:t>SPKI 固定与证书固定的区别？</w:t>
      </w:r>
    </w:p>
    <w:p w14:paraId="5AB4DC0A">
      <w:pPr>
        <w:pStyle w:val="56"/>
      </w:pPr>
      <w:r>
        <w:t>boomPI 为什么能用自签名证书？</w:t>
      </w:r>
    </w:p>
    <w:p w14:paraId="5D0736B4">
      <w:pPr>
        <w:pStyle w:val="46"/>
        <w:keepNext/>
        <w:pageBreakBefore/>
      </w:pPr>
      <w:bookmarkStart w:id="39" w:name="_Toc767"/>
      <w:r>
        <w:t>第31章  WebSocket：在TCP上的消息层</w:t>
      </w:r>
      <w:bookmarkEnd w:id="39"/>
    </w:p>
    <w:p w14:paraId="38C49898">
      <w:pPr>
        <w:pStyle w:val="47"/>
      </w:pPr>
      <w:r>
        <w:t>1. 真实问题</w:t>
      </w:r>
    </w:p>
    <w:p w14:paraId="27EBD6EA">
      <w:pPr>
        <w:pStyle w:val="25"/>
      </w:pPr>
      <w:r>
        <w:t>第 29 章说 TCP 是字节流，应用层要自己分帧。boomPI 为什么选 WebSocket 而不是自己写长度前缀协议？WebSocket 的帧格式、控制帧（ping/pong）、关闭流程是怎么工作的？</w:t>
      </w:r>
    </w:p>
    <w:p w14:paraId="51FCB757">
      <w:pPr>
        <w:pStyle w:val="47"/>
      </w:pPr>
      <w:r>
        <w:t>2. 原理展开：WebSocket 解决什么</w:t>
      </w:r>
    </w:p>
    <w:p w14:paraId="57DB141B">
      <w:pPr>
        <w:pStyle w:val="25"/>
      </w:pPr>
      <w:r>
        <w:t>WebSocket 在 TCP 之上加了一层"消息"语义：</w:t>
      </w:r>
    </w:p>
    <w:p w14:paraId="7CF67715">
      <w:pPr>
        <w:pStyle w:val="56"/>
      </w:pPr>
      <w:r>
        <w:t>消息边界：每个帧自带长度，接收方按帧交付——粘包拆包问题消失。</w:t>
      </w:r>
    </w:p>
    <w:p w14:paraId="1794BEC3">
      <w:pPr>
        <w:pStyle w:val="56"/>
      </w:pPr>
      <w:r>
        <w:t>文本/二进制：两种 payload 类型，boomPI 用文本传 JSON、二进制传 PCM。</w:t>
      </w:r>
    </w:p>
    <w:p w14:paraId="6790DE4D">
      <w:pPr>
        <w:pStyle w:val="56"/>
      </w:pPr>
      <w:r>
        <w:t>控制帧：ping/pong/close 内建于协议——心跳与优雅关闭不用自己发明。</w:t>
      </w:r>
    </w:p>
    <w:p w14:paraId="3A3E44E4">
      <w:pPr>
        <w:pStyle w:val="25"/>
      </w:pPr>
      <w:r>
        <w:t>为什么不自己写分帧协议？因为那正是 WebSocket 已经做好的事，而且它经过二十年安全审查（掩码、长度上限、UTF-8 校验）。</w:t>
      </w:r>
    </w:p>
    <w:p w14:paraId="7814E075">
      <w:pPr>
        <w:pStyle w:val="47"/>
      </w:pPr>
      <w:r>
        <w:t>3. 原理展开：帧格式</w:t>
      </w:r>
    </w:p>
    <w:p w14:paraId="2B293F48">
      <w:pPr>
        <w:pStyle w:val="65"/>
        <w:spacing w:before="60" w:after="60" w:line="240" w:lineRule="auto"/>
        <w:ind w:left="0" w:firstLine="0"/>
        <w:jc w:val="left"/>
      </w:pPr>
      <w:r>
        <w:t>WebSocket 帧（服务端→客户端，简版）：</w:t>
      </w:r>
      <w:r>
        <w:br w:type="textWrapping"/>
      </w:r>
      <w:r>
        <w:br w:type="textWrapping"/>
      </w:r>
      <w:r>
        <w:t xml:space="preserve">  0                   1                   2                   3</w:t>
      </w:r>
      <w:r>
        <w:br w:type="textWrapping"/>
      </w:r>
      <w:r>
        <w:t xml:space="preserve">  0 1 2 3 4 5 6 7 8 9 0 1 2 3 4 5 6 7 8 9 0 1 2 3 4 5 6 7 8 9 0 1</w:t>
      </w:r>
      <w:r>
        <w:br w:type="textWrapping"/>
      </w:r>
      <w:r>
        <w:t xml:space="preserve"> +-+-+-+-+-------+-+-------------+-------------------------------+</w:t>
      </w:r>
      <w:r>
        <w:br w:type="textWrapping"/>
      </w:r>
      <w:r>
        <w:t xml:space="preserve"> |F|R|R|R| opcode|M| Payload len |  Extended payload length     |</w:t>
      </w:r>
      <w:r>
        <w:br w:type="textWrapping"/>
      </w:r>
      <w:r>
        <w:t xml:space="preserve"> |I|S|S|S|  (4)  |A|     (7)     |             (16/64)         |</w:t>
      </w:r>
      <w:r>
        <w:br w:type="textWrapping"/>
      </w:r>
      <w:r>
        <w:t xml:space="preserve"> |N|V|V|V|       |S|             |                               |</w:t>
      </w:r>
      <w:r>
        <w:br w:type="textWrapping"/>
      </w:r>
      <w:r>
        <w:t xml:space="preserve"> +-+-+-+-+-------+-+-------------+ - - - - - - - - - - - - - - -+</w:t>
      </w:r>
      <w:r>
        <w:br w:type="textWrapping"/>
      </w:r>
      <w:r>
        <w:br w:type="textWrapping"/>
      </w:r>
      <w:r>
        <w:t>关键字段：</w:t>
      </w:r>
      <w:r>
        <w:br w:type="textWrapping"/>
      </w:r>
      <w:r>
        <w:t xml:space="preserve">  FIN     ：这是不是消息的最后一帧（分片）</w:t>
      </w:r>
      <w:r>
        <w:br w:type="textWrapping"/>
      </w:r>
      <w:r>
        <w:t xml:space="preserve">  opcode  ：0x1=文本 0x2=二进制 0x8=关闭 0x9=ping 0xA=pong</w:t>
      </w:r>
      <w:r>
        <w:br w:type="textWrapping"/>
      </w:r>
      <w:r>
        <w:t xml:space="preserve">  MASK    ：客户端→服务器必须置 1（掩码防缓存投毒）</w:t>
      </w:r>
      <w:r>
        <w:br w:type="textWrapping"/>
      </w:r>
      <w:r>
        <w:t xml:space="preserve">  Payload len：7 位不够用扩展长度（16 或 64 位）</w:t>
      </w:r>
    </w:p>
    <w:p w14:paraId="0A84EB40">
      <w:pPr>
        <w:pStyle w:val="25"/>
      </w:pPr>
      <w:r>
        <w:t>注意 MASK：浏览器到服务器的帧必须掩码，服务器到浏览器不必。这是协议为防"跨协议缓存投毒"设计的。</w:t>
      </w:r>
    </w:p>
    <w:p w14:paraId="4CEB6CC2">
      <w:pPr>
        <w:pStyle w:val="47"/>
      </w:pPr>
      <w:r>
        <w:t>4. 原理展开：握手——从 HTTP 升级</w:t>
      </w:r>
    </w:p>
    <w:p w14:paraId="5392E17D">
      <w:pPr>
        <w:pStyle w:val="25"/>
      </w:pPr>
      <w:r>
        <w:t>WebSocket 连接的建立是一次特殊的 HTTP 请求（Upgrade），这使它天然兼容 HTTP 基础设施（端口、代理、TLS 都能沿用）：</w:t>
      </w:r>
    </w:p>
    <w:p w14:paraId="562DD33D">
      <w:pPr>
        <w:pStyle w:val="65"/>
        <w:spacing w:before="60" w:after="60" w:line="240" w:lineRule="auto"/>
        <w:ind w:left="0" w:firstLine="0"/>
        <w:jc w:val="left"/>
      </w:pPr>
      <w:r>
        <w:t>客户端 → 服务器（明文可见，TLS 下被加密）：</w:t>
      </w:r>
      <w:r>
        <w:br w:type="textWrapping"/>
      </w:r>
      <w:r>
        <w:t xml:space="preserve">  GET /ws HTTP/1.1</w:t>
      </w:r>
      <w:r>
        <w:br w:type="textWrapping"/>
      </w:r>
      <w:r>
        <w:t xml:space="preserve">  Host: 192.168.1.10:17806</w:t>
      </w:r>
      <w:r>
        <w:br w:type="textWrapping"/>
      </w:r>
      <w:r>
        <w:t xml:space="preserve">  Upgrade: websocket</w:t>
      </w:r>
      <w:r>
        <w:br w:type="textWrapping"/>
      </w:r>
      <w:r>
        <w:t xml:space="preserve">  Connection: Upgrade</w:t>
      </w:r>
      <w:r>
        <w:br w:type="textWrapping"/>
      </w:r>
      <w:r>
        <w:t xml:space="preserve">  Sec-WebSocket-Key: &lt;随机base64&gt;</w:t>
      </w:r>
      <w:r>
        <w:br w:type="textWrapping"/>
      </w:r>
      <w:r>
        <w:t xml:space="preserve">  Sec-WebSocket-Version: 13</w:t>
      </w:r>
      <w:r>
        <w:br w:type="textWrapping"/>
      </w:r>
      <w:r>
        <w:br w:type="textWrapping"/>
      </w:r>
      <w:r>
        <w:t>服务器 → 客户端：</w:t>
      </w:r>
      <w:r>
        <w:br w:type="textWrapping"/>
      </w:r>
      <w:r>
        <w:t xml:space="preserve">  HTTP/1.1 101 Switching Protocols</w:t>
      </w:r>
      <w:r>
        <w:br w:type="textWrapping"/>
      </w:r>
      <w:r>
        <w:t xml:space="preserve">  Upgrade: websocket</w:t>
      </w:r>
      <w:r>
        <w:br w:type="textWrapping"/>
      </w:r>
      <w:r>
        <w:t xml:space="preserve">  Sec-WebSocket-Accept: &lt;对key做SHA-1后base64&gt;</w:t>
      </w:r>
    </w:p>
    <w:p w14:paraId="5FCFD688">
      <w:pPr>
        <w:pStyle w:val="25"/>
      </w:pPr>
      <w:r>
        <w:t>Sec-WebSocket-Accept 的计算证明"双方都支持 WebSocket"，也防止了缓存代理把连接误当普通 HTTP。</w:t>
      </w:r>
    </w:p>
    <w:p w14:paraId="04233175">
      <w:pPr>
        <w:pStyle w:val="47"/>
      </w:pPr>
      <w:r>
        <w:t>5. 原理展开：ping/pong 与半开连接</w:t>
      </w:r>
    </w:p>
    <w:p w14:paraId="0B3A632D">
      <w:pPr>
        <w:pStyle w:val="25"/>
      </w:pPr>
      <w:r>
        <w:t>TCP 断链不总是立刻可见：路由器重启、链路静默中断，socket 可能一直"看起来活着"。WebSocket 的 ping/pong 就是探测"连接是否半开"的机制。</w:t>
      </w:r>
    </w:p>
    <w:p w14:paraId="537250AF">
      <w:pPr>
        <w:pStyle w:val="65"/>
        <w:spacing w:before="60" w:after="60" w:line="240" w:lineRule="auto"/>
        <w:ind w:left="0" w:firstLine="0"/>
        <w:jc w:val="left"/>
      </w:pPr>
      <w:r>
        <w:t>boomPI 的心跳策略（协议约定）：</w:t>
      </w:r>
      <w:r>
        <w:br w:type="textWrapping"/>
      </w:r>
      <w:r>
        <w:t xml:space="preserve">  服务器无业务流量时每 10s 发 ping</w:t>
      </w:r>
      <w:r>
        <w:br w:type="textWrapping"/>
      </w:r>
      <w:r>
        <w:t xml:space="preserve">  客户端收到 ping 自动回 pong（websocketpp 内置）</w:t>
      </w:r>
      <w:r>
        <w:br w:type="textWrapping"/>
      </w:r>
      <w:r>
        <w:t xml:space="preserve">  客户端 30s 没收到任何有效消息（ping/pong/业务）</w:t>
      </w:r>
      <w:r>
        <w:br w:type="textWrapping"/>
      </w:r>
      <w:r>
        <w:t xml:space="preserve">    → 判定半开 → 主动断开重连</w:t>
      </w:r>
      <w:r>
        <w:br w:type="textWrapping"/>
      </w:r>
      <w:r>
        <w:br w:type="textWrapping"/>
      </w:r>
      <w:r>
        <w:t>为什么客户端也设 30s 超时：</w:t>
      </w:r>
      <w:r>
        <w:br w:type="textWrapping"/>
      </w:r>
      <w:r>
        <w:t xml:space="preserve">  服务器可能崩溃，客户端必须自己发现</w:t>
      </w:r>
      <w:r>
        <w:br w:type="textWrapping"/>
      </w:r>
      <w:r>
        <w:t xml:space="preserve">  30s = 3×10s，容忍一次 ping 丢失</w:t>
      </w:r>
    </w:p>
    <w:p w14:paraId="63AE4CCF">
      <w:pPr>
        <w:pStyle w:val="25"/>
      </w:pPr>
      <w:r>
        <w:t>这对应 voice_client.cpp 的 heartbeat_deadline_：每次收到心跳事件就顺延 30s，超时就 LoseConnection。</w:t>
      </w:r>
    </w:p>
    <w:p w14:paraId="0854A7A6">
      <w:pPr>
        <w:pStyle w:val="47"/>
      </w:pPr>
      <w:r>
        <w:t>6. 原理展开：关闭流程</w:t>
      </w:r>
    </w:p>
    <w:p w14:paraId="0C97EAD7">
      <w:pPr>
        <w:pStyle w:val="65"/>
        <w:spacing w:before="60" w:after="60" w:line="240" w:lineRule="auto"/>
        <w:ind w:left="0" w:firstLine="0"/>
        <w:jc w:val="left"/>
      </w:pPr>
      <w:r>
        <w:t>优雅关闭：</w:t>
      </w:r>
      <w:r>
        <w:br w:type="textWrapping"/>
      </w:r>
      <w:r>
        <w:t xml:space="preserve">  A → Close 帧（code=1000 正常）</w:t>
      </w:r>
      <w:r>
        <w:br w:type="textWrapping"/>
      </w:r>
      <w:r>
        <w:t xml:space="preserve">  B → Close 帧回应</w:t>
      </w:r>
      <w:r>
        <w:br w:type="textWrapping"/>
      </w:r>
      <w:r>
        <w:t xml:space="preserve">  → 双方关闭 TCP</w:t>
      </w:r>
      <w:r>
        <w:br w:type="textWrapping"/>
      </w:r>
      <w:r>
        <w:br w:type="textWrapping"/>
      </w:r>
      <w:r>
        <w:t>异常关闭：</w:t>
      </w:r>
      <w:r>
        <w:br w:type="textWrapping"/>
      </w:r>
      <w:r>
        <w:t xml:space="preserve">  任一方直接断开 TCP（不握手）</w:t>
      </w:r>
      <w:r>
        <w:br w:type="textWrapping"/>
      </w:r>
      <w:r>
        <w:t xml:space="preserve">  对端通过 read 返回 0 / 错误发现</w:t>
      </w:r>
      <w:r>
        <w:br w:type="textWrapping"/>
      </w:r>
      <w:r>
        <w:br w:type="textWrapping"/>
      </w:r>
      <w:r>
        <w:t>boomPI 的处理：</w:t>
      </w:r>
      <w:r>
        <w:br w:type="textWrapping"/>
      </w:r>
      <w:r>
        <w:t xml:space="preserve">  主动 Close 时发正常关闭码（voice_transport Close）</w:t>
      </w:r>
      <w:r>
        <w:br w:type="textWrapping"/>
      </w:r>
      <w:r>
        <w:t xml:space="preserve">  对端异常断开 → close handler → 报错 → 重连</w:t>
      </w:r>
    </w:p>
    <w:p w14:paraId="62B3C156">
      <w:pPr>
        <w:pStyle w:val="47"/>
      </w:pPr>
      <w:r>
        <w:t>7. 最小独立实验</w:t>
      </w:r>
    </w:p>
    <w:p w14:paraId="6279D1FF">
      <w:pPr>
        <w:pStyle w:val="65"/>
        <w:spacing w:before="60" w:after="60" w:line="240" w:lineRule="auto"/>
        <w:ind w:left="0" w:firstLine="0"/>
        <w:jc w:val="left"/>
      </w:pPr>
      <w:r>
        <w:t># 用 openssl 手工发一个 WebSocket 握手（能看到 101）</w:t>
      </w:r>
      <w:r>
        <w:br w:type="textWrapping"/>
      </w:r>
      <w:r>
        <w:t># 或看 websocketpp 日志（去掉 clear_access_channels 那行）</w:t>
      </w:r>
      <w:r>
        <w:br w:type="textWrapping"/>
      </w:r>
      <w:r>
        <w:t># 观察：握手的 HTTP 头、之后每帧的 opcode</w:t>
      </w:r>
    </w:p>
    <w:p w14:paraId="7A3C1FD5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4"/>
        <w:gridCol w:w="2768"/>
      </w:tblGrid>
      <w:tr w14:paraId="4CDE6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BD9DEF8">
            <w:pPr>
              <w:jc w:val="both"/>
            </w:pPr>
            <w:r>
              <w:rPr>
                <w:b/>
              </w:rPr>
              <w:t>机制</w:t>
            </w:r>
          </w:p>
        </w:tc>
        <w:tc>
          <w:tcPr>
            <w:tcW w:w="2769" w:type="dxa"/>
          </w:tcPr>
          <w:p w14:paraId="527F5FB1">
            <w:pPr>
              <w:jc w:val="both"/>
            </w:pPr>
            <w:r>
              <w:rPr>
                <w:b/>
              </w:rPr>
              <w:t>boomPI 使用</w:t>
            </w:r>
          </w:p>
        </w:tc>
        <w:tc>
          <w:tcPr>
            <w:tcW w:w="2769" w:type="dxa"/>
          </w:tcPr>
          <w:p w14:paraId="1639C10F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272D9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CF3C18C">
            <w:pPr>
              <w:jc w:val="both"/>
            </w:pPr>
            <w:r>
              <w:t>文本帧</w:t>
            </w:r>
          </w:p>
        </w:tc>
        <w:tc>
          <w:tcPr>
            <w:tcW w:w="2769" w:type="dxa"/>
          </w:tcPr>
          <w:p w14:paraId="7730C99A">
            <w:pPr>
              <w:jc w:val="both"/>
            </w:pPr>
            <w:r>
              <w:t>JSON 控制消息</w:t>
            </w:r>
          </w:p>
        </w:tc>
        <w:tc>
          <w:tcPr>
            <w:tcW w:w="2769" w:type="dxa"/>
          </w:tcPr>
          <w:p w14:paraId="3FDCF58E">
            <w:pPr>
              <w:jc w:val="both"/>
            </w:pPr>
            <w:r>
              <w:t>websocketpp + voice_transport</w:t>
            </w:r>
          </w:p>
        </w:tc>
      </w:tr>
      <w:tr w14:paraId="3D0F2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C638F90">
            <w:pPr>
              <w:jc w:val="both"/>
            </w:pPr>
            <w:r>
              <w:t>二进制帧</w:t>
            </w:r>
          </w:p>
        </w:tc>
        <w:tc>
          <w:tcPr>
            <w:tcW w:w="2769" w:type="dxa"/>
          </w:tcPr>
          <w:p w14:paraId="6D3CB5F3">
            <w:pPr>
              <w:jc w:val="both"/>
            </w:pPr>
            <w:r>
              <w:t>PCM 音频</w:t>
            </w:r>
          </w:p>
        </w:tc>
        <w:tc>
          <w:tcPr>
            <w:tcW w:w="2769" w:type="dxa"/>
          </w:tcPr>
          <w:p w14:paraId="06D1E91E">
            <w:pPr>
              <w:jc w:val="both"/>
            </w:pPr>
            <w:r>
              <w:t>voice_transport OnBinary</w:t>
            </w:r>
          </w:p>
        </w:tc>
      </w:tr>
      <w:tr w14:paraId="6CC0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8790810">
            <w:pPr>
              <w:jc w:val="both"/>
            </w:pPr>
            <w:r>
              <w:t>ping/pong</w:t>
            </w:r>
          </w:p>
        </w:tc>
        <w:tc>
          <w:tcPr>
            <w:tcW w:w="2769" w:type="dxa"/>
          </w:tcPr>
          <w:p w14:paraId="36DCB610">
            <w:pPr>
              <w:jc w:val="both"/>
            </w:pPr>
            <w:r>
              <w:t>服务器驱动心跳</w:t>
            </w:r>
          </w:p>
        </w:tc>
        <w:tc>
          <w:tcPr>
            <w:tcW w:w="2769" w:type="dxa"/>
          </w:tcPr>
          <w:p w14:paraId="37918D94">
            <w:pPr>
              <w:jc w:val="both"/>
            </w:pPr>
            <w:r>
              <w:t>set_ping_handler</w:t>
            </w:r>
          </w:p>
        </w:tc>
      </w:tr>
      <w:tr w14:paraId="5D879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061FD9D">
            <w:pPr>
              <w:jc w:val="both"/>
            </w:pPr>
            <w:r>
              <w:t>最大消息</w:t>
            </w:r>
          </w:p>
        </w:tc>
        <w:tc>
          <w:tcPr>
            <w:tcW w:w="2769" w:type="dxa"/>
          </w:tcPr>
          <w:p w14:paraId="763C71AE">
            <w:pPr>
              <w:jc w:val="both"/>
            </w:pPr>
            <w:r>
              <w:t>64KB 上限</w:t>
            </w:r>
          </w:p>
        </w:tc>
        <w:tc>
          <w:tcPr>
            <w:tcW w:w="2769" w:type="dxa"/>
          </w:tcPr>
          <w:p w14:paraId="1C2D1BAA">
            <w:pPr>
              <w:jc w:val="both"/>
            </w:pPr>
            <w:r>
              <w:t>set_max_message_size</w:t>
            </w:r>
          </w:p>
        </w:tc>
      </w:tr>
      <w:tr w14:paraId="675C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AFD1A36">
            <w:pPr>
              <w:jc w:val="both"/>
            </w:pPr>
            <w:r>
              <w:t>关闭</w:t>
            </w:r>
          </w:p>
        </w:tc>
        <w:tc>
          <w:tcPr>
            <w:tcW w:w="2769" w:type="dxa"/>
          </w:tcPr>
          <w:p w14:paraId="10253518">
            <w:pPr>
              <w:jc w:val="both"/>
            </w:pPr>
            <w:r>
              <w:t>normal close</w:t>
            </w:r>
          </w:p>
        </w:tc>
        <w:tc>
          <w:tcPr>
            <w:tcW w:w="2769" w:type="dxa"/>
          </w:tcPr>
          <w:p w14:paraId="7ED5613C">
            <w:pPr>
              <w:jc w:val="both"/>
            </w:pPr>
            <w:r>
              <w:t>Close()</w:t>
            </w:r>
          </w:p>
        </w:tc>
      </w:tr>
    </w:tbl>
    <w:p w14:paraId="758192BC"/>
    <w:p w14:paraId="0A01F0C2">
      <w:pPr>
        <w:pStyle w:val="47"/>
      </w:pPr>
      <w:r>
        <w:t>9. 错误版本</w:t>
      </w:r>
    </w:p>
    <w:p w14:paraId="4417C08F">
      <w:pPr>
        <w:pStyle w:val="65"/>
        <w:spacing w:before="60" w:after="60" w:line="240" w:lineRule="auto"/>
        <w:ind w:left="0" w:firstLine="0"/>
        <w:jc w:val="left"/>
      </w:pPr>
      <w:r>
        <w:t>// 错误：不设最大消息大小</w:t>
      </w:r>
      <w:r>
        <w:br w:type="textWrapping"/>
      </w:r>
      <w:r>
        <w:t>// 恶意服务器发一个 2GB 的"帧"</w:t>
      </w:r>
      <w:r>
        <w:br w:type="textWrapping"/>
      </w:r>
      <w:r>
        <w:t>// → 内存耗尽 → 进程被杀</w:t>
      </w:r>
      <w:r>
        <w:br w:type="textWrapping"/>
      </w:r>
      <w:r>
        <w:t>// 正确：set_max_message_size 有界</w:t>
      </w:r>
    </w:p>
    <w:p w14:paraId="7F6127D3">
      <w:pPr>
        <w:pStyle w:val="47"/>
      </w:pPr>
      <w:r>
        <w:t>10. 不变量总结</w:t>
      </w:r>
    </w:p>
    <w:p w14:paraId="1AA15DB8">
      <w:pPr>
        <w:pStyle w:val="56"/>
      </w:pPr>
      <w:r>
        <w:t>WebSocket 帧自带边界，消息交付原子。</w:t>
      </w:r>
    </w:p>
    <w:p w14:paraId="3EAAC388">
      <w:pPr>
        <w:pStyle w:val="56"/>
      </w:pPr>
      <w:r>
        <w:t>握手是 HTTP Upgrade，兼容现有基础设施。</w:t>
      </w:r>
    </w:p>
    <w:p w14:paraId="4B812EA7">
      <w:pPr>
        <w:pStyle w:val="56"/>
      </w:pPr>
      <w:r>
        <w:t>心跳探测半开连接，超时主动重连。</w:t>
      </w:r>
    </w:p>
    <w:p w14:paraId="113D0ABA">
      <w:pPr>
        <w:pStyle w:val="56"/>
      </w:pPr>
      <w:r>
        <w:t>消息大小必须有上限。</w:t>
      </w:r>
    </w:p>
    <w:p w14:paraId="28D99703">
      <w:pPr>
        <w:pStyle w:val="47"/>
      </w:pPr>
      <w:r>
        <w:t>11. 章末考核</w:t>
      </w:r>
    </w:p>
    <w:p w14:paraId="28481CB1">
      <w:pPr>
        <w:pStyle w:val="56"/>
      </w:pPr>
      <w:r>
        <w:t>WebSocket 相比裸 TCP 提供了什么？</w:t>
      </w:r>
    </w:p>
    <w:p w14:paraId="4DAF47CF">
      <w:pPr>
        <w:pStyle w:val="56"/>
      </w:pPr>
      <w:r>
        <w:t>帧的 opcode 有哪些？MASK 位为什么必须？</w:t>
      </w:r>
    </w:p>
    <w:p w14:paraId="36C49051">
      <w:pPr>
        <w:pStyle w:val="56"/>
      </w:pPr>
      <w:r>
        <w:t>30s 心跳超时的依据？</w:t>
      </w:r>
    </w:p>
    <w:p w14:paraId="3E3F99AB">
      <w:pPr>
        <w:pStyle w:val="56"/>
      </w:pPr>
      <w:r>
        <w:t>为什么必须设最大消息大小？</w:t>
      </w:r>
    </w:p>
    <w:p w14:paraId="673795B3">
      <w:pPr>
        <w:pStyle w:val="46"/>
        <w:keepNext/>
        <w:pageBreakBefore/>
      </w:pPr>
      <w:bookmarkStart w:id="40" w:name="_Toc27790"/>
      <w:r>
        <w:t>第32章  五层身份体系：session、turn、stream、epoch、sequence</w:t>
      </w:r>
      <w:bookmarkEnd w:id="40"/>
    </w:p>
    <w:p w14:paraId="682A905C">
      <w:pPr>
        <w:pStyle w:val="47"/>
      </w:pPr>
      <w:r>
        <w:t>1. 真实问题</w:t>
      </w:r>
    </w:p>
    <w:p w14:paraId="2D81D6BA">
      <w:pPr>
        <w:pStyle w:val="25"/>
      </w:pPr>
      <w:r>
        <w:t>网络包会乱序、迟到、重复、跨会话残留。一次打断取消后，旧回答的尾包可能还在路上。boomPI 怎么保证"旧包的旧音频"绝不进入新对话？答案不是"服务器别发"，而是：每个包都带五层身份，接收方按身份决定接受或丢弃。这一章讲透这套协议设计的核心。</w:t>
      </w:r>
    </w:p>
    <w:p w14:paraId="4992AF3E">
      <w:pPr>
        <w:pStyle w:val="47"/>
      </w:pPr>
      <w:r>
        <w:t>2. 原理展开：一个 ID 不够，为什么</w:t>
      </w:r>
    </w:p>
    <w:p w14:paraId="38E6D101">
      <w:pPr>
        <w:pStyle w:val="25"/>
      </w:pPr>
      <w:r>
        <w:t>设想只用一个"会话 ID"：断线重连后 session 变了，旧包全部丢弃——这解决了跨会话。但同一次会话内：打断回答 A 开始回答 B，A 的尾包和 B 的包怎么区分？只靠 session 分不开。</w:t>
      </w:r>
    </w:p>
    <w:p w14:paraId="5E1A6A3E">
      <w:pPr>
        <w:pStyle w:val="25"/>
      </w:pPr>
      <w:r>
        <w:t>所以需要多层身份，每层解决一类问题：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14DD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7C555756">
            <w:pPr>
              <w:jc w:val="both"/>
            </w:pPr>
            <w:r>
              <w:rPr>
                <w:b/>
              </w:rPr>
              <w:t>层</w:t>
            </w:r>
          </w:p>
        </w:tc>
        <w:tc>
          <w:tcPr>
            <w:tcW w:w="2076" w:type="dxa"/>
          </w:tcPr>
          <w:p w14:paraId="60385E14">
            <w:pPr>
              <w:jc w:val="both"/>
            </w:pPr>
            <w:r>
              <w:rPr>
                <w:b/>
              </w:rPr>
              <w:t>粒度</w:t>
            </w:r>
          </w:p>
        </w:tc>
        <w:tc>
          <w:tcPr>
            <w:tcW w:w="2076" w:type="dxa"/>
          </w:tcPr>
          <w:p w14:paraId="643BB77D">
            <w:pPr>
              <w:jc w:val="both"/>
            </w:pPr>
            <w:r>
              <w:rPr>
                <w:b/>
              </w:rPr>
              <w:t>解决什么问题</w:t>
            </w:r>
          </w:p>
        </w:tc>
        <w:tc>
          <w:tcPr>
            <w:tcW w:w="2076" w:type="dxa"/>
          </w:tcPr>
          <w:p w14:paraId="43896567">
            <w:pPr>
              <w:jc w:val="both"/>
            </w:pPr>
            <w:r>
              <w:rPr>
                <w:b/>
              </w:rPr>
              <w:t>何时变化</w:t>
            </w:r>
          </w:p>
        </w:tc>
      </w:tr>
      <w:tr w14:paraId="6CEF0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1D94ABB">
            <w:pPr>
              <w:jc w:val="both"/>
            </w:pPr>
            <w:r>
              <w:t>session</w:t>
            </w:r>
          </w:p>
        </w:tc>
        <w:tc>
          <w:tcPr>
            <w:tcW w:w="2076" w:type="dxa"/>
          </w:tcPr>
          <w:p w14:paraId="178BD86C">
            <w:pPr>
              <w:jc w:val="both"/>
            </w:pPr>
            <w:r>
              <w:t>一次连接</w:t>
            </w:r>
          </w:p>
        </w:tc>
        <w:tc>
          <w:tcPr>
            <w:tcW w:w="2076" w:type="dxa"/>
          </w:tcPr>
          <w:p w14:paraId="7BD014AE">
            <w:pPr>
              <w:jc w:val="both"/>
            </w:pPr>
            <w:r>
              <w:t>跨连接残留</w:t>
            </w:r>
          </w:p>
        </w:tc>
        <w:tc>
          <w:tcPr>
            <w:tcW w:w="2076" w:type="dxa"/>
          </w:tcPr>
          <w:p w14:paraId="64A48D56">
            <w:pPr>
              <w:jc w:val="both"/>
            </w:pPr>
            <w:r>
              <w:t>重连</w:t>
            </w:r>
          </w:p>
        </w:tc>
      </w:tr>
      <w:tr w14:paraId="6EFE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BB78D64">
            <w:pPr>
              <w:jc w:val="both"/>
            </w:pPr>
            <w:r>
              <w:t>turn</w:t>
            </w:r>
          </w:p>
        </w:tc>
        <w:tc>
          <w:tcPr>
            <w:tcW w:w="2076" w:type="dxa"/>
          </w:tcPr>
          <w:p w14:paraId="0F14CA12">
            <w:pPr>
              <w:jc w:val="both"/>
            </w:pPr>
            <w:r>
              <w:t>一次用户请求</w:t>
            </w:r>
          </w:p>
        </w:tc>
        <w:tc>
          <w:tcPr>
            <w:tcW w:w="2076" w:type="dxa"/>
          </w:tcPr>
          <w:p w14:paraId="409DC0A8">
            <w:pPr>
              <w:jc w:val="both"/>
            </w:pPr>
            <w:r>
              <w:t>一轮对话边界</w:t>
            </w:r>
          </w:p>
        </w:tc>
        <w:tc>
          <w:tcPr>
            <w:tcW w:w="2076" w:type="dxa"/>
          </w:tcPr>
          <w:p w14:paraId="5A3E2A64">
            <w:pPr>
              <w:jc w:val="both"/>
            </w:pPr>
            <w:r>
              <w:t>每次唤醒/追问</w:t>
            </w:r>
          </w:p>
        </w:tc>
      </w:tr>
      <w:tr w14:paraId="51AA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00C2831">
            <w:pPr>
              <w:jc w:val="both"/>
            </w:pPr>
            <w:r>
              <w:t>stream</w:t>
            </w:r>
          </w:p>
        </w:tc>
        <w:tc>
          <w:tcPr>
            <w:tcW w:w="2076" w:type="dxa"/>
          </w:tcPr>
          <w:p w14:paraId="5C98B631">
            <w:pPr>
              <w:jc w:val="both"/>
            </w:pPr>
            <w:r>
              <w:t>一条子流</w:t>
            </w:r>
          </w:p>
        </w:tc>
        <w:tc>
          <w:tcPr>
            <w:tcW w:w="2076" w:type="dxa"/>
          </w:tcPr>
          <w:p w14:paraId="09353CD4">
            <w:pPr>
              <w:jc w:val="both"/>
            </w:pPr>
            <w:r>
              <w:t>输入/输出流区分</w:t>
            </w:r>
          </w:p>
        </w:tc>
        <w:tc>
          <w:tcPr>
            <w:tcW w:w="2076" w:type="dxa"/>
          </w:tcPr>
          <w:p w14:paraId="0D6688AD">
            <w:pPr>
              <w:jc w:val="both"/>
            </w:pPr>
            <w:r>
              <w:t>每 turn 内推进</w:t>
            </w:r>
          </w:p>
        </w:tc>
      </w:tr>
      <w:tr w14:paraId="7DAE6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0F333A2">
            <w:pPr>
              <w:jc w:val="both"/>
            </w:pPr>
            <w:r>
              <w:t>epoch</w:t>
            </w:r>
          </w:p>
        </w:tc>
        <w:tc>
          <w:tcPr>
            <w:tcW w:w="2076" w:type="dxa"/>
          </w:tcPr>
          <w:p w14:paraId="45CDF413">
            <w:pPr>
              <w:jc w:val="both"/>
            </w:pPr>
            <w:r>
              <w:t>一代</w:t>
            </w:r>
          </w:p>
        </w:tc>
        <w:tc>
          <w:tcPr>
            <w:tcW w:w="2076" w:type="dxa"/>
          </w:tcPr>
          <w:p w14:paraId="78BDC697">
            <w:pPr>
              <w:jc w:val="both"/>
            </w:pPr>
            <w:r>
              <w:t>取消/重连后的作废旧事件</w:t>
            </w:r>
          </w:p>
        </w:tc>
        <w:tc>
          <w:tcPr>
            <w:tcW w:w="2076" w:type="dxa"/>
          </w:tcPr>
          <w:p w14:paraId="2C098ADD">
            <w:pPr>
              <w:jc w:val="both"/>
            </w:pPr>
            <w:r>
              <w:t>取消、重连</w:t>
            </w:r>
          </w:p>
        </w:tc>
      </w:tr>
      <w:tr w14:paraId="6BA03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834CF47">
            <w:pPr>
              <w:jc w:val="both"/>
            </w:pPr>
            <w:r>
              <w:t>sequence</w:t>
            </w:r>
          </w:p>
        </w:tc>
        <w:tc>
          <w:tcPr>
            <w:tcW w:w="2076" w:type="dxa"/>
          </w:tcPr>
          <w:p w14:paraId="1A06D126">
            <w:pPr>
              <w:jc w:val="both"/>
            </w:pPr>
            <w:r>
              <w:t>一帧</w:t>
            </w:r>
          </w:p>
        </w:tc>
        <w:tc>
          <w:tcPr>
            <w:tcW w:w="2076" w:type="dxa"/>
          </w:tcPr>
          <w:p w14:paraId="4D370491">
            <w:pPr>
              <w:jc w:val="both"/>
            </w:pPr>
            <w:r>
              <w:t>丢帧/重复/乱序检测</w:t>
            </w:r>
          </w:p>
        </w:tc>
        <w:tc>
          <w:tcPr>
            <w:tcW w:w="2076" w:type="dxa"/>
          </w:tcPr>
          <w:p w14:paraId="67AFAA23">
            <w:pPr>
              <w:jc w:val="both"/>
            </w:pPr>
            <w:r>
              <w:t>每帧</w:t>
            </w:r>
          </w:p>
        </w:tc>
      </w:tr>
    </w:tbl>
    <w:p w14:paraId="1AD56789"/>
    <w:p w14:paraId="4A09BDDF">
      <w:pPr>
        <w:pStyle w:val="25"/>
      </w:pPr>
      <w:r>
        <w:t>判断规则：任何一个身份不匹配当前对话，包即被丢弃或拒绝。</w:t>
      </w:r>
    </w:p>
    <w:p w14:paraId="711FBA15">
      <w:pPr>
        <w:pStyle w:val="47"/>
      </w:pPr>
      <w:r>
        <w:t>3. 原理展开：各层详解</w:t>
      </w:r>
    </w:p>
    <w:p w14:paraId="677D0159">
      <w:pPr>
        <w:pStyle w:val="56"/>
      </w:pPr>
      <w:r>
        <w:t>session：hello.ack 时服务器分配。重连 = 新 session，所有旧包作废。</w:t>
      </w:r>
    </w:p>
    <w:p w14:paraId="5C67A956">
      <w:pPr>
        <w:pStyle w:val="56"/>
      </w:pPr>
      <w:r>
        <w:t>turn：一次 turn.start 到 turn.commit/取消。回答只属于提出它的 turn。</w:t>
      </w:r>
    </w:p>
    <w:p w14:paraId="510E5F62">
      <w:pPr>
        <w:pStyle w:val="56"/>
      </w:pPr>
      <w:r>
        <w:t>stream：输入流与输出流用不同 stream_id；turn 内每次推进。</w:t>
      </w:r>
    </w:p>
    <w:p w14:paraId="68F5D084">
      <w:pPr>
        <w:pStyle w:val="56"/>
      </w:pPr>
      <w:r>
        <w:t>epoch：取消/重连后必须递增。epoch 小于当前的包是"旧代"，直接丢弃。</w:t>
      </w:r>
    </w:p>
    <w:p w14:paraId="7AE96EE7">
      <w:pPr>
        <w:pStyle w:val="56"/>
      </w:pPr>
      <w:r>
        <w:t>sequence：流内从 0 连续递增。发现跳号/重复 = 协议断裂，不补发、不跳过。</w:t>
      </w:r>
    </w:p>
    <w:p w14:paraId="47F45F4C">
      <w:pPr>
        <w:pStyle w:val="25"/>
      </w:pPr>
      <w:r>
        <w:t>为什么取消后必须推进 epoch？因为"取消"的语义是：旧代的一切都不可信。如果只换 turn 不换 epoch，旧 turn 的迟到包可能以"turn 不匹配"之外的路径混进来。epoch 是"一刀切"的代数边界。</w:t>
      </w:r>
    </w:p>
    <w:p w14:paraId="48287BD8">
      <w:pPr>
        <w:pStyle w:val="47"/>
      </w:pPr>
      <w:r>
        <w:t>4. 原理展开：丢弃逻辑的实际代码</w:t>
      </w:r>
    </w:p>
    <w:p w14:paraId="4E6DA41F">
      <w:pPr>
        <w:pStyle w:val="65"/>
        <w:spacing w:before="60" w:after="60" w:line="240" w:lineRule="auto"/>
        <w:ind w:left="0" w:firstLine="0"/>
        <w:jc w:val="left"/>
      </w:pPr>
      <w:r>
        <w:t>// voice_client.cpp 的校验（每个事件先过这一关）</w:t>
      </w:r>
      <w:r>
        <w:br w:type="textWrapping"/>
      </w:r>
      <w:r>
        <w:br w:type="textWrapping"/>
      </w:r>
      <w:r>
        <w:t>bool IsStale(const WireIds&amp; ids) const {</w:t>
      </w:r>
      <w:r>
        <w:br w:type="textWrapping"/>
      </w:r>
      <w:r>
        <w:t xml:space="preserve">    return turn_ids_.session != 0 &amp;&amp; ids.turn != 0 &amp;&amp;</w:t>
      </w:r>
      <w:r>
        <w:br w:type="textWrapping"/>
      </w:r>
      <w:r>
        <w:t xml:space="preserve">           ids.session == turn_ids_.session &amp;&amp;</w:t>
      </w:r>
      <w:r>
        <w:br w:type="textWrapping"/>
      </w:r>
      <w:r>
        <w:t xml:space="preserve">           ids.epoch != 0 &amp;&amp; ids.epoch &lt; turn_ids_.epoch;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// 收到事件的第一步：</w:t>
      </w:r>
      <w:r>
        <w:br w:type="textWrapping"/>
      </w:r>
      <w:r>
        <w:t>if (IsStale(event.ids)) return;   // 旧代 → 静默丢弃</w:t>
      </w:r>
      <w:r>
        <w:br w:type="textWrapping"/>
      </w:r>
      <w:r>
        <w:br w:type="textWrapping"/>
      </w:r>
      <w:r>
        <w:t>// 然后按状态机逐类型校验：</w:t>
      </w:r>
      <w:r>
        <w:br w:type="textWrapping"/>
      </w:r>
      <w:r>
        <w:t>//  response.start 必须：状态=等待回答 + 同一 turn + stream≠0</w:t>
      </w:r>
      <w:r>
        <w:br w:type="textWrapping"/>
      </w:r>
      <w:r>
        <w:t>//  text_delta    必须：IsCurrentResponse（同 turn/stream/epoch）</w:t>
      </w:r>
      <w:r>
        <w:br w:type="textWrapping"/>
      </w:r>
      <w:r>
        <w:t>//  pcm          必须：当前 response + sequence 连续</w:t>
      </w:r>
      <w:r>
        <w:br w:type="textWrapping"/>
      </w:r>
      <w:r>
        <w:t>//  其余越权 → ProtocolViolation → 断线重连</w:t>
      </w:r>
    </w:p>
    <w:p w14:paraId="1301D82A">
      <w:pPr>
        <w:pStyle w:val="25"/>
      </w:pPr>
      <w:r>
        <w:t>注意"静默丢弃"与"协议违规"的区别：旧代包是正常现象（网络延迟），静默丢弃；而"身份合理但顺序错"（如没 start 就来 pcm）是协议错误，要断线。前者容错，后者 fail-fast。</w:t>
      </w:r>
    </w:p>
    <w:p w14:paraId="11662C34">
      <w:pPr>
        <w:pStyle w:val="47"/>
      </w:pPr>
      <w:r>
        <w:t>5. 原理展开：时序图——一次打断的全身份变化</w:t>
      </w:r>
    </w:p>
    <w:p w14:paraId="0E042853">
      <w:pPr>
        <w:pStyle w:val="65"/>
        <w:spacing w:before="60" w:after="60" w:line="240" w:lineRule="auto"/>
        <w:ind w:left="0" w:firstLine="0"/>
        <w:jc w:val="left"/>
      </w:pPr>
      <w:r>
        <w:t>时刻  事件                     session turn stream epoch seq</w:t>
      </w:r>
      <w:r>
        <w:br w:type="textWrapping"/>
      </w:r>
      <w:r>
        <w:t xml:space="preserve"> t1  hello.ack 分配              S1    0     0     1</w:t>
      </w:r>
      <w:r>
        <w:br w:type="textWrapping"/>
      </w:r>
      <w:r>
        <w:t xml:space="preserve"> t2  turn.start                  S1    1     1     1</w:t>
      </w:r>
      <w:r>
        <w:br w:type="textWrapping"/>
      </w:r>
      <w:r>
        <w:t xml:space="preserve"> t3  上行 PCM（seq 0,1,2...）     S1    1     1     1   0..N</w:t>
      </w:r>
      <w:r>
        <w:br w:type="textWrapping"/>
      </w:r>
      <w:r>
        <w:t xml:space="preserve"> t4  turn.commit                 S1    1     1     1</w:t>
      </w:r>
      <w:r>
        <w:br w:type="textWrapping"/>
      </w:r>
      <w:r>
        <w:t xml:space="preserve"> t5  response.start              S1    1     2     1</w:t>
      </w:r>
      <w:r>
        <w:br w:type="textWrapping"/>
      </w:r>
      <w:r>
        <w:t xml:space="preserve"> t6  下行 PCM（seq 0,1,2...）     S1    1     2     1   0..M</w:t>
      </w:r>
      <w:r>
        <w:br w:type="textWrapping"/>
      </w:r>
      <w:r>
        <w:t xml:space="preserve"> t7  用户打断 → response.cancel  S1    1     2     1</w:t>
      </w:r>
      <w:r>
        <w:br w:type="textWrapping"/>
      </w:r>
      <w:r>
        <w:t xml:space="preserve"> t8  response.cancelled          S1    1     2     1</w:t>
      </w:r>
      <w:r>
        <w:br w:type="textWrapping"/>
      </w:r>
      <w:r>
        <w:t xml:space="preserve"> t9  AdvanceTurn（epoch++）       S1    2     3     2   ← 新代</w:t>
      </w:r>
      <w:r>
        <w:br w:type="textWrapping"/>
      </w:r>
      <w:r>
        <w:t xml:space="preserve"> t10 缓存语音作为新 turn 上传     S1    2     3     2   0..</w:t>
      </w:r>
      <w:r>
        <w:br w:type="textWrapping"/>
      </w:r>
      <w:r>
        <w:br w:type="textWrapping"/>
      </w:r>
      <w:r>
        <w:t>旧回答的尾包（t6 的 seq=9 迟到）：</w:t>
      </w:r>
      <w:r>
        <w:br w:type="textWrapping"/>
      </w:r>
      <w:r>
        <w:t xml:space="preserve">  epoch=1 &lt; 当前 epoch=2 → IsStale → 丢弃</w:t>
      </w:r>
    </w:p>
    <w:p w14:paraId="39CA8B96">
      <w:pPr>
        <w:pStyle w:val="25"/>
      </w:pPr>
      <w:r>
        <w:t>这就是"打断后旧包去哪了"的完整答案：epoch 推进后，任何旧代包连播放器的门都进不去。</w:t>
      </w:r>
    </w:p>
    <w:p w14:paraId="71DFB36D">
      <w:pPr>
        <w:pStyle w:val="57"/>
      </w:pPr>
      <w:r>
        <w:drawing>
          <wp:inline distT="0" distB="0" distL="114300" distR="114300">
            <wp:extent cx="5303520" cy="6551930"/>
            <wp:effectExtent l="0" t="0" r="508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5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133E">
      <w:pPr>
        <w:pStyle w:val="57"/>
      </w:pPr>
      <w:r>
        <w:rPr>
          <w:i/>
          <w:sz w:val="18"/>
        </w:rPr>
        <w:t>图 32-1  打断前后身份变化</w:t>
      </w:r>
    </w:p>
    <w:p w14:paraId="0242A29B">
      <w:pPr>
        <w:pStyle w:val="47"/>
      </w:pPr>
      <w:r>
        <w:t>6. 最小独立实验</w:t>
      </w:r>
    </w:p>
    <w:p w14:paraId="19400A1C">
      <w:pPr>
        <w:pStyle w:val="65"/>
        <w:spacing w:before="60" w:after="60" w:line="240" w:lineRule="auto"/>
        <w:ind w:left="0" w:firstLine="0"/>
        <w:jc w:val="left"/>
      </w:pPr>
      <w:r>
        <w:t># 看协议 fixture（仓库 protocol/fixtures）</w:t>
      </w:r>
      <w:r>
        <w:br w:type="textWrapping"/>
      </w:r>
      <w:r>
        <w:t># 观察每个 JSON 事件里的 session_id/turn_id/stream_id/epoch</w:t>
      </w:r>
      <w:r>
        <w:br w:type="textWrapping"/>
      </w:r>
      <w:r>
        <w:t># 手工推演：</w:t>
      </w:r>
      <w:r>
        <w:br w:type="textWrapping"/>
      </w:r>
      <w:r>
        <w:t>#   给定一个 epoch=3 的迟到 pcm，当前 turn epoch=4</w:t>
      </w:r>
      <w:r>
        <w:br w:type="textWrapping"/>
      </w:r>
      <w:r>
        <w:t>#   IsStale 的判定路径是什么？</w:t>
      </w:r>
    </w:p>
    <w:p w14:paraId="746EB3EB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2"/>
        <w:gridCol w:w="2768"/>
        <w:gridCol w:w="2766"/>
      </w:tblGrid>
      <w:tr w14:paraId="4FFC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09E2940">
            <w:pPr>
              <w:jc w:val="both"/>
            </w:pPr>
            <w:r>
              <w:rPr>
                <w:b/>
              </w:rPr>
              <w:t>层</w:t>
            </w:r>
          </w:p>
        </w:tc>
        <w:tc>
          <w:tcPr>
            <w:tcW w:w="2769" w:type="dxa"/>
          </w:tcPr>
          <w:p w14:paraId="6B4F2302">
            <w:pPr>
              <w:jc w:val="both"/>
            </w:pPr>
            <w:r>
              <w:rPr>
                <w:b/>
              </w:rPr>
              <w:t>实现位置</w:t>
            </w:r>
          </w:p>
        </w:tc>
        <w:tc>
          <w:tcPr>
            <w:tcW w:w="2769" w:type="dxa"/>
          </w:tcPr>
          <w:p w14:paraId="02FB6916">
            <w:pPr>
              <w:jc w:val="both"/>
            </w:pPr>
            <w:r>
              <w:rPr>
                <w:b/>
              </w:rPr>
              <w:t>关键函数</w:t>
            </w:r>
          </w:p>
        </w:tc>
      </w:tr>
      <w:tr w14:paraId="7A58F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DFE1561">
            <w:pPr>
              <w:jc w:val="both"/>
            </w:pPr>
            <w:r>
              <w:t>session</w:t>
            </w:r>
          </w:p>
        </w:tc>
        <w:tc>
          <w:tcPr>
            <w:tcW w:w="2769" w:type="dxa"/>
          </w:tcPr>
          <w:p w14:paraId="121E8A63">
            <w:pPr>
              <w:jc w:val="both"/>
            </w:pPr>
            <w:r>
              <w:t>voice_client.cpp</w:t>
            </w:r>
          </w:p>
        </w:tc>
        <w:tc>
          <w:tcPr>
            <w:tcW w:w="2769" w:type="dxa"/>
          </w:tcPr>
          <w:p w14:paraId="151EAFA0">
            <w:pPr>
              <w:jc w:val="both"/>
            </w:pPr>
            <w:r>
              <w:t>hello.ack 设置 turn_ids_.session</w:t>
            </w:r>
          </w:p>
        </w:tc>
      </w:tr>
      <w:tr w14:paraId="50275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9092958">
            <w:pPr>
              <w:jc w:val="both"/>
            </w:pPr>
            <w:r>
              <w:t>turn/stream</w:t>
            </w:r>
          </w:p>
        </w:tc>
        <w:tc>
          <w:tcPr>
            <w:tcW w:w="2769" w:type="dxa"/>
          </w:tcPr>
          <w:p w14:paraId="5EC03187">
            <w:pPr>
              <w:jc w:val="both"/>
            </w:pPr>
            <w:r>
              <w:t>voice_client.cpp</w:t>
            </w:r>
          </w:p>
        </w:tc>
        <w:tc>
          <w:tcPr>
            <w:tcW w:w="2769" w:type="dxa"/>
          </w:tcPr>
          <w:p w14:paraId="65E7B7C6">
            <w:pPr>
              <w:jc w:val="both"/>
            </w:pPr>
            <w:r>
              <w:t>AdvanceTurn() 推进</w:t>
            </w:r>
          </w:p>
        </w:tc>
      </w:tr>
      <w:tr w14:paraId="5299E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769AB5C">
            <w:pPr>
              <w:jc w:val="both"/>
            </w:pPr>
            <w:r>
              <w:t>epoch</w:t>
            </w:r>
          </w:p>
        </w:tc>
        <w:tc>
          <w:tcPr>
            <w:tcW w:w="2769" w:type="dxa"/>
          </w:tcPr>
          <w:p w14:paraId="6358F0A8">
            <w:pPr>
              <w:jc w:val="both"/>
            </w:pPr>
            <w:r>
              <w:t>voice_client.cpp</w:t>
            </w:r>
          </w:p>
        </w:tc>
        <w:tc>
          <w:tcPr>
            <w:tcW w:w="2769" w:type="dxa"/>
          </w:tcPr>
          <w:p w14:paraId="3FD77717">
            <w:pPr>
              <w:jc w:val="both"/>
            </w:pPr>
            <w:r>
              <w:t>AdvanceTurn/重连时 ++</w:t>
            </w:r>
          </w:p>
        </w:tc>
      </w:tr>
      <w:tr w14:paraId="330CE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1ADB2F5">
            <w:pPr>
              <w:jc w:val="both"/>
            </w:pPr>
            <w:r>
              <w:t>sequence</w:t>
            </w:r>
          </w:p>
        </w:tc>
        <w:tc>
          <w:tcPr>
            <w:tcW w:w="2769" w:type="dxa"/>
          </w:tcPr>
          <w:p w14:paraId="0D86FCEE">
            <w:pPr>
              <w:jc w:val="both"/>
            </w:pPr>
            <w:r>
              <w:t>voice_client.cpp/transport</w:t>
            </w:r>
          </w:p>
        </w:tc>
        <w:tc>
          <w:tcPr>
            <w:tcW w:w="2769" w:type="dxa"/>
          </w:tcPr>
          <w:p w14:paraId="6B8B6AC1">
            <w:pPr>
              <w:jc w:val="both"/>
            </w:pPr>
            <w:r>
              <w:t>downlink_sequence_ 校验</w:t>
            </w:r>
          </w:p>
        </w:tc>
      </w:tr>
      <w:tr w14:paraId="5A71F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CFA5654">
            <w:pPr>
              <w:jc w:val="both"/>
            </w:pPr>
            <w:r>
              <w:t>IsStale</w:t>
            </w:r>
          </w:p>
        </w:tc>
        <w:tc>
          <w:tcPr>
            <w:tcW w:w="2769" w:type="dxa"/>
          </w:tcPr>
          <w:p w14:paraId="02E8A34B">
            <w:pPr>
              <w:jc w:val="both"/>
            </w:pPr>
            <w:r>
              <w:t>voice_client.cpp</w:t>
            </w:r>
          </w:p>
        </w:tc>
        <w:tc>
          <w:tcPr>
            <w:tcW w:w="2769" w:type="dxa"/>
          </w:tcPr>
          <w:p w14:paraId="1B441E4D">
            <w:pPr>
              <w:jc w:val="both"/>
            </w:pPr>
            <w:r>
              <w:t>旧代丢弃</w:t>
            </w:r>
          </w:p>
        </w:tc>
      </w:tr>
    </w:tbl>
    <w:p w14:paraId="24165E7B"/>
    <w:p w14:paraId="4F3F1265">
      <w:pPr>
        <w:pStyle w:val="47"/>
      </w:pPr>
      <w:r>
        <w:t>8. 错误版本</w:t>
      </w:r>
    </w:p>
    <w:p w14:paraId="5A8FC670">
      <w:pPr>
        <w:pStyle w:val="65"/>
        <w:spacing w:before="60" w:after="60" w:line="240" w:lineRule="auto"/>
        <w:ind w:left="0" w:firstLine="0"/>
        <w:jc w:val="left"/>
      </w:pPr>
      <w:r>
        <w:t>// 错误：只查 turn 不查 epoch</w:t>
      </w:r>
      <w:r>
        <w:br w:type="textWrapping"/>
      </w:r>
      <w:r>
        <w:t>if (event.ids.turn != current_turn) discard(event);</w:t>
      </w:r>
      <w:r>
        <w:br w:type="textWrapping"/>
      </w:r>
      <w:r>
        <w:t>// 取消后新 turn（epoch=2, turn=2）里混入旧 turn（epoch=1, turn=1）的包</w:t>
      </w:r>
      <w:r>
        <w:br w:type="textWrapping"/>
      </w:r>
      <w:r>
        <w:t>// → 旧回答的文本/音频污染新对话</w:t>
      </w:r>
    </w:p>
    <w:p w14:paraId="494E7278">
      <w:pPr>
        <w:pStyle w:val="47"/>
      </w:pPr>
      <w:r>
        <w:t>9. 不变量总结</w:t>
      </w:r>
    </w:p>
    <w:p w14:paraId="4F784F0F">
      <w:pPr>
        <w:pStyle w:val="56"/>
      </w:pPr>
      <w:r>
        <w:t>事件先过身份校验，再过状态机。</w:t>
      </w:r>
    </w:p>
    <w:p w14:paraId="42458DE9">
      <w:pPr>
        <w:pStyle w:val="56"/>
      </w:pPr>
      <w:r>
        <w:t>epoch 是取消/重连的代数边界。</w:t>
      </w:r>
    </w:p>
    <w:p w14:paraId="242C631C">
      <w:pPr>
        <w:pStyle w:val="56"/>
      </w:pPr>
      <w:r>
        <w:t>旧代静默丢弃；身份合理但顺序错 = 协议错误。</w:t>
      </w:r>
    </w:p>
    <w:p w14:paraId="0FA49277">
      <w:pPr>
        <w:pStyle w:val="56"/>
      </w:pPr>
      <w:r>
        <w:t>sequence 跳号不补发、不跳过。</w:t>
      </w:r>
    </w:p>
    <w:p w14:paraId="1E655F29">
      <w:pPr>
        <w:pStyle w:val="56"/>
      </w:pPr>
      <w:r>
        <w:t>身份校验唯一 owner 是 actor。</w:t>
      </w:r>
    </w:p>
    <w:p w14:paraId="0B086981">
      <w:pPr>
        <w:pStyle w:val="47"/>
      </w:pPr>
      <w:r>
        <w:t>10. 章末考核</w:t>
      </w:r>
    </w:p>
    <w:p w14:paraId="14BABD4F">
      <w:pPr>
        <w:pStyle w:val="56"/>
      </w:pPr>
      <w:r>
        <w:t>五层身份各自解决什么问题？</w:t>
      </w:r>
    </w:p>
    <w:p w14:paraId="1E99695E">
      <w:pPr>
        <w:pStyle w:val="56"/>
      </w:pPr>
      <w:r>
        <w:t>为什么取消后必须推进 epoch？</w:t>
      </w:r>
    </w:p>
    <w:p w14:paraId="4A2D3A11">
      <w:pPr>
        <w:pStyle w:val="56"/>
      </w:pPr>
      <w:r>
        <w:t>IsStale 与 ProtocolViolation 的区别？</w:t>
      </w:r>
    </w:p>
    <w:p w14:paraId="17C59115">
      <w:pPr>
        <w:pStyle w:val="56"/>
      </w:pPr>
      <w:r>
        <w:t>画出打断后的身份变化时序。</w:t>
      </w:r>
    </w:p>
    <w:p w14:paraId="40FC4B3E">
      <w:pPr>
        <w:pStyle w:val="46"/>
        <w:keepNext/>
        <w:pageBreakBefore/>
      </w:pPr>
      <w:bookmarkStart w:id="41" w:name="_Toc10302"/>
      <w:r>
        <w:t>源码检查点4  第四篇验收：VoiceTransport与五层身份</w:t>
      </w:r>
      <w:bookmarkEnd w:id="41"/>
    </w:p>
    <w:p w14:paraId="5A76952E">
      <w:pPr>
        <w:pStyle w:val="47"/>
      </w:pPr>
      <w:r>
        <w:t>1. 这一篇你学到了什么</w:t>
      </w:r>
    </w:p>
    <w:p w14:paraId="212D63D5">
      <w:pPr>
        <w:pStyle w:val="25"/>
      </w:pPr>
      <w:r>
        <w:t>学完第四篇（网络与协议），你应该掌握：TCP/TLS/WebSocket、JSON 校验、PCM64 帧、五层身份、背压。现在用 VoiceTransport 和 voice_client 的身份校验验收。</w:t>
      </w:r>
    </w:p>
    <w:p w14:paraId="1EC2820B">
      <w:pPr>
        <w:pStyle w:val="47"/>
      </w:pPr>
      <w:r>
        <w:t>2. 检查点 A：DispatchSend——跨线程发送的握手</w:t>
      </w:r>
    </w:p>
    <w:p w14:paraId="2A22A49A">
      <w:pPr>
        <w:pStyle w:val="25"/>
      </w:pPr>
      <w:r>
        <w:t>voice_transport.cpp 的发送路径（第 24~27 章的并发知识 + 第 31 章 WebSocket）：</w:t>
      </w:r>
    </w:p>
    <w:p w14:paraId="7A1AC62E">
      <w:pPr>
        <w:pStyle w:val="65"/>
        <w:spacing w:before="60" w:after="60" w:line="240" w:lineRule="auto"/>
        <w:ind w:left="0" w:firstLine="0"/>
        <w:jc w:val="left"/>
      </w:pPr>
      <w:r>
        <w:t>SendStatus DispatchSend(bytes, size, opcode, cancellation) {</w:t>
      </w:r>
      <w:r>
        <w:br w:type="textWrapping"/>
      </w:r>
      <w:r>
        <w:t xml:space="preserve">  lock_guard send_mutex;                // ① 发送串行化</w:t>
      </w:r>
      <w:r>
        <w:br w:type="textWrapping"/>
      </w:r>
      <w:r>
        <w:t xml:space="preserve">  if (!connected_ || closing_) return kUnavailable;</w:t>
      </w:r>
      <w:r>
        <w:br w:type="textWrapping"/>
      </w:r>
      <w:r>
        <w:t xml:space="preserve">  memcpy(pending_.bytes, bytes, size);  // ② 复制进"邮箱"</w:t>
      </w:r>
      <w:r>
        <w:br w:type="textWrapping"/>
      </w:r>
      <w:r>
        <w:t xml:space="preserve">  pending_.queued = true;</w:t>
      </w:r>
      <w:r>
        <w:br w:type="textWrapping"/>
      </w:r>
      <w:r>
        <w:t xml:space="preserve">  client_.interrupt(hdl_, ec);          // ③ 唤醒 ASIO 线程</w:t>
      </w:r>
      <w:r>
        <w:br w:type="textWrapping"/>
      </w:r>
      <w:r>
        <w:t xml:space="preserve">  pending_changed_.wait_for(lock, 20ms, [&amp;]{ return pending_.done; });</w:t>
      </w:r>
      <w:r>
        <w:br w:type="textWrapping"/>
      </w:r>
      <w:r>
        <w:t xml:space="preserve">  return pending_.status;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// ASIO 线程（第 24 章"慢路径"）：</w:t>
      </w:r>
      <w:r>
        <w:br w:type="textWrapping"/>
      </w:r>
      <w:r>
        <w:t>void HandlePendingSend(h) {</w:t>
      </w:r>
      <w:r>
        <w:br w:type="textWrapping"/>
      </w:r>
      <w:r>
        <w:t xml:space="preserve">  lock_guard pending_mutex;</w:t>
      </w:r>
      <w:r>
        <w:br w:type="textWrapping"/>
      </w:r>
      <w:r>
        <w:t xml:space="preserve">  // 容量检查（第 28 章 800ms 水位）→ kFull</w:t>
      </w:r>
      <w:r>
        <w:br w:type="textWrapping"/>
      </w:r>
      <w:r>
        <w:t xml:space="preserve">  connection-&gt;send(...);               // 真正发 WebSocket 帧</w:t>
      </w:r>
      <w:r>
        <w:br w:type="textWrapping"/>
      </w:r>
      <w:r>
        <w:t xml:space="preserve">  pending_.done = true;</w:t>
      </w:r>
      <w:r>
        <w:br w:type="textWrapping"/>
      </w:r>
      <w:r>
        <w:t xml:space="preserve">  pending_changed_.notify_one();</w:t>
      </w:r>
      <w:r>
        <w:br w:type="textWrapping"/>
      </w:r>
      <w:r>
        <w:t>}</w:t>
      </w:r>
    </w:p>
    <w:p w14:paraId="3C9540A7">
      <w:pPr>
        <w:pStyle w:val="25"/>
      </w:pPr>
      <w:r>
        <w:t>对照检查——为什么必须"复制进邮箱再由 ASIO 线程发"？</w:t>
      </w:r>
    </w:p>
    <w:p w14:paraId="4E2F2169">
      <w:pPr>
        <w:pStyle w:val="56"/>
      </w:pPr>
      <w:r>
        <w:t>websocketpp 的连接对象由 ASIO 线程独占（第 24 章线程契约）。</w:t>
      </w:r>
    </w:p>
    <w:p w14:paraId="195757BF">
      <w:pPr>
        <w:pStyle w:val="56"/>
      </w:pPr>
      <w:r>
        <w:t>get_buffered_amount/connection-&gt;send 必须在 ASIO 线程调用（第 16 章数据竞争）。</w:t>
      </w:r>
    </w:p>
    <w:p w14:paraId="7B065C8E">
      <w:pPr>
        <w:pStyle w:val="56"/>
      </w:pPr>
      <w:r>
        <w:t>条件变量 + 20ms 超时：发送握手有界等待（第 25 章）。</w:t>
      </w:r>
    </w:p>
    <w:p w14:paraId="38FC29AB">
      <w:pPr>
        <w:pStyle w:val="56"/>
      </w:pPr>
      <w:r>
        <w:t>kFull（背压）与 kRejected（不可用）分开：背压只取消 turn（第 22 章）。</w:t>
      </w:r>
    </w:p>
    <w:p w14:paraId="17FA9B0B">
      <w:pPr>
        <w:pStyle w:val="47"/>
      </w:pPr>
      <w:r>
        <w:t>3. 检查点 B：五层身份校验——旧代包去哪了</w:t>
      </w:r>
    </w:p>
    <w:p w14:paraId="796E7DE9">
      <w:pPr>
        <w:pStyle w:val="25"/>
      </w:pPr>
      <w:r>
        <w:t>voice_client.cpp 的 HandleEvent 与 OnFrame 是第 32 章身份体系的落点：</w:t>
      </w:r>
    </w:p>
    <w:p w14:paraId="269E0272">
      <w:pPr>
        <w:pStyle w:val="65"/>
        <w:spacing w:before="60" w:after="60" w:line="240" w:lineRule="auto"/>
        <w:ind w:left="0" w:firstLine="0"/>
        <w:jc w:val="left"/>
      </w:pPr>
      <w:r>
        <w:t>// 每个事件先过这一关：</w:t>
      </w:r>
      <w:r>
        <w:br w:type="textWrapping"/>
      </w:r>
      <w:r>
        <w:t>if (IsStale(event.ids)) return;   // 旧 epoch → 静默丢弃</w:t>
      </w:r>
      <w:r>
        <w:br w:type="textWrapping"/>
      </w:r>
      <w:r>
        <w:br w:type="textWrapping"/>
      </w:r>
      <w:r>
        <w:t>// kPcm 还要过序号关（第 32 章 sequence）：</w:t>
      </w:r>
      <w:r>
        <w:br w:type="textWrapping"/>
      </w:r>
      <w:r>
        <w:t>if (event.pcm.sequence != downlink_sequence_) {</w:t>
      </w:r>
      <w:r>
        <w:br w:type="textWrapping"/>
      </w:r>
      <w:r>
        <w:t xml:space="preserve">    ProtocolViolation("PCM identity or sequence mismatch");</w:t>
      </w:r>
      <w:r>
        <w:br w:type="textWrapping"/>
      </w:r>
      <w:r>
        <w:t xml:space="preserve">    return;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// 打断后的身份变化（第 41 章）：</w:t>
      </w:r>
      <w:r>
        <w:br w:type="textWrapping"/>
      </w:r>
      <w:r>
        <w:t>// ConfirmBarge → kCancelPending</w:t>
      </w:r>
      <w:r>
        <w:br w:type="textWrapping"/>
      </w:r>
      <w:r>
        <w:t>//   → response.cancelled（ACK）</w:t>
      </w:r>
      <w:r>
        <w:br w:type="textWrapping"/>
      </w:r>
      <w:r>
        <w:t>//   → AdvanceTurn()：turn++/stream++/epoch++</w:t>
      </w:r>
      <w:r>
        <w:br w:type="textWrapping"/>
      </w:r>
      <w:r>
        <w:t>//   → 旧代包全部被 IsStale 拦下</w:t>
      </w:r>
    </w:p>
    <w:p w14:paraId="4C93FC86">
      <w:pPr>
        <w:pStyle w:val="25"/>
      </w:pPr>
      <w:r>
        <w:t>对照检查——画出一次打断后旧包被丢弃的完整路径：</w:t>
      </w:r>
    </w:p>
    <w:p w14:paraId="1D57BF29">
      <w:pPr>
        <w:pStyle w:val="65"/>
        <w:spacing w:before="60" w:after="60" w:line="240" w:lineRule="auto"/>
        <w:ind w:left="0" w:firstLine="0"/>
        <w:jc w:val="left"/>
      </w:pPr>
      <w:r>
        <w:t>旧回答尾包（epoch=5）</w:t>
      </w:r>
      <w:r>
        <w:br w:type="textWrapping"/>
      </w:r>
      <w:r>
        <w:t xml:space="preserve">  → transport 帧解析（OnBinary）</w:t>
      </w:r>
      <w:r>
        <w:br w:type="textWrapping"/>
      </w:r>
      <w:r>
        <w:t xml:space="preserve">  → EventQueue</w:t>
      </w:r>
      <w:r>
        <w:br w:type="textWrapping"/>
      </w:r>
      <w:r>
        <w:t xml:space="preserve">  → HandleEvent 第一行：IsStale？</w:t>
      </w:r>
      <w:r>
        <w:br w:type="textWrapping"/>
      </w:r>
      <w:r>
        <w:t xml:space="preserve">  → epoch 5 &lt; 当前 6 → return（丢弃）</w:t>
      </w:r>
      <w:r>
        <w:br w:type="textWrapping"/>
      </w:r>
      <w:r>
        <w:t xml:space="preserve">  → 永远进不了 TTS 环与播放器</w:t>
      </w:r>
    </w:p>
    <w:p w14:paraId="2460A6AC">
      <w:pPr>
        <w:pStyle w:val="47"/>
      </w:pPr>
      <w:r>
        <w:t>4. 提交证据（学完第四篇的验收）</w:t>
      </w:r>
    </w:p>
    <w:p w14:paraId="5D4FC4D6">
      <w:pPr>
        <w:pStyle w:val="56"/>
      </w:pPr>
      <w:r>
        <w:t>画出 SendPcm64 从 actor 到网线的完整调用链（标注线程与锁）。</w:t>
      </w:r>
    </w:p>
    <w:p w14:paraId="0BF5062A">
      <w:pPr>
        <w:pStyle w:val="56"/>
      </w:pPr>
      <w:r>
        <w:t>解释：为什么发送握手用"邮箱+条件变量"而不是直接调 connection-&gt;send？</w:t>
      </w:r>
    </w:p>
    <w:p w14:paraId="6BE1F12C">
      <w:pPr>
        <w:pStyle w:val="56"/>
      </w:pPr>
      <w:r>
        <w:t>指出 IsStale 的判定条件，并说明"静默丢弃"与"ProtocolViolation"的区别（第 32 章）。</w:t>
      </w:r>
    </w:p>
    <w:p w14:paraId="47A42E7A">
      <w:pPr>
        <w:pStyle w:val="56"/>
      </w:pPr>
      <w:r>
        <w:t>挑战题：如果 kFull 时也返回 kRejected，系统行为会怎样？（提示：第 42 章错误分级）</w:t>
      </w:r>
    </w:p>
    <w:p w14:paraId="585838A2">
      <w:pPr>
        <w:pStyle w:val="45"/>
        <w:keepNext/>
        <w:pageBreakBefore/>
      </w:pPr>
      <w:bookmarkStart w:id="42" w:name="_Toc14405"/>
      <w:r>
        <w:t>第五篇  数字音频与语音处理深度篇</w:t>
      </w:r>
      <w:bookmarkEnd w:id="42"/>
    </w:p>
    <w:p w14:paraId="29F60A43">
      <w:pPr>
        <w:pStyle w:val="25"/>
      </w:pPr>
      <w:r>
        <w:t>boomPI 是语音产品，本篇是它的"内功"：PCM 数据怎么来、ALSA 在内核里怎么工作、多采样率怎么转换、AEC/VAD/唤醒词在链路里的位置、以及最难的——音频连续性、固定延迟与元数据对齐。</w:t>
      </w:r>
    </w:p>
    <w:p w14:paraId="479741EC">
      <w:pPr>
        <w:pStyle w:val="46"/>
        <w:keepNext/>
        <w:pageBreakBefore/>
      </w:pPr>
      <w:bookmarkStart w:id="43" w:name="_Toc31319"/>
      <w:r>
        <w:t>第33章  PCM与数字音频：采样、量化和dBFS</w:t>
      </w:r>
      <w:bookmarkEnd w:id="43"/>
    </w:p>
    <w:p w14:paraId="5B9499D8">
      <w:pPr>
        <w:pStyle w:val="47"/>
      </w:pPr>
      <w:r>
        <w:t>1. 真实问题</w:t>
      </w:r>
    </w:p>
    <w:p w14:paraId="4DB374B4">
      <w:pPr>
        <w:pStyle w:val="25"/>
      </w:pPr>
      <w:r>
        <w:t>代码里到处是 320、480、960 这些数字，都是"20ms 帧"在不同采样率下的采样数。为什么音频永远按 20ms 切？PCM 数据到底长什么样？dBFS 是什么？这一章从模拟信号开始，讲清数字音频的基本单位。</w:t>
      </w:r>
    </w:p>
    <w:p w14:paraId="4BB451C6">
      <w:pPr>
        <w:pStyle w:val="47"/>
      </w:pPr>
      <w:r>
        <w:t>2. 原理展开：从模拟到数字——采样与量化</w:t>
      </w:r>
    </w:p>
    <w:p w14:paraId="77465A3C">
      <w:pPr>
        <w:pStyle w:val="25"/>
      </w:pPr>
      <w:r>
        <w:t>麦克风输出的是连续变化的电压（模拟信号）。数字音频要做两件事：</w:t>
      </w:r>
    </w:p>
    <w:p w14:paraId="717DFE69">
      <w:pPr>
        <w:pStyle w:val="56"/>
      </w:pPr>
      <w:r>
        <w:t>采样（sampling）：按固定时间间隔取瞬时值。每秒取多少次 = 采样率。</w:t>
      </w:r>
    </w:p>
    <w:p w14:paraId="31894F9F">
      <w:pPr>
        <w:pStyle w:val="56"/>
      </w:pPr>
      <w:r>
        <w:t>量化（quantization）：把连续电压值映射到有限整数集合。多少位 = 位深。</w:t>
      </w:r>
    </w:p>
    <w:p w14:paraId="49C802ED">
      <w:pPr>
        <w:pStyle w:val="65"/>
        <w:spacing w:before="60" w:after="60" w:line="240" w:lineRule="auto"/>
        <w:ind w:left="0" w:firstLine="0"/>
        <w:jc w:val="left"/>
      </w:pPr>
      <w:r>
        <w:t>16 位量化：</w:t>
      </w:r>
      <w:r>
        <w:br w:type="textWrapping"/>
      </w:r>
      <w:r>
        <w:t xml:space="preserve">  电压范围映射到 [-32768, +32767] 共 65536 级</w:t>
      </w:r>
      <w:r>
        <w:br w:type="textWrapping"/>
      </w:r>
      <w:r>
        <w:t xml:space="preserve">  每个采样存 2 字节（S16_LE：16 位有符号，小端）</w:t>
      </w:r>
      <w:r>
        <w:br w:type="textWrapping"/>
      </w:r>
      <w:r>
        <w:br w:type="textWrapping"/>
      </w:r>
      <w:r>
        <w:t>量化误差（量化噪声）：</w:t>
      </w:r>
      <w:r>
        <w:br w:type="textWrapping"/>
      </w:r>
      <w:r>
        <w:t xml:space="preserve">  真实电压落在两级之间 → 取近似值 → 误差</w:t>
      </w:r>
      <w:r>
        <w:br w:type="textWrapping"/>
      </w:r>
      <w:r>
        <w:t xml:space="preserve">  位深越高误差越小：16bit 信噪比约 96dB</w:t>
      </w:r>
    </w:p>
    <w:p w14:paraId="23845913">
      <w:pPr>
        <w:pStyle w:val="25"/>
      </w:pPr>
      <w:r>
        <w:t>采样定理（Nyquist）：采样率必须大于信号最高频率的两倍，否则高频折叠成低频混叠（第 35 章重采样时展开）。16kHz 采样上限 8kHz 频率——正好覆盖语音。</w:t>
      </w:r>
    </w:p>
    <w:p w14:paraId="57424057">
      <w:pPr>
        <w:pStyle w:val="47"/>
      </w:pPr>
      <w:r>
        <w:t>3. 原理展开：帧、通道与交错</w:t>
      </w:r>
    </w:p>
    <w:p w14:paraId="3D3180AA">
      <w:pPr>
        <w:pStyle w:val="65"/>
        <w:spacing w:before="60" w:after="60" w:line="240" w:lineRule="auto"/>
        <w:ind w:left="0" w:firstLine="0"/>
        <w:jc w:val="left"/>
      </w:pPr>
      <w:r>
        <w:t>帧（frame）的概念（音频语境）：</w:t>
      </w:r>
      <w:r>
        <w:br w:type="textWrapping"/>
      </w:r>
      <w:r>
        <w:t xml:space="preserve">  一帧 = 所有通道各一个采样</w:t>
      </w:r>
      <w:r>
        <w:br w:type="textWrapping"/>
      </w:r>
      <w:r>
        <w:t xml:space="preserve">  20ms 帧长 = 采样率 × 0.02 个帧</w:t>
      </w:r>
      <w:r>
        <w:br w:type="textWrapping"/>
      </w:r>
      <w:r>
        <w:br w:type="textWrapping"/>
      </w:r>
      <w:r>
        <w:t>计算（必须熟记）：</w:t>
      </w:r>
      <w:r>
        <w:br w:type="textWrapping"/>
      </w:r>
      <w:r>
        <w:t xml:space="preserve">  16kHz × 20ms = 320 samples（单声道 640 字节）</w:t>
      </w:r>
      <w:r>
        <w:br w:type="textWrapping"/>
      </w:r>
      <w:r>
        <w:t xml:space="preserve">  24kHz × 20ms = 480 samples（单声道 960 字节）</w:t>
      </w:r>
      <w:r>
        <w:br w:type="textWrapping"/>
      </w:r>
      <w:r>
        <w:t xml:space="preserve">  48kHz × 20ms = 960 samples</w:t>
      </w:r>
      <w:r>
        <w:br w:type="textWrapping"/>
      </w:r>
      <w:r>
        <w:t xml:space="preserve">  48kHz 4ch × 20ms = 960×4×2 = 7680 字节</w:t>
      </w:r>
      <w:r>
        <w:br w:type="textWrapping"/>
      </w:r>
      <w:r>
        <w:br w:type="textWrapping"/>
      </w:r>
      <w:r>
        <w:t>交错（interleaved）布局：</w:t>
      </w:r>
      <w:r>
        <w:br w:type="textWrapping"/>
      </w:r>
      <w:r>
        <w:t xml:space="preserve">  [L0,R0,L1,R1,L2,R2,...]  通道交替排列</w:t>
      </w:r>
      <w:r>
        <w:br w:type="textWrapping"/>
      </w:r>
      <w:r>
        <w:t xml:space="preserve">  boomPI 四通道： [micL,micR,refL,refR] 循环</w:t>
      </w:r>
    </w:p>
    <w:p w14:paraId="5890D571">
      <w:pPr>
        <w:pStyle w:val="47"/>
      </w:pPr>
      <w:r>
        <w:t>4. 原理展开：dBFS——音量怎么量化</w:t>
      </w:r>
    </w:p>
    <w:p w14:paraId="2B49521D">
      <w:pPr>
        <w:pStyle w:val="25"/>
      </w:pPr>
      <w:r>
        <w:t>dBFS（decibels relative to Full Scale）以满幅为参考的对数刻度：</w:t>
      </w:r>
    </w:p>
    <w:p w14:paraId="436DD7FB">
      <w:pPr>
        <w:pStyle w:val="65"/>
        <w:spacing w:before="60" w:after="60" w:line="240" w:lineRule="auto"/>
        <w:ind w:left="0" w:firstLine="0"/>
        <w:jc w:val="left"/>
      </w:pPr>
      <w:r>
        <w:t>dBFS = 20 × log10( 幅度 / 满幅 )</w:t>
      </w:r>
      <w:r>
        <w:br w:type="textWrapping"/>
      </w:r>
      <w:r>
        <w:br w:type="textWrapping"/>
      </w:r>
      <w:r>
        <w:t xml:space="preserve">  满幅 32767           →  0 dBFS</w:t>
      </w:r>
      <w:r>
        <w:br w:type="textWrapping"/>
      </w:r>
      <w:r>
        <w:t xml:space="preserve">  幅度 3277            → -20 dBFS（1/10 幅）</w:t>
      </w:r>
      <w:r>
        <w:br w:type="textWrapping"/>
      </w:r>
      <w:r>
        <w:t xml:space="preserve">  幅度 1036（1/32 幅）  → -30 dBFS</w:t>
      </w:r>
      <w:r>
        <w:br w:type="textWrapping"/>
      </w:r>
      <w:r>
        <w:t xml:space="preserve">  全零静音             → -∞ dBFS（代码里用 -120 占位）</w:t>
      </w:r>
      <w:r>
        <w:br w:type="textWrapping"/>
      </w:r>
      <w:r>
        <w:br w:type="textWrapping"/>
      </w:r>
      <w:r>
        <w:t>为什么用对数：人耳感知的响度接近对数刻度</w:t>
      </w:r>
      <w:r>
        <w:br w:type="textWrapping"/>
      </w:r>
      <w:r>
        <w:t>为什么代码算 RMS 而不是峰值：</w:t>
      </w:r>
      <w:r>
        <w:br w:type="textWrapping"/>
      </w:r>
      <w:r>
        <w:t xml:space="preserve">  RMS 反映能量，峰值反映瞬时最大——</w:t>
      </w:r>
      <w:r>
        <w:br w:type="textWrapping"/>
      </w:r>
      <w:r>
        <w:t xml:space="preserve">  VAD 门槛用 RMS 更稳（第 36 章）</w:t>
      </w:r>
    </w:p>
    <w:p w14:paraId="3E765913">
      <w:pPr>
        <w:pStyle w:val="25"/>
      </w:pPr>
      <w:r>
        <w:t>boomPI 的 vad_min_dbfs 默认 -35：低于 -35dBFS 的"语音"不认为是语音（太小声，多半是噪声）。</w:t>
      </w:r>
    </w:p>
    <w:p w14:paraId="732BF40F">
      <w:pPr>
        <w:pStyle w:val="47"/>
      </w:pPr>
      <w:r>
        <w:t>5. 最小独立实验</w:t>
      </w:r>
    </w:p>
    <w:p w14:paraId="1AAFE10B">
      <w:pPr>
        <w:pStyle w:val="65"/>
        <w:spacing w:before="60" w:after="60" w:line="240" w:lineRule="auto"/>
        <w:ind w:left="0" w:firstLine="0"/>
        <w:jc w:val="left"/>
      </w:pPr>
      <w:r>
        <w:t># 生成并查看 PCM（Python）</w:t>
      </w:r>
      <w:r>
        <w:br w:type="textWrapping"/>
      </w:r>
      <w:r>
        <w:t>python3 - &lt;&lt;'EOF'</w:t>
      </w:r>
      <w:r>
        <w:br w:type="textWrapping"/>
      </w:r>
      <w:r>
        <w:t>import math, struct</w:t>
      </w:r>
      <w:r>
        <w:br w:type="textWrapping"/>
      </w:r>
      <w:r>
        <w:t>sr = 16000; frames = sr // 50   # 20ms</w:t>
      </w:r>
      <w:r>
        <w:br w:type="textWrapping"/>
      </w:r>
      <w:r>
        <w:t>data = b"".join(</w:t>
      </w:r>
      <w:r>
        <w:br w:type="textWrapping"/>
      </w:r>
      <w:r>
        <w:t xml:space="preserve">    struct.pack("&lt;h", int(30000*math.sin(2*math.pi*440*i/sr)))</w:t>
      </w:r>
      <w:r>
        <w:br w:type="textWrapping"/>
      </w:r>
      <w:r>
        <w:t xml:space="preserve">    for i in range(frames))</w:t>
      </w:r>
      <w:r>
        <w:br w:type="textWrapping"/>
      </w:r>
      <w:r>
        <w:t>open("/tmp/440.pcm","wb").write(data)</w:t>
      </w:r>
      <w:r>
        <w:br w:type="textWrapping"/>
      </w:r>
      <w:r>
        <w:t>print("bytes:", len(data))       # 应为 640</w:t>
      </w:r>
      <w:r>
        <w:br w:type="textWrapping"/>
      </w:r>
      <w:r>
        <w:t>EOF</w:t>
      </w:r>
      <w:r>
        <w:br w:type="textWrapping"/>
      </w:r>
      <w:r>
        <w:t>aplay -f S16_LE -r 16000 -c 1 /tmp/440.pcm</w:t>
      </w:r>
      <w:r>
        <w:br w:type="textWrapping"/>
      </w:r>
      <w:r>
        <w:t># 听到 440Hz 音——20ms 帧 = 640 字节的实物验证</w:t>
      </w:r>
    </w:p>
    <w:p w14:paraId="1D8A3E63">
      <w:pPr>
        <w:pStyle w:val="47"/>
      </w:pPr>
      <w:r>
        <w:t>6.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4"/>
        <w:gridCol w:w="2764"/>
      </w:tblGrid>
      <w:tr w14:paraId="26CDA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37BB8DED">
            <w:pPr>
              <w:jc w:val="both"/>
            </w:pPr>
            <w:r>
              <w:rPr>
                <w:b/>
              </w:rPr>
              <w:t>常量</w:t>
            </w:r>
          </w:p>
        </w:tc>
        <w:tc>
          <w:tcPr>
            <w:tcW w:w="2769" w:type="dxa"/>
          </w:tcPr>
          <w:p w14:paraId="23F17D25">
            <w:pPr>
              <w:jc w:val="both"/>
            </w:pPr>
            <w:r>
              <w:rPr>
                <w:b/>
              </w:rPr>
              <w:t>值</w:t>
            </w:r>
          </w:p>
        </w:tc>
        <w:tc>
          <w:tcPr>
            <w:tcW w:w="2769" w:type="dxa"/>
          </w:tcPr>
          <w:p w14:paraId="5529AD92">
            <w:pPr>
              <w:jc w:val="both"/>
            </w:pPr>
            <w:r>
              <w:rPr>
                <w:b/>
              </w:rPr>
              <w:t>含义</w:t>
            </w:r>
          </w:p>
        </w:tc>
      </w:tr>
      <w:tr w14:paraId="240D5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E0FABF0">
            <w:pPr>
              <w:jc w:val="both"/>
            </w:pPr>
            <w:r>
              <w:t>kVoiceFrameSamples16k</w:t>
            </w:r>
          </w:p>
        </w:tc>
        <w:tc>
          <w:tcPr>
            <w:tcW w:w="2769" w:type="dxa"/>
          </w:tcPr>
          <w:p w14:paraId="7CC9731B">
            <w:pPr>
              <w:jc w:val="both"/>
            </w:pPr>
            <w:r>
              <w:t>320</w:t>
            </w:r>
          </w:p>
        </w:tc>
        <w:tc>
          <w:tcPr>
            <w:tcW w:w="2769" w:type="dxa"/>
          </w:tcPr>
          <w:p w14:paraId="6F56F0BD">
            <w:pPr>
              <w:jc w:val="both"/>
            </w:pPr>
            <w:r>
              <w:t>16kHz 20ms 帧</w:t>
            </w:r>
          </w:p>
        </w:tc>
      </w:tr>
      <w:tr w14:paraId="694BD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DC28A8A">
            <w:pPr>
              <w:jc w:val="both"/>
            </w:pPr>
            <w:r>
              <w:t>kTts24FrameSamples</w:t>
            </w:r>
          </w:p>
        </w:tc>
        <w:tc>
          <w:tcPr>
            <w:tcW w:w="2769" w:type="dxa"/>
          </w:tcPr>
          <w:p w14:paraId="731DC5D9">
            <w:pPr>
              <w:jc w:val="both"/>
            </w:pPr>
            <w:r>
              <w:t>480</w:t>
            </w:r>
          </w:p>
        </w:tc>
        <w:tc>
          <w:tcPr>
            <w:tcW w:w="2769" w:type="dxa"/>
          </w:tcPr>
          <w:p w14:paraId="18257006">
            <w:pPr>
              <w:jc w:val="both"/>
            </w:pPr>
            <w:r>
              <w:t>24kHz 20ms TTS 帧</w:t>
            </w:r>
          </w:p>
        </w:tc>
      </w:tr>
      <w:tr w14:paraId="77DD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AB9D0AD">
            <w:pPr>
              <w:jc w:val="both"/>
            </w:pPr>
            <w:r>
              <w:t>kCapture48Frames</w:t>
            </w:r>
          </w:p>
        </w:tc>
        <w:tc>
          <w:tcPr>
            <w:tcW w:w="2769" w:type="dxa"/>
          </w:tcPr>
          <w:p w14:paraId="7F866170">
            <w:pPr>
              <w:jc w:val="both"/>
            </w:pPr>
            <w:r>
              <w:t>960</w:t>
            </w:r>
          </w:p>
        </w:tc>
        <w:tc>
          <w:tcPr>
            <w:tcW w:w="2769" w:type="dxa"/>
          </w:tcPr>
          <w:p w14:paraId="36AD8517">
            <w:pPr>
              <w:jc w:val="both"/>
            </w:pPr>
            <w:r>
              <w:t>48kHz 20ms 采集帧</w:t>
            </w:r>
          </w:p>
        </w:tc>
      </w:tr>
      <w:tr w14:paraId="3DEA2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3174A7F">
            <w:pPr>
              <w:jc w:val="both"/>
            </w:pPr>
            <w:r>
              <w:t>kFrameMs</w:t>
            </w:r>
          </w:p>
        </w:tc>
        <w:tc>
          <w:tcPr>
            <w:tcW w:w="2769" w:type="dxa"/>
          </w:tcPr>
          <w:p w14:paraId="06766300">
            <w:pPr>
              <w:jc w:val="both"/>
            </w:pPr>
            <w:r>
              <w:t>20</w:t>
            </w:r>
          </w:p>
        </w:tc>
        <w:tc>
          <w:tcPr>
            <w:tcW w:w="2769" w:type="dxa"/>
          </w:tcPr>
          <w:p w14:paraId="40C499D9">
            <w:pPr>
              <w:jc w:val="both"/>
            </w:pPr>
            <w:r>
              <w:t>协议固定帧长</w:t>
            </w:r>
          </w:p>
        </w:tc>
      </w:tr>
    </w:tbl>
    <w:p w14:paraId="4A6A3EC6"/>
    <w:p w14:paraId="2992C5EA">
      <w:pPr>
        <w:pStyle w:val="47"/>
      </w:pPr>
      <w:r>
        <w:t>7. 错误版本</w:t>
      </w:r>
    </w:p>
    <w:p w14:paraId="72896860">
      <w:pPr>
        <w:pStyle w:val="65"/>
        <w:spacing w:before="60" w:after="60" w:line="240" w:lineRule="auto"/>
        <w:ind w:left="0" w:firstLine="0"/>
        <w:jc w:val="left"/>
      </w:pPr>
      <w:r>
        <w:t>// 错误：把 16k 帧长当 24k 用</w:t>
      </w:r>
      <w:r>
        <w:br w:type="textWrapping"/>
      </w:r>
      <w:r>
        <w:t>size_t bytes = frames * 2;   // 只按字节算，没按采样率</w:t>
      </w:r>
      <w:r>
        <w:br w:type="textWrapping"/>
      </w:r>
      <w:r>
        <w:t>// 20ms 的 16k=640B，24k=960B，混用即错位爆音</w:t>
      </w:r>
    </w:p>
    <w:p w14:paraId="202D7A5D">
      <w:pPr>
        <w:pStyle w:val="47"/>
      </w:pPr>
      <w:r>
        <w:t>8. 不变量总结</w:t>
      </w:r>
    </w:p>
    <w:p w14:paraId="549A7682">
      <w:pPr>
        <w:pStyle w:val="56"/>
      </w:pPr>
      <w:r>
        <w:t>采样率 × 帧时长 = 采样数，位深 × 通道 = 字节/采样。</w:t>
      </w:r>
    </w:p>
    <w:p w14:paraId="03AED4FB">
      <w:pPr>
        <w:pStyle w:val="56"/>
      </w:pPr>
      <w:r>
        <w:t>协议帧固定 20ms，所有速率换算以此为基准。</w:t>
      </w:r>
    </w:p>
    <w:p w14:paraId="75E99389">
      <w:pPr>
        <w:pStyle w:val="56"/>
      </w:pPr>
      <w:r>
        <w:t>dBFS 以满幅为参考的对数刻度。</w:t>
      </w:r>
    </w:p>
    <w:p w14:paraId="4CA6F389">
      <w:pPr>
        <w:pStyle w:val="56"/>
      </w:pPr>
      <w:r>
        <w:t>S16_LE：16 位有符号小端。</w:t>
      </w:r>
    </w:p>
    <w:p w14:paraId="7014BE53">
      <w:pPr>
        <w:pStyle w:val="47"/>
      </w:pPr>
      <w:r>
        <w:t>9. 章末考核</w:t>
      </w:r>
    </w:p>
    <w:p w14:paraId="5EE9F68A">
      <w:pPr>
        <w:pStyle w:val="56"/>
      </w:pPr>
      <w:r>
        <w:t>16k/20ms 单声道一帧多少字节？48k 四通道呢？</w:t>
      </w:r>
    </w:p>
    <w:p w14:paraId="36752585">
      <w:pPr>
        <w:pStyle w:val="56"/>
      </w:pPr>
      <w:r>
        <w:t>采样定理说什么？16kHz 能表现的最高频率？</w:t>
      </w:r>
    </w:p>
    <w:p w14:paraId="44F0DB90">
      <w:pPr>
        <w:pStyle w:val="56"/>
      </w:pPr>
      <w:r>
        <w:t>dBFS 与幅度的关系？RMS 与峰值的区别？</w:t>
      </w:r>
    </w:p>
    <w:p w14:paraId="580A8612">
      <w:pPr>
        <w:pStyle w:val="56"/>
      </w:pPr>
      <w:r>
        <w:t>交错布局 [L,R,RefL,RefR] 第 5 个采样是什么？</w:t>
      </w:r>
    </w:p>
    <w:p w14:paraId="29A833B2">
      <w:pPr>
        <w:pStyle w:val="46"/>
        <w:keepNext/>
        <w:pageBreakBefore/>
      </w:pPr>
      <w:bookmarkStart w:id="44" w:name="_Toc27482"/>
      <w:r>
        <w:t>第34章  ALSA：内核音频子系统的核心概念</w:t>
      </w:r>
      <w:bookmarkEnd w:id="44"/>
    </w:p>
    <w:p w14:paraId="4AB1770A">
      <w:pPr>
        <w:pStyle w:val="47"/>
      </w:pPr>
      <w:r>
        <w:t>1. 真实问题</w:t>
      </w:r>
    </w:p>
    <w:p w14:paraId="36CF1543">
      <w:pPr>
        <w:pStyle w:val="25"/>
      </w:pPr>
      <w:r>
        <w:t>boomPI 的采集线程里是 snd_pcm_readi 循环，播放线程是 snd_pcm_writei 循环。ALSA 是什么？period、buffer、XRUN 这些概念背后对应什么硬件机制？为什么 ALSA 配置必须"精确匹配"而不能将就？</w:t>
      </w:r>
    </w:p>
    <w:p w14:paraId="24A26AA5">
      <w:pPr>
        <w:pStyle w:val="47"/>
      </w:pPr>
      <w:r>
        <w:t>2. 原理展开：ALSA 在内核里的位置</w:t>
      </w:r>
    </w:p>
    <w:p w14:paraId="685F28B1">
      <w:pPr>
        <w:pStyle w:val="25"/>
      </w:pPr>
      <w:r>
        <w:t>ALSA（Advanced Linux Sound Architecture）是内核 sound/ 子系统，分为三层：</w:t>
      </w:r>
    </w:p>
    <w:p w14:paraId="37260F51">
      <w:pPr>
        <w:pStyle w:val="65"/>
        <w:spacing w:before="60" w:after="60" w:line="240" w:lineRule="auto"/>
        <w:ind w:left="0" w:firstLine="0"/>
        <w:jc w:val="left"/>
      </w:pPr>
      <w:r>
        <w:t>用户态 API（alsa-lib：snd_pcm_open/readi/writei）</w:t>
      </w:r>
      <w:r>
        <w:br w:type="textWrapping"/>
      </w:r>
      <w:r>
        <w:t xml:space="preserve">   │ 系统调用</w:t>
      </w:r>
      <w:r>
        <w:br w:type="textWrapping"/>
      </w:r>
      <w:r>
        <w:t xml:space="preserve">   ▼</w:t>
      </w:r>
      <w:r>
        <w:br w:type="textWrapping"/>
      </w:r>
      <w:r>
        <w:t>内核 ALSA 核心（sound/core：PCM 管理、环形缓冲）</w:t>
      </w:r>
      <w:r>
        <w:br w:type="textWrapping"/>
      </w:r>
      <w:r>
        <w:t xml:space="preserve">   ▼</w:t>
      </w:r>
      <w:r>
        <w:br w:type="textWrapping"/>
      </w:r>
      <w:r>
        <w:t>声卡驱动（sound/soc：codec + 控制器）</w:t>
      </w:r>
      <w:r>
        <w:br w:type="textWrapping"/>
      </w:r>
      <w:r>
        <w:t xml:space="preserve">   ▼</w:t>
      </w:r>
      <w:r>
        <w:br w:type="textWrapping"/>
      </w:r>
      <w:r>
        <w:t>硬件（I2S 控制器、codec 芯片、功放、扬声器）</w:t>
      </w:r>
      <w:r>
        <w:br w:type="textWrapping"/>
      </w:r>
      <w:r>
        <w:br w:type="textWrapping"/>
      </w:r>
      <w:r>
        <w:t>boomPI 用的是用户态 alsa-lib；</w:t>
      </w:r>
      <w:r>
        <w:br w:type="textWrapping"/>
      </w:r>
      <w:r>
        <w:t>驱动由 BSP 提供（Rockchip I2S + codec），一般不自己写</w:t>
      </w:r>
    </w:p>
    <w:p w14:paraId="2DCB5E5B">
      <w:pPr>
        <w:pStyle w:val="47"/>
      </w:pPr>
      <w:r>
        <w:t>3. 原理展开：period 与 buffer——内核里的环形缓冲</w:t>
      </w:r>
    </w:p>
    <w:p w14:paraId="65777CA9">
      <w:pPr>
        <w:pStyle w:val="25"/>
      </w:pPr>
      <w:r>
        <w:t>ALSA 的 PCM 流围绕一个内核环形缓冲工作：</w:t>
      </w:r>
    </w:p>
    <w:p w14:paraId="264BDC4A">
      <w:pPr>
        <w:pStyle w:val="65"/>
        <w:spacing w:before="60" w:after="60" w:line="240" w:lineRule="auto"/>
        <w:ind w:left="0" w:firstLine="0"/>
        <w:jc w:val="left"/>
      </w:pPr>
      <w:r>
        <w:t>采集（capture）：</w:t>
      </w:r>
      <w:r>
        <w:br w:type="textWrapping"/>
      </w:r>
      <w:r>
        <w:t xml:space="preserve">  硬件持续把 ADC 数据写入内核环形缓冲</w:t>
      </w:r>
      <w:r>
        <w:br w:type="textWrapping"/>
      </w:r>
      <w:r>
        <w:t xml:space="preserve">  每写满一个 period → 唤醒/中断通知用户态</w:t>
      </w:r>
      <w:r>
        <w:br w:type="textWrapping"/>
      </w:r>
      <w:r>
        <w:t xml:space="preserve">  用户态 readi 取走数据</w:t>
      </w:r>
      <w:r>
        <w:br w:type="textWrapping"/>
      </w:r>
      <w:r>
        <w:br w:type="textWrapping"/>
      </w:r>
      <w:r>
        <w:t>播放（playback）：</w:t>
      </w:r>
      <w:r>
        <w:br w:type="textWrapping"/>
      </w:r>
      <w:r>
        <w:t xml:space="preserve">  用户态 writei 把数据放入环形缓冲</w:t>
      </w:r>
      <w:r>
        <w:br w:type="textWrapping"/>
      </w:r>
      <w:r>
        <w:t xml:space="preserve">  硬件持续从缓冲取数据喂 DAC</w:t>
      </w:r>
      <w:r>
        <w:br w:type="textWrapping"/>
      </w:r>
      <w:r>
        <w:t xml:space="preserve">  缓冲里的数据低于阈值 → 欠载（underrun）</w:t>
      </w:r>
      <w:r>
        <w:br w:type="textWrapping"/>
      </w:r>
      <w:r>
        <w:br w:type="textWrapping"/>
      </w:r>
      <w:r>
        <w:t>参数关系：</w:t>
      </w:r>
      <w:r>
        <w:br w:type="textWrapping"/>
      </w:r>
      <w:r>
        <w:t xml:space="preserve">  buffer = period × periods（总容量）</w:t>
      </w:r>
      <w:r>
        <w:br w:type="textWrapping"/>
      </w:r>
      <w:r>
        <w:t xml:space="preserve">  boomPI 采集：period=960（20ms），periods=2 → buffer=1920</w:t>
      </w:r>
      <w:r>
        <w:br w:type="textWrapping"/>
      </w:r>
      <w:r>
        <w:t xml:space="preserve">  boomPI 播放：period=960，periods=4 → buffer=3840（80ms）</w:t>
      </w:r>
    </w:p>
    <w:p w14:paraId="4CBD4F0B">
      <w:pPr>
        <w:pStyle w:val="25"/>
      </w:pPr>
      <w:r>
        <w:t>为什么播放的 buffer 比采集大？播放端要吸收"用户态交付不及时"的抖动（80ms），采集端则希望数据尽快取走（延迟敏感）。</w:t>
      </w:r>
    </w:p>
    <w:p w14:paraId="331A6E1C">
      <w:pPr>
        <w:pStyle w:val="47"/>
      </w:pPr>
      <w:r>
        <w:t>4. 原理展开：XRUN——时间轴断裂事件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BE4F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3D983FE7">
            <w:pPr>
              <w:jc w:val="both"/>
            </w:pPr>
            <w:r>
              <w:rPr>
                <w:b/>
              </w:rPr>
              <w:t>类型</w:t>
            </w:r>
          </w:p>
        </w:tc>
        <w:tc>
          <w:tcPr>
            <w:tcW w:w="2076" w:type="dxa"/>
          </w:tcPr>
          <w:p w14:paraId="60BDF6F5">
            <w:pPr>
              <w:jc w:val="both"/>
            </w:pPr>
            <w:r>
              <w:rPr>
                <w:b/>
              </w:rPr>
              <w:t>英文</w:t>
            </w:r>
          </w:p>
        </w:tc>
        <w:tc>
          <w:tcPr>
            <w:tcW w:w="2076" w:type="dxa"/>
          </w:tcPr>
          <w:p w14:paraId="1E073A8D">
            <w:pPr>
              <w:jc w:val="both"/>
            </w:pPr>
            <w:r>
              <w:rPr>
                <w:b/>
              </w:rPr>
              <w:t>发生条件</w:t>
            </w:r>
          </w:p>
        </w:tc>
        <w:tc>
          <w:tcPr>
            <w:tcW w:w="2076" w:type="dxa"/>
          </w:tcPr>
          <w:p w14:paraId="3753E76D">
            <w:pPr>
              <w:jc w:val="both"/>
            </w:pPr>
            <w:r>
              <w:rPr>
                <w:b/>
              </w:rPr>
              <w:t>后果</w:t>
            </w:r>
          </w:p>
        </w:tc>
      </w:tr>
      <w:tr w14:paraId="4D84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DC8CE76">
            <w:pPr>
              <w:jc w:val="both"/>
            </w:pPr>
            <w:r>
              <w:t>overrun</w:t>
            </w:r>
          </w:p>
        </w:tc>
        <w:tc>
          <w:tcPr>
            <w:tcW w:w="2076" w:type="dxa"/>
          </w:tcPr>
          <w:p w14:paraId="14892DB9">
            <w:pPr>
              <w:jc w:val="both"/>
            </w:pPr>
            <w:r>
              <w:t>采集溢出</w:t>
            </w:r>
          </w:p>
        </w:tc>
        <w:tc>
          <w:tcPr>
            <w:tcW w:w="2076" w:type="dxa"/>
          </w:tcPr>
          <w:p w14:paraId="2C2633CF">
            <w:pPr>
              <w:jc w:val="both"/>
            </w:pPr>
            <w:r>
              <w:t>用户态取数据太慢，硬件写满了环形缓冲</w:t>
            </w:r>
          </w:p>
        </w:tc>
        <w:tc>
          <w:tcPr>
            <w:tcW w:w="2076" w:type="dxa"/>
          </w:tcPr>
          <w:p w14:paraId="4CC94CB0">
            <w:pPr>
              <w:jc w:val="both"/>
            </w:pPr>
            <w:r>
              <w:t>新数据覆盖旧数据，丢失</w:t>
            </w:r>
          </w:p>
        </w:tc>
      </w:tr>
      <w:tr w14:paraId="618E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B041A47">
            <w:pPr>
              <w:jc w:val="both"/>
            </w:pPr>
            <w:r>
              <w:t>underrun</w:t>
            </w:r>
          </w:p>
        </w:tc>
        <w:tc>
          <w:tcPr>
            <w:tcW w:w="2076" w:type="dxa"/>
          </w:tcPr>
          <w:p w14:paraId="5E03BB1D">
            <w:pPr>
              <w:jc w:val="both"/>
            </w:pPr>
            <w:r>
              <w:t>播放欠载</w:t>
            </w:r>
          </w:p>
        </w:tc>
        <w:tc>
          <w:tcPr>
            <w:tcW w:w="2076" w:type="dxa"/>
          </w:tcPr>
          <w:p w14:paraId="58047D36">
            <w:pPr>
              <w:jc w:val="both"/>
            </w:pPr>
            <w:r>
              <w:t>用户态给数据太慢，硬件读空了缓冲</w:t>
            </w:r>
          </w:p>
        </w:tc>
        <w:tc>
          <w:tcPr>
            <w:tcW w:w="2076" w:type="dxa"/>
          </w:tcPr>
          <w:p w14:paraId="4AD489B7">
            <w:pPr>
              <w:jc w:val="both"/>
            </w:pPr>
            <w:r>
              <w:t>播放器听到断音/静音</w:t>
            </w:r>
          </w:p>
        </w:tc>
      </w:tr>
    </w:tbl>
    <w:p w14:paraId="78653D92"/>
    <w:p w14:paraId="4269D9EF">
      <w:pPr>
        <w:pStyle w:val="25"/>
      </w:pPr>
      <w:r>
        <w:t>XRUN 的本质：实时数据流的"时间轴断裂"。缓冲的存在是为了吸收抖动，但吸收有上限——超了就断。</w:t>
      </w:r>
    </w:p>
    <w:p w14:paraId="7B553078">
      <w:pPr>
        <w:pStyle w:val="47"/>
      </w:pPr>
      <w:r>
        <w:t>5. 原理展开：recover 为什么不等于恢复</w:t>
      </w:r>
    </w:p>
    <w:p w14:paraId="23075E68">
      <w:pPr>
        <w:pStyle w:val="25"/>
      </w:pPr>
      <w:r>
        <w:t>snd_pcm_recover 做的事：把流重新 prepare（复位位置、清空缓冲），让硬件重新开始。但丢失的样本永远回不来——时间轴已经断了一截。</w:t>
      </w:r>
    </w:p>
    <w:p w14:paraId="20F87855">
      <w:pPr>
        <w:pStyle w:val="65"/>
        <w:spacing w:before="60" w:after="60" w:line="240" w:lineRule="auto"/>
        <w:ind w:left="0" w:firstLine="0"/>
        <w:jc w:val="left"/>
      </w:pPr>
      <w:r>
        <w:t>XRUN 发生 → snd_pcm_recover 成功 → 流"活着"</w:t>
      </w:r>
      <w:r>
        <w:br w:type="textWrapping"/>
      </w:r>
      <w:r>
        <w:t>但：丢失的 20ms 音频不存在了</w:t>
      </w:r>
      <w:r>
        <w:br w:type="textWrapping"/>
      </w:r>
      <w:r>
        <w:br w:type="textWrapping"/>
      </w:r>
      <w:r>
        <w:t>boomPI 的处理（关键设计）：</w:t>
      </w:r>
      <w:r>
        <w:br w:type="textWrapping"/>
      </w:r>
      <w:r>
        <w:t xml:space="preserve">  recover 成功后：discontinuity = true</w:t>
      </w:r>
      <w:r>
        <w:br w:type="textWrapping"/>
      </w:r>
      <w:r>
        <w:t xml:space="preserve">  → 整条前端（重采样/3A/VAD/唤醒）联合复位</w:t>
      </w:r>
      <w:r>
        <w:br w:type="textWrapping"/>
      </w:r>
      <w:r>
        <w:t xml:space="preserve">  → application 取消当前 turn</w:t>
      </w:r>
      <w:r>
        <w:br w:type="textWrapping"/>
      </w:r>
      <w:r>
        <w:br w:type="textWrapping"/>
      </w:r>
      <w:r>
        <w:t>为什么必须取消 turn：</w:t>
      </w:r>
      <w:r>
        <w:br w:type="textWrapping"/>
      </w:r>
      <w:r>
        <w:t xml:space="preserve">  恢复后的音频与恢复前的时间轴不连续</w:t>
      </w:r>
      <w:r>
        <w:br w:type="textWrapping"/>
      </w:r>
      <w:r>
        <w:t xml:space="preserve">  服务端 ASR 收到的语音有缺口 → 结果不可信</w:t>
      </w:r>
      <w:r>
        <w:br w:type="textWrapping"/>
      </w:r>
      <w:r>
        <w:t xml:space="preserve">  假装连续 = 把错误音频喂给用户</w:t>
      </w:r>
    </w:p>
    <w:p w14:paraId="19B8783A">
      <w:pPr>
        <w:pStyle w:val="25"/>
      </w:pPr>
      <w:r>
        <w:t>这正是"recover 成功 ≠ 音频恢复"的工程含义：硬件流恢复了，数据语义没有。</w:t>
      </w:r>
    </w:p>
    <w:p w14:paraId="637862F0">
      <w:pPr>
        <w:pStyle w:val="47"/>
      </w:pPr>
      <w:r>
        <w:t>6. 原理展开：drain、drop、abort、prepare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4"/>
        <w:gridCol w:w="2767"/>
      </w:tblGrid>
      <w:tr w14:paraId="3818D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DA93E2F">
            <w:pPr>
              <w:jc w:val="both"/>
            </w:pPr>
            <w:r>
              <w:rPr>
                <w:b/>
              </w:rPr>
              <w:t>操作</w:t>
            </w:r>
          </w:p>
        </w:tc>
        <w:tc>
          <w:tcPr>
            <w:tcW w:w="2769" w:type="dxa"/>
          </w:tcPr>
          <w:p w14:paraId="3E2FDAFA">
            <w:pPr>
              <w:jc w:val="both"/>
            </w:pPr>
            <w:r>
              <w:rPr>
                <w:b/>
              </w:rPr>
              <w:t>语义</w:t>
            </w:r>
          </w:p>
        </w:tc>
        <w:tc>
          <w:tcPr>
            <w:tcW w:w="2769" w:type="dxa"/>
          </w:tcPr>
          <w:p w14:paraId="4E07BD53">
            <w:pPr>
              <w:jc w:val="both"/>
            </w:pPr>
            <w:r>
              <w:rPr>
                <w:b/>
              </w:rPr>
              <w:t>boomPI 何时用</w:t>
            </w:r>
          </w:p>
        </w:tc>
      </w:tr>
      <w:tr w14:paraId="7E68C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CA2A59F">
            <w:pPr>
              <w:jc w:val="both"/>
            </w:pPr>
            <w:r>
              <w:t>prepare</w:t>
            </w:r>
          </w:p>
        </w:tc>
        <w:tc>
          <w:tcPr>
            <w:tcW w:w="2769" w:type="dxa"/>
          </w:tcPr>
          <w:p w14:paraId="32981813">
            <w:pPr>
              <w:jc w:val="both"/>
            </w:pPr>
            <w:r>
              <w:t>把流复位到起始状态（清缓冲）</w:t>
            </w:r>
          </w:p>
        </w:tc>
        <w:tc>
          <w:tcPr>
            <w:tcW w:w="2769" w:type="dxa"/>
          </w:tcPr>
          <w:p w14:paraId="4D08ACB1">
            <w:pPr>
              <w:jc w:val="both"/>
            </w:pPr>
            <w:r>
              <w:t>每次开始播放/采集前</w:t>
            </w:r>
          </w:p>
        </w:tc>
      </w:tr>
      <w:tr w14:paraId="6DD45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966227D">
            <w:pPr>
              <w:jc w:val="both"/>
            </w:pPr>
            <w:r>
              <w:t>drain</w:t>
            </w:r>
          </w:p>
        </w:tc>
        <w:tc>
          <w:tcPr>
            <w:tcW w:w="2769" w:type="dxa"/>
          </w:tcPr>
          <w:p w14:paraId="74317D26">
            <w:pPr>
              <w:jc w:val="both"/>
            </w:pPr>
            <w:r>
              <w:t>等缓冲里剩余数据播完再停</w:t>
            </w:r>
          </w:p>
        </w:tc>
        <w:tc>
          <w:tcPr>
            <w:tcW w:w="2769" w:type="dxa"/>
          </w:tcPr>
          <w:p w14:paraId="0C606A49">
            <w:pPr>
              <w:jc w:val="both"/>
            </w:pPr>
            <w:r>
              <w:t>正常播放结束（EndPlayback）</w:t>
            </w:r>
          </w:p>
        </w:tc>
      </w:tr>
      <w:tr w14:paraId="0E0E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CF63D95">
            <w:pPr>
              <w:jc w:val="both"/>
            </w:pPr>
            <w:r>
              <w:t>drop</w:t>
            </w:r>
          </w:p>
        </w:tc>
        <w:tc>
          <w:tcPr>
            <w:tcW w:w="2769" w:type="dxa"/>
          </w:tcPr>
          <w:p w14:paraId="0402AE12">
            <w:pPr>
              <w:jc w:val="both"/>
            </w:pPr>
            <w:r>
              <w:t>立即丢弃缓冲数据并停止</w:t>
            </w:r>
          </w:p>
        </w:tc>
        <w:tc>
          <w:tcPr>
            <w:tcW w:w="2769" w:type="dxa"/>
          </w:tcPr>
          <w:p w14:paraId="59B8147B">
            <w:pPr>
              <w:jc w:val="both"/>
            </w:pPr>
            <w:r>
              <w:t>打断时（DropPlayback）</w:t>
            </w:r>
          </w:p>
        </w:tc>
      </w:tr>
      <w:tr w14:paraId="06254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E5362C6">
            <w:pPr>
              <w:jc w:val="both"/>
            </w:pPr>
            <w:r>
              <w:t>abort</w:t>
            </w:r>
          </w:p>
        </w:tc>
        <w:tc>
          <w:tcPr>
            <w:tcW w:w="2769" w:type="dxa"/>
          </w:tcPr>
          <w:p w14:paraId="3A81BBCD">
            <w:pPr>
              <w:jc w:val="both"/>
            </w:pPr>
            <w:r>
              <w:t>强制中断阻塞中的 IO</w:t>
            </w:r>
          </w:p>
        </w:tc>
        <w:tc>
          <w:tcPr>
            <w:tcW w:w="2769" w:type="dxa"/>
          </w:tcPr>
          <w:p w14:paraId="4EFE9859">
            <w:pPr>
              <w:jc w:val="both"/>
            </w:pPr>
            <w:r>
              <w:t>Close 时唤醒阻塞线程</w:t>
            </w:r>
          </w:p>
        </w:tc>
      </w:tr>
    </w:tbl>
    <w:p w14:paraId="01B62AE6"/>
    <w:p w14:paraId="42EC5413">
      <w:pPr>
        <w:pStyle w:val="25"/>
      </w:pPr>
      <w:r>
        <w:t>drain 与 drop 的区别对应 boomPI 的两条结束路径：正常回答播完（drain，等尾音播完），用户打断（drop，立刻停）。第 6 章讲的"先中断 IO 再 join"就是靠 snd_pcm_abort。</w:t>
      </w:r>
    </w:p>
    <w:p w14:paraId="2B84C4DD">
      <w:pPr>
        <w:pStyle w:val="47"/>
      </w:pPr>
      <w:r>
        <w:t>7. 最小独立实验</w:t>
      </w:r>
    </w:p>
    <w:p w14:paraId="17AAB79F">
      <w:pPr>
        <w:pStyle w:val="65"/>
        <w:spacing w:before="60" w:after="60" w:line="240" w:lineRule="auto"/>
        <w:ind w:left="0" w:firstLine="0"/>
        <w:jc w:val="left"/>
      </w:pPr>
      <w:r>
        <w:t># 命令行体验 ALSA（板子）</w:t>
      </w:r>
      <w:r>
        <w:br w:type="textWrapping"/>
      </w:r>
      <w:r>
        <w:t>arecord -D hw:0 -f S16_LE -r 48000 -c 4 -d 2 /tmp/t.wav</w:t>
      </w:r>
      <w:r>
        <w:br w:type="textWrapping"/>
      </w:r>
      <w:r>
        <w:t>aplay -D hw:0 -f S16_LE -r 48000 -c 2 /tmp/t.wav</w:t>
      </w:r>
      <w:r>
        <w:br w:type="textWrapping"/>
      </w:r>
      <w:r>
        <w:br w:type="textWrapping"/>
      </w:r>
      <w:r>
        <w:t># 看 ALSA 设备与参数</w:t>
      </w:r>
      <w:r>
        <w:br w:type="textWrapping"/>
      </w:r>
      <w:r>
        <w:t>cat /proc/asound/cards</w:t>
      </w:r>
      <w:r>
        <w:br w:type="textWrapping"/>
      </w:r>
      <w:r>
        <w:t>amixer -c 0</w:t>
      </w:r>
      <w:r>
        <w:br w:type="textWrapping"/>
      </w:r>
      <w:r>
        <w:br w:type="textWrapping"/>
      </w:r>
      <w:r>
        <w:t># 制造 underrun：播放时用 nice 拖慢一个进程</w:t>
      </w:r>
      <w:r>
        <w:br w:type="textWrapping"/>
      </w:r>
      <w:r>
        <w:t># 观察 dmesg 里的 ALSA xrun 日志</w:t>
      </w:r>
    </w:p>
    <w:p w14:paraId="32147F70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3"/>
        <w:gridCol w:w="2764"/>
      </w:tblGrid>
      <w:tr w14:paraId="3A19D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4842C07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52D06133">
            <w:pPr>
              <w:jc w:val="both"/>
            </w:pPr>
            <w:r>
              <w:rPr>
                <w:b/>
              </w:rPr>
              <w:t>ALSA 操作</w:t>
            </w:r>
          </w:p>
        </w:tc>
        <w:tc>
          <w:tcPr>
            <w:tcW w:w="2769" w:type="dxa"/>
          </w:tcPr>
          <w:p w14:paraId="4BA6EF8B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6BFC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CDE477B">
            <w:pPr>
              <w:jc w:val="both"/>
            </w:pPr>
            <w:r>
              <w:t>ConfigurePcm</w:t>
            </w:r>
          </w:p>
        </w:tc>
        <w:tc>
          <w:tcPr>
            <w:tcW w:w="2769" w:type="dxa"/>
          </w:tcPr>
          <w:p w14:paraId="6A52754D">
            <w:pPr>
              <w:jc w:val="both"/>
            </w:pPr>
            <w:r>
              <w:t>hw params 精确设置（格式/率/通道/period/buffer）</w:t>
            </w:r>
          </w:p>
        </w:tc>
        <w:tc>
          <w:tcPr>
            <w:tcW w:w="2769" w:type="dxa"/>
          </w:tcPr>
          <w:p w14:paraId="687E8B47">
            <w:pPr>
              <w:jc w:val="both"/>
            </w:pPr>
            <w:r>
              <w:t>audio_backend.cpp</w:t>
            </w:r>
          </w:p>
        </w:tc>
      </w:tr>
      <w:tr w14:paraId="0AF8A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C8B3E59">
            <w:pPr>
              <w:jc w:val="both"/>
            </w:pPr>
            <w:r>
              <w:t>ReadCapture20ms</w:t>
            </w:r>
          </w:p>
        </w:tc>
        <w:tc>
          <w:tcPr>
            <w:tcW w:w="2769" w:type="dxa"/>
          </w:tcPr>
          <w:p w14:paraId="238B15C8">
            <w:pPr>
              <w:jc w:val="both"/>
            </w:pPr>
            <w:r>
              <w:t>readi 循环 + XRUN recover + discontinuity</w:t>
            </w:r>
          </w:p>
        </w:tc>
        <w:tc>
          <w:tcPr>
            <w:tcW w:w="2769" w:type="dxa"/>
          </w:tcPr>
          <w:p w14:paraId="0FF30358">
            <w:pPr>
              <w:jc w:val="both"/>
            </w:pPr>
            <w:r>
              <w:t>audio_backend.cpp</w:t>
            </w:r>
          </w:p>
        </w:tc>
      </w:tr>
      <w:tr w14:paraId="64597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2375501">
            <w:pPr>
              <w:jc w:val="both"/>
            </w:pPr>
            <w:r>
              <w:t>WritePlayback</w:t>
            </w:r>
          </w:p>
        </w:tc>
        <w:tc>
          <w:tcPr>
            <w:tcW w:w="2769" w:type="dxa"/>
          </w:tcPr>
          <w:p w14:paraId="1A680E8B">
            <w:pPr>
              <w:jc w:val="both"/>
            </w:pPr>
            <w:r>
              <w:t>writei 循环 + underrun 恢复</w:t>
            </w:r>
          </w:p>
        </w:tc>
        <w:tc>
          <w:tcPr>
            <w:tcW w:w="2769" w:type="dxa"/>
          </w:tcPr>
          <w:p w14:paraId="64C0184B">
            <w:pPr>
              <w:jc w:val="both"/>
            </w:pPr>
            <w:r>
              <w:t>audio_backend.cpp</w:t>
            </w:r>
          </w:p>
        </w:tc>
      </w:tr>
      <w:tr w14:paraId="10298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1D6630">
            <w:pPr>
              <w:jc w:val="both"/>
            </w:pPr>
            <w:r>
              <w:t>DrainPlayback/DropPlayback</w:t>
            </w:r>
          </w:p>
        </w:tc>
        <w:tc>
          <w:tcPr>
            <w:tcW w:w="2769" w:type="dxa"/>
          </w:tcPr>
          <w:p w14:paraId="5CDF3381">
            <w:pPr>
              <w:jc w:val="both"/>
            </w:pPr>
            <w:r>
              <w:t>drain vs drop</w:t>
            </w:r>
          </w:p>
        </w:tc>
        <w:tc>
          <w:tcPr>
            <w:tcW w:w="2769" w:type="dxa"/>
          </w:tcPr>
          <w:p w14:paraId="46519387">
            <w:pPr>
              <w:jc w:val="both"/>
            </w:pPr>
            <w:r>
              <w:t>audio_backend.cpp</w:t>
            </w:r>
          </w:p>
        </w:tc>
      </w:tr>
      <w:tr w14:paraId="09F08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DF1F268">
            <w:pPr>
              <w:jc w:val="both"/>
            </w:pPr>
            <w:r>
              <w:t>InterruptCapture</w:t>
            </w:r>
          </w:p>
        </w:tc>
        <w:tc>
          <w:tcPr>
            <w:tcW w:w="2769" w:type="dxa"/>
          </w:tcPr>
          <w:p w14:paraId="1AB30C22">
            <w:pPr>
              <w:jc w:val="both"/>
            </w:pPr>
            <w:r>
              <w:t>snd_pcm_abort</w:t>
            </w:r>
          </w:p>
        </w:tc>
        <w:tc>
          <w:tcPr>
            <w:tcW w:w="2769" w:type="dxa"/>
          </w:tcPr>
          <w:p w14:paraId="5130F2D8">
            <w:pPr>
              <w:jc w:val="both"/>
            </w:pPr>
            <w:r>
              <w:t>audio_backend.cpp</w:t>
            </w:r>
          </w:p>
        </w:tc>
      </w:tr>
    </w:tbl>
    <w:p w14:paraId="539BDE24"/>
    <w:p w14:paraId="6EB88DAF">
      <w:pPr>
        <w:pStyle w:val="47"/>
      </w:pPr>
      <w:r>
        <w:t>9. 错误版本</w:t>
      </w:r>
    </w:p>
    <w:p w14:paraId="778EB6BF">
      <w:pPr>
        <w:pStyle w:val="65"/>
        <w:spacing w:before="60" w:after="60" w:line="240" w:lineRule="auto"/>
        <w:ind w:left="0" w:firstLine="0"/>
        <w:jc w:val="left"/>
      </w:pPr>
      <w:r>
        <w:t>// 错误：XRUN 后不标记断帧</w:t>
      </w:r>
      <w:r>
        <w:br w:type="textWrapping"/>
      </w:r>
      <w:r>
        <w:t>if (rc == -EPIPE) { snd_pcm_recover(...); continue; }</w:t>
      </w:r>
      <w:r>
        <w:br w:type="textWrapping"/>
      </w:r>
      <w:r>
        <w:t>// 缺掉的 20ms 被当成"没发生" → 语音时间轴悄悄缩短</w:t>
      </w:r>
      <w:r>
        <w:br w:type="textWrapping"/>
      </w:r>
      <w:r>
        <w:t>// 正确：offset=0 重读 + discontinuity=true</w:t>
      </w:r>
    </w:p>
    <w:p w14:paraId="33209FF4">
      <w:pPr>
        <w:pStyle w:val="47"/>
      </w:pPr>
      <w:r>
        <w:t>10. 不变量总结</w:t>
      </w:r>
    </w:p>
    <w:p w14:paraId="503E85C3">
      <w:pPr>
        <w:pStyle w:val="56"/>
      </w:pPr>
      <w:r>
        <w:t>period/buffer 是内核环形缓冲的粒度与容量。</w:t>
      </w:r>
    </w:p>
    <w:p w14:paraId="082C105E">
      <w:pPr>
        <w:pStyle w:val="56"/>
      </w:pPr>
      <w:r>
        <w:t>XRUN = 时间轴断裂，recover 只救流不救数据。</w:t>
      </w:r>
    </w:p>
    <w:p w14:paraId="7F93FE99">
      <w:pPr>
        <w:pStyle w:val="56"/>
      </w:pPr>
      <w:r>
        <w:t>断帧必须显式上报并取消 turn。</w:t>
      </w:r>
    </w:p>
    <w:p w14:paraId="5A814472">
      <w:pPr>
        <w:pStyle w:val="56"/>
      </w:pPr>
      <w:r>
        <w:t>drain 等尾音，drop 立即停，abort 打断阻塞。</w:t>
      </w:r>
    </w:p>
    <w:p w14:paraId="6CA3A4FA">
      <w:pPr>
        <w:pStyle w:val="56"/>
      </w:pPr>
      <w:r>
        <w:t>ALSA 参数必须精确匹配，不接受静默降级。</w:t>
      </w:r>
    </w:p>
    <w:p w14:paraId="24AD074A">
      <w:pPr>
        <w:pStyle w:val="47"/>
      </w:pPr>
      <w:r>
        <w:t>11. 章末考核</w:t>
      </w:r>
    </w:p>
    <w:p w14:paraId="65BE563B">
      <w:pPr>
        <w:pStyle w:val="56"/>
      </w:pPr>
      <w:r>
        <w:t>period 与 buffer 的关系？</w:t>
      </w:r>
    </w:p>
    <w:p w14:paraId="061A469E">
      <w:pPr>
        <w:pStyle w:val="56"/>
      </w:pPr>
      <w:r>
        <w:t>overrun 与 underrun 的区别？</w:t>
      </w:r>
    </w:p>
    <w:p w14:paraId="0C2E9C33">
      <w:pPr>
        <w:pStyle w:val="56"/>
      </w:pPr>
      <w:r>
        <w:t>为什么 recover 成功仍要取消 turn？</w:t>
      </w:r>
    </w:p>
    <w:p w14:paraId="73D7875F">
      <w:pPr>
        <w:pStyle w:val="56"/>
      </w:pPr>
      <w:r>
        <w:t>drain 与 drop 的语义与使用场景？</w:t>
      </w:r>
    </w:p>
    <w:p w14:paraId="50B49A26">
      <w:pPr>
        <w:pStyle w:val="46"/>
        <w:keepNext/>
        <w:pageBreakBefore/>
      </w:pPr>
      <w:bookmarkStart w:id="45" w:name="_Toc2455"/>
      <w:r>
        <w:t>第35章  重采样：48k、24k、16k之间的转换</w:t>
      </w:r>
      <w:bookmarkEnd w:id="45"/>
    </w:p>
    <w:p w14:paraId="62A54A86">
      <w:pPr>
        <w:pStyle w:val="47"/>
      </w:pPr>
      <w:r>
        <w:t>1. 真实问题</w:t>
      </w:r>
    </w:p>
    <w:p w14:paraId="42DAAE87">
      <w:pPr>
        <w:pStyle w:val="25"/>
      </w:pPr>
      <w:r>
        <w:t>采集是 48kHz，3A 吃 16kHz，TTS 是 24kHz，播放是 48kHz。为什么不能"每三个采样取一个"把 48k 降到 16k？为什么 mic 和 ref 必须一起转？这一章讲清采样率转换的原理与工程约束。</w:t>
      </w:r>
    </w:p>
    <w:p w14:paraId="476B6AD9">
      <w:pPr>
        <w:pStyle w:val="47"/>
      </w:pPr>
      <w:r>
        <w:t>2. 原理展开：为什么不能直接抽点——混叠</w:t>
      </w:r>
    </w:p>
    <w:p w14:paraId="50CEA103">
      <w:pPr>
        <w:pStyle w:val="25"/>
      </w:pPr>
      <w:r>
        <w:t>把 48kHz 降到 16kHz，最"省事"的想法是每隔 3 个采样取 1 个。但抽样定理（第 33 章）说：16kHz 只能表示 8kHz 以下频率。48kHz 里 8kHz~24kHz 的高频成分，直接抽点后会"折叠"回 8kHz 以下——变成不存在的低频噪声。这个现象叫混叠（aliasing）。</w:t>
      </w:r>
    </w:p>
    <w:p w14:paraId="68D8259A">
      <w:pPr>
        <w:pStyle w:val="65"/>
        <w:spacing w:before="60" w:after="60" w:line="240" w:lineRule="auto"/>
        <w:ind w:left="0" w:firstLine="0"/>
        <w:jc w:val="left"/>
      </w:pPr>
      <w:r>
        <w:t>直接抽点（每 3 取 1）的问题：</w:t>
      </w:r>
      <w:r>
        <w:br w:type="textWrapping"/>
      </w:r>
      <w:r>
        <w:t xml:space="preserve">  原始频谱：0 ── 8k ── 24kHz（含高频）</w:t>
      </w:r>
      <w:r>
        <w:br w:type="textWrapping"/>
      </w:r>
      <w:r>
        <w:t xml:space="preserve">  抽点后：高频折叠回 0~8k → 听到不存在的低频噪声</w:t>
      </w:r>
      <w:r>
        <w:br w:type="textWrapping"/>
      </w:r>
      <w:r>
        <w:br w:type="textWrapping"/>
      </w:r>
      <w:r>
        <w:t>正确做法：</w:t>
      </w:r>
      <w:r>
        <w:br w:type="textWrapping"/>
      </w:r>
      <w:r>
        <w:t xml:space="preserve">  ① 先低通滤波（截止 8kHz）——去掉会折叠的高频</w:t>
      </w:r>
      <w:r>
        <w:br w:type="textWrapping"/>
      </w:r>
      <w:r>
        <w:t xml:space="preserve">  ② 再每 3 取 1</w:t>
      </w:r>
      <w:r>
        <w:br w:type="textWrapping"/>
      </w:r>
      <w:r>
        <w:br w:type="textWrapping"/>
      </w:r>
      <w:r>
        <w:t>上采样（24k→48k）同理：</w:t>
      </w:r>
      <w:r>
        <w:br w:type="textWrapping"/>
      </w:r>
      <w:r>
        <w:t xml:space="preserve">  ① 插值（在采样点之间插零点）</w:t>
      </w:r>
      <w:r>
        <w:br w:type="textWrapping"/>
      </w:r>
      <w:r>
        <w:t xml:space="preserve">  ② 低通滤波（平滑）</w:t>
      </w:r>
    </w:p>
    <w:p w14:paraId="2033AC40">
      <w:pPr>
        <w:pStyle w:val="25"/>
      </w:pPr>
      <w:r>
        <w:t>所以重采样器 = 滤波器 + 抽取/插值。滤波器是"为什么不能简单抽点"的完整答案。</w:t>
      </w:r>
    </w:p>
    <w:p w14:paraId="2591FEF1">
      <w:pPr>
        <w:pStyle w:val="47"/>
      </w:pPr>
      <w:r>
        <w:t>3. 原理展开：滤波器的跨帧状态</w:t>
      </w:r>
    </w:p>
    <w:p w14:paraId="50989CCE">
      <w:pPr>
        <w:pStyle w:val="25"/>
      </w:pPr>
      <w:r>
        <w:t>低通滤波不是逐样本独立的：输出依赖前面很多个输入（有限冲激响应 FIR 的"记忆"）。这个记忆必须跨帧保留。</w:t>
      </w:r>
    </w:p>
    <w:p w14:paraId="50A434AD">
      <w:pPr>
        <w:pStyle w:val="65"/>
        <w:spacing w:before="60" w:after="60" w:line="240" w:lineRule="auto"/>
        <w:ind w:left="0" w:firstLine="0"/>
        <w:jc w:val="left"/>
      </w:pPr>
      <w:r>
        <w:t>FIR 滤波：</w:t>
      </w:r>
      <w:r>
        <w:br w:type="textWrapping"/>
      </w:r>
      <w:r>
        <w:t xml:space="preserve">  y[n] = h[0]x[n] + h[1]x[n-1] + ... + h[K-1]x[n-K+1]</w:t>
      </w:r>
      <w:r>
        <w:br w:type="textWrapping"/>
      </w:r>
      <w:r>
        <w:t xml:space="preserve">  输出依赖最近 K 个输入</w:t>
      </w:r>
      <w:r>
        <w:br w:type="textWrapping"/>
      </w:r>
      <w:r>
        <w:br w:type="textWrapping"/>
      </w:r>
      <w:r>
        <w:t>跨帧问题：</w:t>
      </w:r>
      <w:r>
        <w:br w:type="textWrapping"/>
      </w:r>
      <w:r>
        <w:t xml:space="preserve">  第 N 帧的输出要用第 N-1 帧末尾的输入</w:t>
      </w:r>
      <w:r>
        <w:br w:type="textWrapping"/>
      </w:r>
      <w:r>
        <w:t xml:space="preserve">  所以重采样器内部有状态（delay line）</w:t>
      </w:r>
      <w:r>
        <w:br w:type="textWrapping"/>
      </w:r>
      <w:r>
        <w:br w:type="textWrapping"/>
      </w:r>
      <w:r>
        <w:t>错误做法：每帧独立重采样</w:t>
      </w:r>
      <w:r>
        <w:br w:type="textWrapping"/>
      </w:r>
      <w:r>
        <w:t xml:space="preserve">  → 帧边界出现滤波器"重启"的毛刺</w:t>
      </w:r>
      <w:r>
        <w:br w:type="textWrapping"/>
      </w:r>
      <w:r>
        <w:t xml:space="preserve">  → 帧间相位不连续 → 爆音</w:t>
      </w:r>
      <w:r>
        <w:br w:type="textWrapping"/>
      </w:r>
      <w:r>
        <w:br w:type="textWrapping"/>
      </w:r>
      <w:r>
        <w:t>libswresample 的正确用法：</w:t>
      </w:r>
      <w:r>
        <w:br w:type="textWrapping"/>
      </w:r>
      <w:r>
        <w:t xml:space="preserve">  一个 SwrContext 持续使用（状态跨帧保留）</w:t>
      </w:r>
      <w:r>
        <w:br w:type="textWrapping"/>
      </w:r>
      <w:r>
        <w:t xml:space="preserve">  断帧时：swr_close + swr_init（整链路复位）</w:t>
      </w:r>
    </w:p>
    <w:p w14:paraId="61F51923">
      <w:pPr>
        <w:pStyle w:val="47"/>
      </w:pPr>
      <w:r>
        <w:t>4. 原理展开：为什么 mic/ref 必须联合重采样</w:t>
      </w:r>
    </w:p>
    <w:p w14:paraId="5560ABA3">
      <w:pPr>
        <w:pStyle w:val="25"/>
      </w:pPr>
      <w:r>
        <w:t>boomPI 的采集重采样是"四通道一起转"（48k 4ch → 16k 4ch），不是每个通道单独转。原因：</w:t>
      </w:r>
    </w:p>
    <w:p w14:paraId="38E1D0F6">
      <w:pPr>
        <w:pStyle w:val="65"/>
        <w:spacing w:before="60" w:after="60" w:line="240" w:lineRule="auto"/>
        <w:ind w:left="0" w:firstLine="0"/>
        <w:jc w:val="left"/>
      </w:pPr>
      <w:r>
        <w:t>分开转的问题：</w:t>
      </w:r>
      <w:r>
        <w:br w:type="textWrapping"/>
      </w:r>
      <w:r>
        <w:t xml:space="preserve">  每个通道各有一个滤波器 → 各自的相位延迟</w:t>
      </w:r>
      <w:r>
        <w:br w:type="textWrapping"/>
      </w:r>
      <w:r>
        <w:t xml:space="preserve">  mic 和 ref 之间出现微小时间偏移</w:t>
      </w:r>
      <w:r>
        <w:br w:type="textWrapping"/>
      </w:r>
      <w:r>
        <w:t xml:space="preserve">  → AEC 的参考与回声对不上 → 消除失效</w:t>
      </w:r>
      <w:r>
        <w:br w:type="textWrapping"/>
      </w:r>
      <w:r>
        <w:br w:type="textWrapping"/>
      </w:r>
      <w:r>
        <w:t>联合转：</w:t>
      </w:r>
      <w:r>
        <w:br w:type="textWrapping"/>
      </w:r>
      <w:r>
        <w:t xml:space="preserve">  同一时刻的 4 个样本一起处理</w:t>
      </w:r>
      <w:r>
        <w:br w:type="textWrapping"/>
      </w:r>
      <w:r>
        <w:t xml:space="preserve">  → 通道间相对相位零偏移</w:t>
      </w:r>
      <w:r>
        <w:br w:type="textWrapping"/>
      </w:r>
      <w:r>
        <w:t xml:space="preserve">  → AEC 能吃"对齐的"参考</w:t>
      </w:r>
      <w:r>
        <w:br w:type="textWrapping"/>
      </w:r>
      <w:r>
        <w:br w:type="textWrapping"/>
      </w:r>
      <w:r>
        <w:t>这就是 boomPI 选 4 通道联合重采样而非逐通道的原因</w:t>
      </w:r>
    </w:p>
    <w:p w14:paraId="64213904">
      <w:pPr>
        <w:pStyle w:val="47"/>
      </w:pPr>
      <w:r>
        <w:t>5. 最小独立实验</w:t>
      </w:r>
    </w:p>
    <w:p w14:paraId="5B358A0C">
      <w:pPr>
        <w:pStyle w:val="65"/>
        <w:spacing w:before="60" w:after="60" w:line="240" w:lineRule="auto"/>
        <w:ind w:left="0" w:firstLine="0"/>
        <w:jc w:val="left"/>
      </w:pPr>
      <w:r>
        <w:t># 听混叠（PC 上即可）</w:t>
      </w:r>
      <w:r>
        <w:br w:type="textWrapping"/>
      </w:r>
      <w:r>
        <w:t>ffmpeg -f lavfi -i "sine=frequency=15000" -ar 8000 -ac 1 /tmp/alias.wav</w:t>
      </w:r>
      <w:r>
        <w:br w:type="textWrapping"/>
      </w:r>
      <w:r>
        <w:t># 15kHz 信号被抽到 8k 采样率 → 折叠成 1kHz 可听低频</w:t>
      </w:r>
      <w:r>
        <w:br w:type="textWrapping"/>
      </w:r>
      <w:r>
        <w:t># 这就是"不滤波直接抽点"的后果</w:t>
      </w:r>
      <w:r>
        <w:br w:type="textWrapping"/>
      </w:r>
      <w:r>
        <w:br w:type="textWrapping"/>
      </w:r>
      <w:r>
        <w:t># 对比：先低通再降</w:t>
      </w:r>
      <w:r>
        <w:br w:type="textWrapping"/>
      </w:r>
      <w:r>
        <w:t>ffmpeg -f lavfi -i "sine=frequency=15000" -af lowpass=3500,aresample=8000 -ac 1 /tmp/ok.wav</w:t>
      </w:r>
      <w:r>
        <w:br w:type="textWrapping"/>
      </w:r>
      <w:r>
        <w:t># 高频被滤掉，无混叠</w:t>
      </w:r>
    </w:p>
    <w:p w14:paraId="094DC110">
      <w:pPr>
        <w:pStyle w:val="47"/>
      </w:pPr>
      <w:r>
        <w:t>6.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4"/>
        <w:gridCol w:w="2767"/>
      </w:tblGrid>
      <w:tr w14:paraId="155C7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04CB13D8">
            <w:pPr>
              <w:jc w:val="both"/>
            </w:pPr>
            <w:r>
              <w:rPr>
                <w:b/>
              </w:rPr>
              <w:t>重采样器</w:t>
            </w:r>
          </w:p>
        </w:tc>
        <w:tc>
          <w:tcPr>
            <w:tcW w:w="2769" w:type="dxa"/>
          </w:tcPr>
          <w:p w14:paraId="6AB99056">
            <w:pPr>
              <w:jc w:val="both"/>
            </w:pPr>
            <w:r>
              <w:rPr>
                <w:b/>
              </w:rPr>
              <w:t>方向</w:t>
            </w:r>
          </w:p>
        </w:tc>
        <w:tc>
          <w:tcPr>
            <w:tcW w:w="2769" w:type="dxa"/>
          </w:tcPr>
          <w:p w14:paraId="501EBE22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3B1F8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CFD0725">
            <w:pPr>
              <w:jc w:val="both"/>
            </w:pPr>
            <w:r>
              <w:t>capture_swr</w:t>
            </w:r>
          </w:p>
        </w:tc>
        <w:tc>
          <w:tcPr>
            <w:tcW w:w="2769" w:type="dxa"/>
          </w:tcPr>
          <w:p w14:paraId="2625EB18">
            <w:pPr>
              <w:jc w:val="both"/>
            </w:pPr>
            <w:r>
              <w:t>48k 4ch → 16k 4ch（联合）</w:t>
            </w:r>
          </w:p>
        </w:tc>
        <w:tc>
          <w:tcPr>
            <w:tcW w:w="2769" w:type="dxa"/>
          </w:tcPr>
          <w:p w14:paraId="22F09297">
            <w:pPr>
              <w:jc w:val="both"/>
            </w:pPr>
            <w:r>
              <w:t>audio_backend.cpp</w:t>
            </w:r>
          </w:p>
        </w:tc>
      </w:tr>
      <w:tr w14:paraId="3C51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55F3696">
            <w:pPr>
              <w:jc w:val="both"/>
            </w:pPr>
            <w:r>
              <w:t>playback_swr</w:t>
            </w:r>
          </w:p>
        </w:tc>
        <w:tc>
          <w:tcPr>
            <w:tcW w:w="2769" w:type="dxa"/>
          </w:tcPr>
          <w:p w14:paraId="760C4086">
            <w:pPr>
              <w:jc w:val="both"/>
            </w:pPr>
            <w:r>
              <w:t>24k 1ch → 48k 1ch</w:t>
            </w:r>
          </w:p>
        </w:tc>
        <w:tc>
          <w:tcPr>
            <w:tcW w:w="2769" w:type="dxa"/>
          </w:tcPr>
          <w:p w14:paraId="3F3624E1">
            <w:pPr>
              <w:jc w:val="both"/>
            </w:pPr>
            <w:r>
              <w:t>audio_backend.cpp</w:t>
            </w:r>
          </w:p>
        </w:tc>
      </w:tr>
      <w:tr w14:paraId="289B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E7D89D2">
            <w:pPr>
              <w:jc w:val="both"/>
            </w:pPr>
            <w:r>
              <w:t>ResetSwr</w:t>
            </w:r>
          </w:p>
        </w:tc>
        <w:tc>
          <w:tcPr>
            <w:tcW w:w="2769" w:type="dxa"/>
          </w:tcPr>
          <w:p w14:paraId="300CB381">
            <w:pPr>
              <w:jc w:val="both"/>
            </w:pPr>
            <w:r>
              <w:t>断帧时复位</w:t>
            </w:r>
          </w:p>
        </w:tc>
        <w:tc>
          <w:tcPr>
            <w:tcW w:w="2769" w:type="dxa"/>
          </w:tcPr>
          <w:p w14:paraId="4EF51CD8">
            <w:pPr>
              <w:jc w:val="both"/>
            </w:pPr>
            <w:r>
              <w:t>audio_backend.cpp</w:t>
            </w:r>
          </w:p>
        </w:tc>
      </w:tr>
    </w:tbl>
    <w:p w14:paraId="5B83CE72"/>
    <w:p w14:paraId="587F4EEC">
      <w:pPr>
        <w:pStyle w:val="47"/>
      </w:pPr>
      <w:r>
        <w:t>7. 错误版本</w:t>
      </w:r>
    </w:p>
    <w:p w14:paraId="5A4B0F2C">
      <w:pPr>
        <w:pStyle w:val="65"/>
        <w:spacing w:before="60" w:after="60" w:line="240" w:lineRule="auto"/>
        <w:ind w:left="0" w:firstLine="0"/>
        <w:jc w:val="left"/>
      </w:pPr>
      <w:r>
        <w:t>// 错误：每通道单独重采样</w:t>
      </w:r>
      <w:r>
        <w:br w:type="textWrapping"/>
      </w:r>
      <w:r>
        <w:t>for (int ch = 0; ch &lt; 4; ++ch)</w:t>
      </w:r>
      <w:r>
        <w:br w:type="textWrapping"/>
      </w:r>
      <w:r>
        <w:t xml:space="preserve">    swr_convert(ch_swr[ch], ...);   // 4 个独立滤波器</w:t>
      </w:r>
      <w:r>
        <w:br w:type="textWrapping"/>
      </w:r>
      <w:r>
        <w:t>// 通道间相位偏移 → AEC 失效</w:t>
      </w:r>
    </w:p>
    <w:p w14:paraId="3449F4AE">
      <w:pPr>
        <w:pStyle w:val="47"/>
      </w:pPr>
      <w:r>
        <w:t>8. 不变量总结</w:t>
      </w:r>
    </w:p>
    <w:p w14:paraId="6EE698A9">
      <w:pPr>
        <w:pStyle w:val="56"/>
      </w:pPr>
      <w:r>
        <w:t>重采样 = 滤波 + 抽取/插值，不能直接抽点。</w:t>
      </w:r>
    </w:p>
    <w:p w14:paraId="6B977881">
      <w:pPr>
        <w:pStyle w:val="56"/>
      </w:pPr>
      <w:r>
        <w:t>滤波器状态跨帧保留，断帧整体复位。</w:t>
      </w:r>
    </w:p>
    <w:p w14:paraId="551E6696">
      <w:pPr>
        <w:pStyle w:val="56"/>
      </w:pPr>
      <w:r>
        <w:t>mic/ref 必须联合重采样保相位。</w:t>
      </w:r>
    </w:p>
    <w:p w14:paraId="6B239BE0">
      <w:pPr>
        <w:pStyle w:val="56"/>
      </w:pPr>
      <w:r>
        <w:t>混叠来自"不满足采样定理"的高频折叠。</w:t>
      </w:r>
    </w:p>
    <w:p w14:paraId="7491889A">
      <w:pPr>
        <w:pStyle w:val="47"/>
      </w:pPr>
      <w:r>
        <w:t>9. 章末考核</w:t>
      </w:r>
    </w:p>
    <w:p w14:paraId="15B66069">
      <w:pPr>
        <w:pStyle w:val="56"/>
      </w:pPr>
      <w:r>
        <w:t>为什么不能"每 3 取 1"？</w:t>
      </w:r>
    </w:p>
    <w:p w14:paraId="0FDBB55B">
      <w:pPr>
        <w:pStyle w:val="56"/>
      </w:pPr>
      <w:r>
        <w:t>FIR 滤波为什么有跨帧状态？</w:t>
      </w:r>
    </w:p>
    <w:p w14:paraId="4EA126A0">
      <w:pPr>
        <w:pStyle w:val="56"/>
      </w:pPr>
      <w:r>
        <w:t>分开重采样 mic/ref 会怎样？</w:t>
      </w:r>
    </w:p>
    <w:p w14:paraId="374D5295">
      <w:pPr>
        <w:pStyle w:val="56"/>
      </w:pPr>
      <w:r>
        <w:t>断帧时重采样器要做什么？</w:t>
      </w:r>
    </w:p>
    <w:p w14:paraId="3B9AF923">
      <w:pPr>
        <w:pStyle w:val="46"/>
        <w:keepNext/>
        <w:pageBreakBefore/>
      </w:pPr>
      <w:bookmarkStart w:id="46" w:name="_Toc22080"/>
      <w:r>
        <w:t>第36章  AEC、VAD与唤醒词：语音链路的三个"为什么"</w:t>
      </w:r>
      <w:bookmarkEnd w:id="46"/>
    </w:p>
    <w:p w14:paraId="253F748A">
      <w:pPr>
        <w:pStyle w:val="47"/>
      </w:pPr>
      <w:r>
        <w:t>1. 真实问题</w:t>
      </w:r>
    </w:p>
    <w:p w14:paraId="2492DA6E">
      <w:pPr>
        <w:pStyle w:val="25"/>
      </w:pPr>
      <w:r>
        <w:t>扬声器放 TTS 时，麦克风同时采到自己的回声。如果 VAD 把回声当人声，设备会自己打断自己。boomPI 怎么区分"扬声器声音"和"用户说话"？为什么 near_voice 只能用 3A 之后的信号？为什么唤醒词检测与 VAD 不是一回事？</w:t>
      </w:r>
    </w:p>
    <w:p w14:paraId="6CA1F31D">
      <w:pPr>
        <w:pStyle w:val="47"/>
      </w:pPr>
      <w:r>
        <w:t>2. 原理展开：麦克风信号的三部分</w:t>
      </w:r>
    </w:p>
    <w:p w14:paraId="74745A59">
      <w:pPr>
        <w:pStyle w:val="25"/>
      </w:pPr>
      <w:r>
        <w:t>麦克风采到的信号从来不是"纯人声"：</w:t>
      </w:r>
    </w:p>
    <w:p w14:paraId="172AD3EA">
      <w:pPr>
        <w:pStyle w:val="65"/>
        <w:spacing w:before="60" w:after="60" w:line="240" w:lineRule="auto"/>
        <w:ind w:left="0" w:firstLine="0"/>
        <w:jc w:val="left"/>
      </w:pPr>
      <w:r>
        <w:t>麦克风信号 = 用户近讲 + 扬声器回声 + 环境噪声</w:t>
      </w:r>
      <w:r>
        <w:br w:type="textWrapping"/>
      </w:r>
      <w:r>
        <w:br w:type="textWrapping"/>
      </w:r>
      <w:r>
        <w:t>回声路径：</w:t>
      </w:r>
      <w:r>
        <w:br w:type="textWrapping"/>
      </w:r>
      <w:r>
        <w:t xml:space="preserve">  TTS 数字信号 → DAC → 功放 → 扬声器 → 空气 → 麦克风</w:t>
      </w:r>
      <w:r>
        <w:br w:type="textWrapping"/>
      </w:r>
      <w:r>
        <w:t xml:space="preserve">  这条路径有延迟（声学传输）和衰减</w:t>
      </w:r>
      <w:r>
        <w:br w:type="textWrapping"/>
      </w:r>
      <w:r>
        <w:br w:type="textWrapping"/>
      </w:r>
      <w:r>
        <w:t>AEC（声学回声消除）要做的事：</w:t>
      </w:r>
      <w:r>
        <w:br w:type="textWrapping"/>
      </w:r>
      <w:r>
        <w:t xml:space="preserve">  用"播放参考信号"建模回声路径</w:t>
      </w:r>
      <w:r>
        <w:br w:type="textWrapping"/>
      </w:r>
      <w:r>
        <w:t xml:space="preserve">  从麦克风信号里减去预测的回声</w:t>
      </w:r>
    </w:p>
    <w:p w14:paraId="2EE96771">
      <w:pPr>
        <w:pStyle w:val="47"/>
      </w:pPr>
      <w:r>
        <w:t>3. 原理展开：AEC——参考信号是灵魂</w:t>
      </w:r>
    </w:p>
    <w:p w14:paraId="19DAA3F6">
      <w:pPr>
        <w:pStyle w:val="25"/>
      </w:pPr>
      <w:r>
        <w:t>AEC 的输入有两个：麦克风信号、参考信号（播放的内容）。算法用自适应滤波器估计"参考→麦克风"的传递函数，然后相减。</w:t>
      </w:r>
    </w:p>
    <w:p w14:paraId="34A7F66D">
      <w:pPr>
        <w:pStyle w:val="65"/>
        <w:spacing w:before="60" w:after="60" w:line="240" w:lineRule="auto"/>
        <w:ind w:left="0" w:firstLine="0"/>
        <w:jc w:val="left"/>
      </w:pPr>
      <w:r>
        <w:t>自适应滤波（概念）：</w:t>
      </w:r>
      <w:r>
        <w:br w:type="textWrapping"/>
      </w:r>
      <w:r>
        <w:t xml:space="preserve">  估计：e[n] = mic[n] - sum( w[k] × ref[n-k] )</w:t>
      </w:r>
      <w:r>
        <w:br w:type="textWrapping"/>
      </w:r>
      <w:r>
        <w:t xml:space="preserve">  误差 e[n] 反馈调整滤波器系数 w</w:t>
      </w:r>
      <w:r>
        <w:br w:type="textWrapping"/>
      </w:r>
      <w:r>
        <w:t xml:space="preserve">  收敛后 e[n] ≈ 近讲 + 噪声（回声被减掉）</w:t>
      </w:r>
      <w:r>
        <w:br w:type="textWrapping"/>
      </w:r>
      <w:r>
        <w:br w:type="textWrapping"/>
      </w:r>
      <w:r>
        <w:t>参考信号的质量决定一切：</w:t>
      </w:r>
      <w:r>
        <w:br w:type="textWrapping"/>
      </w:r>
      <w:r>
        <w:t xml:space="preserve">  ref 必须与"扬声器实际播的"时间对齐</w:t>
      </w:r>
      <w:r>
        <w:br w:type="textWrapping"/>
      </w:r>
      <w:r>
        <w:br w:type="textWrapping"/>
      </w:r>
      <w:r>
        <w:t>boomPI 的参考来源：Mode1 硬件回采</w:t>
      </w:r>
      <w:r>
        <w:br w:type="textWrapping"/>
      </w:r>
      <w:r>
        <w:t xml:space="preserve">  Codec 把 DAC 输出的模拟信号同步采回 ADC</w:t>
      </w:r>
      <w:r>
        <w:br w:type="textWrapping"/>
      </w:r>
      <w:r>
        <w:t xml:space="preserve">  → ref 与 mic 在同一个采集 period，相位天然对齐</w:t>
      </w:r>
      <w:r>
        <w:br w:type="textWrapping"/>
      </w:r>
      <w:r>
        <w:br w:type="textWrapping"/>
      </w:r>
      <w:r>
        <w:t>为什么不用"将要播的 TTS 包"当参考：</w:t>
      </w:r>
      <w:r>
        <w:br w:type="textWrapping"/>
      </w:r>
      <w:r>
        <w:t xml:space="preserve">  软件参考与喇叭实际出声之间隔着</w:t>
      </w:r>
      <w:r>
        <w:br w:type="textWrapping"/>
      </w:r>
      <w:r>
        <w:t xml:space="preserve">  DAC→功放→扬声器→空气→麦克风 的未知延迟</w:t>
      </w:r>
      <w:r>
        <w:br w:type="textWrapping"/>
      </w:r>
      <w:r>
        <w:t xml:space="preserve">  参考错位 → 自适应滤波器永远收敛不了</w:t>
      </w:r>
    </w:p>
    <w:p w14:paraId="29D1E735">
      <w:pPr>
        <w:pStyle w:val="25"/>
      </w:pPr>
      <w:r>
        <w:t>这也是 AGENTS.md 禁止"软件 reference 叠加"的原因：两种参考同时存在会让 AEC 输入自相矛盾。</w:t>
      </w:r>
    </w:p>
    <w:p w14:paraId="33532B20">
      <w:pPr>
        <w:pStyle w:val="47"/>
      </w:pPr>
      <w:r>
        <w:t>4. 原理展开：VAD vs 唤醒词——两个不同的"是"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0D7D8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860BB2F">
            <w:pPr>
              <w:jc w:val="both"/>
            </w:pPr>
          </w:p>
        </w:tc>
        <w:tc>
          <w:tcPr>
            <w:tcW w:w="2769" w:type="dxa"/>
          </w:tcPr>
          <w:p w14:paraId="2AA6C787">
            <w:pPr>
              <w:jc w:val="both"/>
            </w:pPr>
            <w:r>
              <w:rPr>
                <w:b/>
              </w:rPr>
              <w:t>VAD（语音活动检测）</w:t>
            </w:r>
          </w:p>
        </w:tc>
        <w:tc>
          <w:tcPr>
            <w:tcW w:w="2769" w:type="dxa"/>
          </w:tcPr>
          <w:p w14:paraId="5492B713">
            <w:pPr>
              <w:jc w:val="both"/>
            </w:pPr>
            <w:r>
              <w:rPr>
                <w:b/>
              </w:rPr>
              <w:t>唤醒词检测（Snowboy）</w:t>
            </w:r>
          </w:p>
        </w:tc>
      </w:tr>
      <w:tr w14:paraId="65577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1D343C3">
            <w:pPr>
              <w:jc w:val="both"/>
            </w:pPr>
            <w:r>
              <w:t>回答的问题</w:t>
            </w:r>
          </w:p>
        </w:tc>
        <w:tc>
          <w:tcPr>
            <w:tcW w:w="2769" w:type="dxa"/>
          </w:tcPr>
          <w:p w14:paraId="5965E94F">
            <w:pPr>
              <w:jc w:val="both"/>
            </w:pPr>
            <w:r>
              <w:t>有没有语音？</w:t>
            </w:r>
          </w:p>
        </w:tc>
        <w:tc>
          <w:tcPr>
            <w:tcW w:w="2769" w:type="dxa"/>
          </w:tcPr>
          <w:p w14:paraId="3121D16E">
            <w:pPr>
              <w:jc w:val="both"/>
            </w:pPr>
            <w:r>
              <w:t>是不是"小智小智"？</w:t>
            </w:r>
          </w:p>
        </w:tc>
      </w:tr>
      <w:tr w14:paraId="1F988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4803540">
            <w:pPr>
              <w:jc w:val="both"/>
            </w:pPr>
            <w:r>
              <w:t>输出</w:t>
            </w:r>
          </w:p>
        </w:tc>
        <w:tc>
          <w:tcPr>
            <w:tcW w:w="2769" w:type="dxa"/>
          </w:tcPr>
          <w:p w14:paraId="27942E97">
            <w:pPr>
              <w:jc w:val="both"/>
            </w:pPr>
            <w:r>
              <w:t>有无语音的开关</w:t>
            </w:r>
          </w:p>
        </w:tc>
        <w:tc>
          <w:tcPr>
            <w:tcW w:w="2769" w:type="dxa"/>
          </w:tcPr>
          <w:p w14:paraId="45C33C6B">
            <w:pPr>
              <w:jc w:val="both"/>
            </w:pPr>
            <w:r>
              <w:t>是否命中词条</w:t>
            </w:r>
          </w:p>
        </w:tc>
      </w:tr>
      <w:tr w14:paraId="22FD3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452A329">
            <w:pPr>
              <w:jc w:val="both"/>
            </w:pPr>
            <w:r>
              <w:t>复杂度</w:t>
            </w:r>
          </w:p>
        </w:tc>
        <w:tc>
          <w:tcPr>
            <w:tcW w:w="2769" w:type="dxa"/>
          </w:tcPr>
          <w:p w14:paraId="57029CB2">
            <w:pPr>
              <w:jc w:val="both"/>
            </w:pPr>
            <w:r>
              <w:t>低（频谱能量特征）</w:t>
            </w:r>
          </w:p>
        </w:tc>
        <w:tc>
          <w:tcPr>
            <w:tcW w:w="2769" w:type="dxa"/>
          </w:tcPr>
          <w:p w14:paraId="4DC90E54">
            <w:pPr>
              <w:jc w:val="both"/>
            </w:pPr>
            <w:r>
              <w:t>高（模型匹配）</w:t>
            </w:r>
          </w:p>
        </w:tc>
      </w:tr>
      <w:tr w14:paraId="68A1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6002BB4">
            <w:pPr>
              <w:jc w:val="both"/>
            </w:pPr>
            <w:r>
              <w:t>boomPI 实现</w:t>
            </w:r>
          </w:p>
        </w:tc>
        <w:tc>
          <w:tcPr>
            <w:tcW w:w="2769" w:type="dxa"/>
          </w:tcPr>
          <w:p w14:paraId="26110B19">
            <w:pPr>
              <w:jc w:val="both"/>
            </w:pPr>
            <w:r>
              <w:t>WebRTC VAD</w:t>
            </w:r>
          </w:p>
        </w:tc>
        <w:tc>
          <w:tcPr>
            <w:tcW w:w="2769" w:type="dxa"/>
          </w:tcPr>
          <w:p w14:paraId="1899B153">
            <w:pPr>
              <w:jc w:val="both"/>
            </w:pPr>
            <w:r>
              <w:t>Snowboy（C ABI bridge）</w:t>
            </w:r>
          </w:p>
        </w:tc>
      </w:tr>
    </w:tbl>
    <w:p w14:paraId="20BB5563"/>
    <w:p w14:paraId="3C39D421">
      <w:pPr>
        <w:pStyle w:val="25"/>
      </w:pPr>
      <w:r>
        <w:t>VAD 是"音量/频谱像不像语音"；唤醒词是"音素序列是不是特定词"。唤醒词通常自带一个 VAD 前置（不是语音就不匹配），所以两者常配合使用：VAD 省电省算力，唤醒词保准确性。</w:t>
      </w:r>
    </w:p>
    <w:p w14:paraId="0EC17181">
      <w:pPr>
        <w:pStyle w:val="47"/>
      </w:pPr>
      <w:r>
        <w:t>5. 原理展开：为什么 near_voice 必须用 3A 后的信号</w:t>
      </w:r>
    </w:p>
    <w:p w14:paraId="45E8477B">
      <w:pPr>
        <w:pStyle w:val="25"/>
      </w:pPr>
      <w:r>
        <w:t>打断检测（用户说话打断 TTS）用的是"近讲"信号。如果拿原始麦克风信号判断：</w:t>
      </w:r>
    </w:p>
    <w:p w14:paraId="70999CD6">
      <w:pPr>
        <w:pStyle w:val="65"/>
        <w:spacing w:before="60" w:after="60" w:line="240" w:lineRule="auto"/>
        <w:ind w:left="0" w:firstLine="0"/>
        <w:jc w:val="left"/>
      </w:pPr>
      <w:r>
        <w:t>原始麦克风信号 = 人声 + 扬声器回声 + 噪声</w:t>
      </w:r>
      <w:r>
        <w:br w:type="textWrapping"/>
      </w:r>
      <w:r>
        <w:br w:type="textWrapping"/>
      </w:r>
      <w:r>
        <w:t>用 raw mic 判断"用户说话了"：</w:t>
      </w:r>
      <w:r>
        <w:br w:type="textWrapping"/>
      </w:r>
      <w:r>
        <w:t xml:space="preserve">  播放 TTS 时 raw mic 能量很高（全是回声）</w:t>
      </w:r>
      <w:r>
        <w:br w:type="textWrapping"/>
      </w:r>
      <w:r>
        <w:t xml:space="preserve">  → VAD 触发 → 以为用户说话 → 自己打断自己（自激）</w:t>
      </w:r>
      <w:r>
        <w:br w:type="textWrapping"/>
      </w:r>
      <w:r>
        <w:br w:type="textWrapping"/>
      </w:r>
      <w:r>
        <w:t>用 3A 后的信号（回声已消除）：</w:t>
      </w:r>
      <w:r>
        <w:br w:type="textWrapping"/>
      </w:r>
      <w:r>
        <w:t xml:space="preserve">  只剩 人声 + 残余噪声</w:t>
      </w:r>
      <w:r>
        <w:br w:type="textWrapping"/>
      </w:r>
      <w:r>
        <w:t xml:space="preserve">  → 有能量 = 真有人说话</w:t>
      </w:r>
      <w:r>
        <w:br w:type="textWrapping"/>
      </w:r>
      <w:r>
        <w:br w:type="textWrapping"/>
      </w:r>
      <w:r>
        <w:t>boomPI 的 near_voice = 3A 后 VAD 结果</w:t>
      </w:r>
      <w:r>
        <w:br w:type="textWrapping"/>
      </w:r>
      <w:r>
        <w:t>并且 raw mic dBFS 只做"准入门槛"（防 AGC 放大噪声）</w:t>
      </w:r>
    </w:p>
    <w:p w14:paraId="1D39E89B">
      <w:pPr>
        <w:pStyle w:val="47"/>
      </w:pPr>
      <w:r>
        <w:t>6. 原理展开：双讲与残余回声</w:t>
      </w:r>
    </w:p>
    <w:p w14:paraId="66CE774E">
      <w:pPr>
        <w:pStyle w:val="25"/>
      </w:pPr>
      <w:r>
        <w:t>双讲（double talk）= 用户和扬声器同时说话。此时自适应滤波器容易"跑偏"（把近讲当回声减掉），所以 AEC 里有双讲检测器（DTD）暂停自适应更新。</w:t>
      </w:r>
    </w:p>
    <w:p w14:paraId="5245C61D">
      <w:pPr>
        <w:pStyle w:val="56"/>
      </w:pPr>
      <w:r>
        <w:t>boomPI 的 vendor 3A 内部有 STDT（双讲检测），保护近端语音。</w:t>
      </w:r>
    </w:p>
    <w:p w14:paraId="3DA5181E">
      <w:pPr>
        <w:pStyle w:val="56"/>
      </w:pPr>
      <w:r>
        <w:t>公开 ABI 不暴露 DTD 事件——所以近讲判定只看 3A 后 VAD，不看"vendor 说没说话"。</w:t>
      </w:r>
    </w:p>
    <w:p w14:paraId="7DED4F49">
      <w:pPr>
        <w:pStyle w:val="25"/>
      </w:pPr>
      <w:r>
        <w:t>残余回声的工程现实：功放/扬声器的非线性失真（削顶）AEC 无法消除（线性滤波器建模不了非线性）。所以 AGENTS.md 规定"扬声器不得削顶"，并建议"检测到削顶优先降链路增益"。</w:t>
      </w:r>
    </w:p>
    <w:p w14:paraId="72B146CF">
      <w:pPr>
        <w:pStyle w:val="47"/>
      </w:pPr>
      <w:r>
        <w:t>7. 最小独立实验</w:t>
      </w:r>
    </w:p>
    <w:p w14:paraId="115DA443">
      <w:pPr>
        <w:pStyle w:val="65"/>
        <w:spacing w:before="60" w:after="60" w:line="240" w:lineRule="auto"/>
        <w:ind w:left="0" w:firstLine="0"/>
        <w:jc w:val="left"/>
      </w:pPr>
      <w:r>
        <w:t># 理解"回声"（板子）</w:t>
      </w:r>
      <w:r>
        <w:br w:type="textWrapping"/>
      </w:r>
      <w:r>
        <w:t>arecord -D hw:0 -c 4 -r 48000 -d 3 /tmp/loop.wav &amp;</w:t>
      </w:r>
      <w:r>
        <w:br w:type="textWrapping"/>
      </w:r>
      <w:r>
        <w:t>aplay /tmp/440.pcm</w:t>
      </w:r>
      <w:r>
        <w:br w:type="textWrapping"/>
      </w:r>
      <w:r>
        <w:t># 回放录音：听到测试音就是"回声"，</w:t>
      </w:r>
      <w:r>
        <w:br w:type="textWrapping"/>
      </w:r>
      <w:r>
        <w:t># 它在第 2/3/4 通道（ref 通道）也能看到——那就是参考信号</w:t>
      </w:r>
    </w:p>
    <w:p w14:paraId="63A5B512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2981"/>
        <w:gridCol w:w="2751"/>
      </w:tblGrid>
      <w:tr w14:paraId="07717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23A39FFB">
            <w:pPr>
              <w:jc w:val="both"/>
            </w:pPr>
            <w:r>
              <w:rPr>
                <w:b/>
              </w:rPr>
              <w:t>组件</w:t>
            </w:r>
          </w:p>
        </w:tc>
        <w:tc>
          <w:tcPr>
            <w:tcW w:w="2769" w:type="dxa"/>
          </w:tcPr>
          <w:p w14:paraId="101301B6">
            <w:pPr>
              <w:jc w:val="both"/>
            </w:pPr>
            <w:r>
              <w:rPr>
                <w:b/>
              </w:rPr>
              <w:t>作用</w:t>
            </w:r>
          </w:p>
        </w:tc>
        <w:tc>
          <w:tcPr>
            <w:tcW w:w="2769" w:type="dxa"/>
          </w:tcPr>
          <w:p w14:paraId="73E4E79A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43E71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B2947AD">
            <w:pPr>
              <w:jc w:val="both"/>
            </w:pPr>
            <w:r>
              <w:t>Rockchip 3A</w:t>
            </w:r>
          </w:p>
        </w:tc>
        <w:tc>
          <w:tcPr>
            <w:tcW w:w="2769" w:type="dxa"/>
          </w:tcPr>
          <w:p w14:paraId="03D21966">
            <w:pPr>
              <w:jc w:val="both"/>
            </w:pPr>
            <w:r>
              <w:t>AEC/STDT/BF/ANR</w:t>
            </w:r>
          </w:p>
        </w:tc>
        <w:tc>
          <w:tcPr>
            <w:tcW w:w="2769" w:type="dxa"/>
          </w:tcPr>
          <w:p w14:paraId="44B81036">
            <w:pPr>
              <w:jc w:val="both"/>
            </w:pPr>
            <w:r>
              <w:t>rockchip_voice_dsp.cpp</w:t>
            </w:r>
          </w:p>
        </w:tc>
      </w:tr>
      <w:tr w14:paraId="10DA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F4CC180">
            <w:pPr>
              <w:jc w:val="both"/>
            </w:pPr>
            <w:r>
              <w:t>WebRTC VAD</w:t>
            </w:r>
          </w:p>
        </w:tc>
        <w:tc>
          <w:tcPr>
            <w:tcW w:w="2769" w:type="dxa"/>
          </w:tcPr>
          <w:p w14:paraId="47CD2971">
            <w:pPr>
              <w:jc w:val="both"/>
            </w:pPr>
            <w:r>
              <w:t>vad_now/vad_started/vad_ended</w:t>
            </w:r>
          </w:p>
        </w:tc>
        <w:tc>
          <w:tcPr>
            <w:tcW w:w="2769" w:type="dxa"/>
          </w:tcPr>
          <w:p w14:paraId="25A93B68">
            <w:pPr>
              <w:jc w:val="both"/>
            </w:pPr>
            <w:r>
              <w:t>audio_backend.cpp</w:t>
            </w:r>
          </w:p>
        </w:tc>
      </w:tr>
      <w:tr w14:paraId="2D0F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E93336B">
            <w:pPr>
              <w:jc w:val="both"/>
            </w:pPr>
            <w:r>
              <w:t>Snowboy</w:t>
            </w:r>
          </w:p>
        </w:tc>
        <w:tc>
          <w:tcPr>
            <w:tcW w:w="2769" w:type="dxa"/>
          </w:tcPr>
          <w:p w14:paraId="2803F6F0">
            <w:pPr>
              <w:jc w:val="both"/>
            </w:pPr>
            <w:r>
              <w:t>唤醒词</w:t>
            </w:r>
          </w:p>
        </w:tc>
        <w:tc>
          <w:tcPr>
            <w:tcW w:w="2769" w:type="dxa"/>
          </w:tcPr>
          <w:p w14:paraId="04BC2C84">
            <w:pPr>
              <w:jc w:val="both"/>
            </w:pPr>
            <w:r>
              <w:t>snowboy_legacy_bridge.cpp</w:t>
            </w:r>
          </w:p>
        </w:tc>
      </w:tr>
      <w:tr w14:paraId="29C1B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FF9DEA7">
            <w:pPr>
              <w:jc w:val="both"/>
            </w:pPr>
            <w:r>
              <w:t>near_voice</w:t>
            </w:r>
          </w:p>
        </w:tc>
        <w:tc>
          <w:tcPr>
            <w:tcW w:w="2769" w:type="dxa"/>
          </w:tcPr>
          <w:p w14:paraId="6E671E6E">
            <w:pPr>
              <w:jc w:val="both"/>
            </w:pPr>
            <w:r>
              <w:t>3A 后近讲判定（打断依据）</w:t>
            </w:r>
          </w:p>
        </w:tc>
        <w:tc>
          <w:tcPr>
            <w:tcW w:w="2769" w:type="dxa"/>
          </w:tcPr>
          <w:p w14:paraId="6F4347FF">
            <w:pPr>
              <w:jc w:val="both"/>
            </w:pPr>
            <w:r>
              <w:t>audio_backend.cpp</w:t>
            </w:r>
          </w:p>
        </w:tc>
      </w:tr>
    </w:tbl>
    <w:p w14:paraId="36EF26E7"/>
    <w:p w14:paraId="747499B1">
      <w:pPr>
        <w:pStyle w:val="47"/>
      </w:pPr>
      <w:r>
        <w:t>9. 错误版本</w:t>
      </w:r>
    </w:p>
    <w:p w14:paraId="5671E840">
      <w:pPr>
        <w:pStyle w:val="65"/>
        <w:spacing w:before="60" w:after="60" w:line="240" w:lineRule="auto"/>
        <w:ind w:left="0" w:firstLine="0"/>
        <w:jc w:val="left"/>
      </w:pPr>
      <w:r>
        <w:t>// 错误：用 raw mic 判断近讲</w:t>
      </w:r>
      <w:r>
        <w:br w:type="textWrapping"/>
      </w:r>
      <w:r>
        <w:t>near_voice = vad(raw_mic);</w:t>
      </w:r>
      <w:r>
        <w:br w:type="textWrapping"/>
      </w:r>
      <w:r>
        <w:t>// 播放时回声触发 → 自激打断</w:t>
      </w:r>
      <w:r>
        <w:br w:type="textWrapping"/>
      </w:r>
      <w:r>
        <w:t>// 正确：near_voice = vad(3a_output)</w:t>
      </w:r>
    </w:p>
    <w:p w14:paraId="29FD735F">
      <w:pPr>
        <w:pStyle w:val="47"/>
      </w:pPr>
      <w:r>
        <w:t>10. 不变量总结</w:t>
      </w:r>
    </w:p>
    <w:p w14:paraId="50FDA268">
      <w:pPr>
        <w:pStyle w:val="56"/>
      </w:pPr>
      <w:r>
        <w:t>mic = 近讲 + 回声 + 噪声，AEC 减回声。</w:t>
      </w:r>
    </w:p>
    <w:p w14:paraId="382836B3">
      <w:pPr>
        <w:pStyle w:val="56"/>
      </w:pPr>
      <w:r>
        <w:t>参考必须与回声时间对齐（Mode1 硬件回采）。</w:t>
      </w:r>
    </w:p>
    <w:p w14:paraId="27065FF3">
      <w:pPr>
        <w:pStyle w:val="56"/>
      </w:pPr>
      <w:r>
        <w:t>near_voice 只用 3A 后信号。</w:t>
      </w:r>
    </w:p>
    <w:p w14:paraId="55A3D611">
      <w:pPr>
        <w:pStyle w:val="56"/>
      </w:pPr>
      <w:r>
        <w:t>VAD 判"有没有"，唤醒词判"是不是"。</w:t>
      </w:r>
    </w:p>
    <w:p w14:paraId="69CA384D">
      <w:pPr>
        <w:pStyle w:val="56"/>
      </w:pPr>
      <w:r>
        <w:t>非线性失真 AEC 消不掉，从功放设计上防。</w:t>
      </w:r>
    </w:p>
    <w:p w14:paraId="3734BDFA">
      <w:pPr>
        <w:pStyle w:val="47"/>
      </w:pPr>
      <w:r>
        <w:t>11. 章末考核</w:t>
      </w:r>
    </w:p>
    <w:p w14:paraId="304FF26F">
      <w:pPr>
        <w:pStyle w:val="56"/>
      </w:pPr>
      <w:r>
        <w:t>为什么软件参考会让 AEC 失效？</w:t>
      </w:r>
    </w:p>
    <w:p w14:paraId="7ACCE489">
      <w:pPr>
        <w:pStyle w:val="56"/>
      </w:pPr>
      <w:r>
        <w:t>raw mic 判断近讲的问题？</w:t>
      </w:r>
    </w:p>
    <w:p w14:paraId="0376FF3E">
      <w:pPr>
        <w:pStyle w:val="56"/>
      </w:pPr>
      <w:r>
        <w:t>VAD 与唤醒词的区别？</w:t>
      </w:r>
    </w:p>
    <w:p w14:paraId="2A67E4D0">
      <w:pPr>
        <w:pStyle w:val="56"/>
      </w:pPr>
      <w:r>
        <w:t>双讲为什么危险？谁在保护近端语音？</w:t>
      </w:r>
    </w:p>
    <w:p w14:paraId="6E85DF47">
      <w:pPr>
        <w:pStyle w:val="46"/>
        <w:keepNext/>
        <w:pageBreakBefore/>
      </w:pPr>
      <w:bookmarkStart w:id="47" w:name="_Toc18579"/>
      <w:r>
        <w:t>第37章  音频连续性、固定延迟与元数据对齐</w:t>
      </w:r>
      <w:bookmarkEnd w:id="47"/>
    </w:p>
    <w:p w14:paraId="5C5A6259">
      <w:pPr>
        <w:pStyle w:val="47"/>
      </w:pPr>
      <w:r>
        <w:t>1. 真实问题</w:t>
      </w:r>
    </w:p>
    <w:p w14:paraId="05878534">
      <w:pPr>
        <w:pStyle w:val="25"/>
      </w:pPr>
      <w:r>
        <w:t>产品帧是 320 采样（20ms），Rockchip 3A 每次只吃 256 采样。320 不是 256 的倍数，怎么做到"每次调用恰好进 320 出 320"？更隐蔽的是：vendor 输出落后输入一帧，那么这一帧的 VAD 结果、dBFS、参考状态应该配哪一帧？这一章是全书最"值钱"的一章。</w:t>
      </w:r>
    </w:p>
    <w:p w14:paraId="3F6BEC99">
      <w:pPr>
        <w:pStyle w:val="47"/>
      </w:pPr>
      <w:r>
        <w:t>2. 原理展开：320 与 256——异步块大小的拼接</w:t>
      </w:r>
    </w:p>
    <w:p w14:paraId="4B3B11C9">
      <w:pPr>
        <w:pStyle w:val="25"/>
      </w:pPr>
      <w:r>
        <w:t>vendor 库的接口固定"一次吃 256 采样"。产品要"一次喂 320"。两个不整除的块大小，靠两个 FIFO 拼接：</w:t>
      </w:r>
    </w:p>
    <w:p w14:paraId="4A6693B9">
      <w:pPr>
        <w:pStyle w:val="65"/>
        <w:spacing w:before="60" w:after="60" w:line="240" w:lineRule="auto"/>
        <w:ind w:left="0" w:firstLine="0"/>
        <w:jc w:val="left"/>
      </w:pPr>
      <w:r>
        <w:t>输入 FIFO（把 320 攒成 256 的整数倍）：</w:t>
      </w:r>
      <w:r>
        <w:br w:type="textWrapping"/>
      </w:r>
      <w:r>
        <w:t xml:space="preserve">  帧1: 进 320，喂 256 一块，剩 64</w:t>
      </w:r>
      <w:r>
        <w:br w:type="textWrapping"/>
      </w:r>
      <w:r>
        <w:t xml:space="preserve">  帧2: 进 320 → 384，喂 256，剩 128</w:t>
      </w:r>
      <w:r>
        <w:br w:type="textWrapping"/>
      </w:r>
      <w:r>
        <w:t xml:space="preserve">  帧3: 进 320 → 448，喂 256，剩 192</w:t>
      </w:r>
      <w:r>
        <w:br w:type="textWrapping"/>
      </w:r>
      <w:r>
        <w:t xml:space="preserve">  帧4: 进 320 → 512，喂 256×2，剩 0</w:t>
      </w:r>
      <w:r>
        <w:br w:type="textWrapping"/>
      </w:r>
      <w:r>
        <w:t xml:space="preserve">  （4 帧进 1280 = 5 块出 1280，样本守恒）</w:t>
      </w:r>
      <w:r>
        <w:br w:type="textWrapping"/>
      </w:r>
      <w:r>
        <w:br w:type="textWrapping"/>
      </w:r>
      <w:r>
        <w:t>输出 FIFO（把 256 攒成 320 交付）：</w:t>
      </w:r>
      <w:r>
        <w:br w:type="textWrapping"/>
      </w:r>
      <w:r>
        <w:t xml:space="preserve">  5 块 256 = 1280 输出采样</w:t>
      </w:r>
      <w:r>
        <w:br w:type="textWrapping"/>
      </w:r>
      <w:r>
        <w:t xml:space="preserve">  每交付一帧 320，剩 1280-320×4 = 0</w:t>
      </w:r>
      <w:r>
        <w:br w:type="textWrapping"/>
      </w:r>
      <w:r>
        <w:t xml:space="preserve">  → 每 4 个产品帧恰好对应 5 个 vendor 块</w:t>
      </w:r>
    </w:p>
    <w:p w14:paraId="3F5491EA">
      <w:pPr>
        <w:pStyle w:val="25"/>
      </w:pPr>
      <w:r>
        <w:t>核心不变量：长期样本守恒——进多少样本，最终出多少样本，不丢、不补。</w:t>
      </w:r>
    </w:p>
    <w:p w14:paraId="57981BFD">
      <w:pPr>
        <w:pStyle w:val="47"/>
      </w:pPr>
      <w:r>
        <w:t>3. 原理展开：固定一帧延迟</w:t>
      </w:r>
    </w:p>
    <w:p w14:paraId="21358745">
      <w:pPr>
        <w:pStyle w:val="25"/>
      </w:pPr>
      <w:r>
        <w:t>拼接解决了"块不整除"，但引入一个后果：vendor 第 N 帧的输入，它的输出要等满 320 才交付——也就是延迟一帧。</w:t>
      </w:r>
    </w:p>
    <w:p w14:paraId="599964F9">
      <w:pPr>
        <w:pStyle w:val="65"/>
        <w:spacing w:before="60" w:after="60" w:line="240" w:lineRule="auto"/>
        <w:ind w:left="0" w:firstLine="0"/>
        <w:jc w:val="left"/>
      </w:pPr>
      <w:r>
        <w:t>时间线：</w:t>
      </w:r>
      <w:r>
        <w:br w:type="textWrapping"/>
      </w:r>
      <w:r>
        <w:t xml:space="preserve">  采集 period N（48k 四通道）</w:t>
      </w:r>
      <w:r>
        <w:br w:type="textWrapping"/>
      </w:r>
      <w:r>
        <w:t xml:space="preserve">    → 重采样 → 3A 输入（16k）</w:t>
      </w:r>
      <w:r>
        <w:br w:type="textWrapping"/>
      </w:r>
      <w:r>
        <w:t xml:space="preserve">    → vendor 处理 → 输出 FIFO</w:t>
      </w:r>
      <w:r>
        <w:br w:type="textWrapping"/>
      </w:r>
      <w:r>
        <w:t xml:space="preserve">    → 交付的"帧 N"内容其实是 period N-1 的语音</w:t>
      </w:r>
      <w:r>
        <w:br w:type="textWrapping"/>
      </w:r>
      <w:r>
        <w:br w:type="textWrapping"/>
      </w:r>
      <w:r>
        <w:t>固定延迟是设计属性，不是 bug：</w:t>
      </w:r>
      <w:r>
        <w:br w:type="textWrapping"/>
      </w:r>
      <w:r>
        <w:t xml:space="preserve">  每次调用恰好延迟一帧（20ms），可预测</w:t>
      </w:r>
      <w:r>
        <w:br w:type="textWrapping"/>
      </w:r>
      <w:r>
        <w:t xml:space="preserve">  代价：总链路延迟 +20ms（可接受）</w:t>
      </w:r>
    </w:p>
    <w:p w14:paraId="456B6453">
      <w:pPr>
        <w:pStyle w:val="47"/>
      </w:pPr>
      <w:r>
        <w:t>4. 原理展开：元数据对齐——VAD 结论不能配错帧</w:t>
      </w:r>
    </w:p>
    <w:p w14:paraId="0787856C">
      <w:pPr>
        <w:pStyle w:val="25"/>
      </w:pPr>
      <w:r>
        <w:t>现在是最关键的部分：这一帧附带的判定元数据（input_dbfs、reference_active、timestamp），必须与"它实际对应的输入 period"对齐，而不是与"本次调用"对齐。</w:t>
      </w:r>
    </w:p>
    <w:p w14:paraId="3D6A4FA3">
      <w:pPr>
        <w:pStyle w:val="65"/>
        <w:spacing w:before="60" w:after="60" w:line="240" w:lineRule="auto"/>
        <w:ind w:left="0" w:firstLine="0"/>
        <w:jc w:val="left"/>
      </w:pPr>
      <w:r>
        <w:t>错误做法（直觉但错）：</w:t>
      </w:r>
      <w:r>
        <w:br w:type="textWrapping"/>
      </w:r>
      <w:r>
        <w:t xml:space="preserve">  本次调用：</w:t>
      </w:r>
      <w:r>
        <w:br w:type="textWrapping"/>
      </w:r>
      <w:r>
        <w:t xml:space="preserve">    处理当前 period 的 mic/ref</w:t>
      </w:r>
      <w:r>
        <w:br w:type="textWrapping"/>
      </w:r>
      <w:r>
        <w:t xml:space="preserve">    frame.pcm = vendor 输出</w:t>
      </w:r>
      <w:r>
        <w:br w:type="textWrapping"/>
      </w:r>
      <w:r>
        <w:t xml:space="preserve">    frame.input_dbfs = 当前 period 的 dBFS   ← 错！</w:t>
      </w:r>
      <w:r>
        <w:br w:type="textWrapping"/>
      </w:r>
      <w:r>
        <w:t xml:space="preserve">    frame.reference_active = 当前 ref 状态    ← 错！</w:t>
      </w:r>
      <w:r>
        <w:br w:type="textWrapping"/>
      </w:r>
      <w:r>
        <w:t xml:space="preserve">  因为 vendor 输出的是"上一 period"的语音</w:t>
      </w:r>
      <w:r>
        <w:br w:type="textWrapping"/>
      </w:r>
      <w:r>
        <w:t xml:space="preserve">  → VAD 结论配错音频帧 → 门槛判定错位</w:t>
      </w:r>
      <w:r>
        <w:br w:type="textWrapping"/>
      </w:r>
      <w:r>
        <w:br w:type="textWrapping"/>
      </w:r>
      <w:r>
        <w:t>正确做法（boomPI 实现）：</w:t>
      </w:r>
      <w:r>
        <w:br w:type="textWrapping"/>
      </w:r>
      <w:r>
        <w:t xml:space="preserve">  delayed_input_dbfs：本帧发布"上一 period"的 dBFS</w:t>
      </w:r>
      <w:r>
        <w:br w:type="textWrapping"/>
      </w:r>
      <w:r>
        <w:t xml:space="preserve">  delayed_reference_active：reference 状态延迟一帧</w:t>
      </w:r>
      <w:r>
        <w:br w:type="textWrapping"/>
      </w:r>
      <w:r>
        <w:t xml:space="preserve">  delayed_timestamp_us：时间戳延迟一帧</w:t>
      </w:r>
      <w:r>
        <w:br w:type="textWrapping"/>
      </w:r>
      <w:r>
        <w:t xml:space="preserve">  → 元数据与 PCM 属于同一个真实时间点</w:t>
      </w:r>
    </w:p>
    <w:p w14:paraId="3556F67B">
      <w:pPr>
        <w:pStyle w:val="25"/>
      </w:pPr>
      <w:r>
        <w:t>一句话：当算法有固定延迟时，所有伴随元数据必须按同一延迟错帧对齐，否则"波形对的、结论错的"。</w:t>
      </w:r>
    </w:p>
    <w:p w14:paraId="327F54B5">
      <w:pPr>
        <w:pStyle w:val="47"/>
      </w:pPr>
      <w:r>
        <w:t>5. 原理展开：为什么 sequence 不能代替 timestamp</w:t>
      </w:r>
    </w:p>
    <w:p w14:paraId="785DD840">
      <w:pPr>
        <w:pStyle w:val="25"/>
      </w:pPr>
      <w:r>
        <w:t>sequence 只表达"顺序"（第 0、1、2 帧...），不表达"时间"（这帧是哪一刻采的）。XRUN 恢复后：sequence 从断点继续，但真实时间已经跳了。</w:t>
      </w:r>
    </w:p>
    <w:p w14:paraId="5A9A6E02">
      <w:pPr>
        <w:pStyle w:val="65"/>
        <w:spacing w:before="60" w:after="60" w:line="240" w:lineRule="auto"/>
        <w:ind w:left="0" w:firstLine="0"/>
        <w:jc w:val="left"/>
      </w:pPr>
      <w:r>
        <w:t>XRUN 场景：</w:t>
      </w:r>
      <w:r>
        <w:br w:type="textWrapping"/>
      </w:r>
      <w:r>
        <w:t xml:space="preserve">  第 100 帧后断流 50ms</w:t>
      </w:r>
      <w:r>
        <w:br w:type="textWrapping"/>
      </w:r>
      <w:r>
        <w:t xml:space="preserve">  sequence：99, 100（断），101...   ← 看不出断了</w:t>
      </w:r>
      <w:r>
        <w:br w:type="textWrapping"/>
      </w:r>
      <w:r>
        <w:t xml:space="preserve">  timestamp：t, t+20,（断50ms）, t+70 ← 缺口可见</w:t>
      </w:r>
      <w:r>
        <w:br w:type="textWrapping"/>
      </w:r>
      <w:r>
        <w:br w:type="textWrapping"/>
      </w:r>
      <w:r>
        <w:t>所以：</w:t>
      </w:r>
      <w:r>
        <w:br w:type="textWrapping"/>
      </w:r>
      <w:r>
        <w:t xml:space="preserve">  sequence 用于顺序校验（丢帧/重复检测）</w:t>
      </w:r>
      <w:r>
        <w:br w:type="textWrapping"/>
      </w:r>
      <w:r>
        <w:t xml:space="preserve">  timestamp 用于时间语义（服务端 ASR 校准）</w:t>
      </w:r>
      <w:r>
        <w:br w:type="textWrapping"/>
      </w:r>
      <w:r>
        <w:t xml:space="preserve">  两者互补，缺一不可</w:t>
      </w:r>
    </w:p>
    <w:p w14:paraId="6F5EA991">
      <w:pPr>
        <w:pStyle w:val="57"/>
      </w:pPr>
      <w:r>
        <w:drawing>
          <wp:inline distT="0" distB="0" distL="114300" distR="114300">
            <wp:extent cx="5303520" cy="2657475"/>
            <wp:effectExtent l="0" t="0" r="508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CFDF">
      <w:pPr>
        <w:pStyle w:val="57"/>
      </w:pPr>
      <w:r>
        <w:rPr>
          <w:i/>
          <w:sz w:val="18"/>
        </w:rPr>
        <w:t>图 37-1  320/256 FIFO 拼接</w:t>
      </w:r>
    </w:p>
    <w:p w14:paraId="7EA1A2A4">
      <w:pPr>
        <w:pStyle w:val="47"/>
      </w:pPr>
      <w:r>
        <w:t>6. 最小独立实验</w:t>
      </w:r>
    </w:p>
    <w:p w14:paraId="110CD5AA">
      <w:pPr>
        <w:pStyle w:val="65"/>
        <w:spacing w:before="60" w:after="60" w:line="240" w:lineRule="auto"/>
        <w:ind w:left="0" w:firstLine="0"/>
        <w:jc w:val="left"/>
      </w:pPr>
      <w:r>
        <w:t># 手工推演 320/256 拼接（纸面练习）</w:t>
      </w:r>
      <w:r>
        <w:br w:type="textWrapping"/>
      </w:r>
      <w:r>
        <w:t># 写一个 4 帧循环表：帧号/输入/余数/输出，验证样本守恒</w:t>
      </w:r>
      <w:r>
        <w:br w:type="textWrapping"/>
      </w:r>
      <w:r>
        <w:t># 答案应等于：进 4×320=1280，出 5×256=1280</w:t>
      </w:r>
      <w:r>
        <w:br w:type="textWrapping"/>
      </w:r>
      <w:r>
        <w:br w:type="textWrapping"/>
      </w:r>
      <w:r>
        <w:t># 观察 delayed_ 字段（真板调试日志）</w:t>
      </w:r>
      <w:r>
        <w:br w:type="textWrapping"/>
      </w:r>
      <w:r>
        <w:t># 比较"当前 dBFS"与"上一帧 dBFS"是否差 20ms 的时序</w:t>
      </w:r>
    </w:p>
    <w:p w14:paraId="7878E792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2"/>
        <w:gridCol w:w="2767"/>
        <w:gridCol w:w="2767"/>
      </w:tblGrid>
      <w:tr w14:paraId="0FBC4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F798367">
            <w:pPr>
              <w:jc w:val="both"/>
            </w:pPr>
            <w:r>
              <w:rPr>
                <w:b/>
              </w:rPr>
              <w:t>机制</w:t>
            </w:r>
          </w:p>
        </w:tc>
        <w:tc>
          <w:tcPr>
            <w:tcW w:w="2769" w:type="dxa"/>
          </w:tcPr>
          <w:p w14:paraId="1246D646">
            <w:pPr>
              <w:jc w:val="both"/>
            </w:pPr>
            <w:r>
              <w:rPr>
                <w:b/>
              </w:rPr>
              <w:t>实现</w:t>
            </w:r>
          </w:p>
        </w:tc>
        <w:tc>
          <w:tcPr>
            <w:tcW w:w="2769" w:type="dxa"/>
          </w:tcPr>
          <w:p w14:paraId="6EAE55BB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63815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7DA1A3C">
            <w:pPr>
              <w:jc w:val="both"/>
            </w:pPr>
            <w:r>
              <w:t>输入/输出 FIFO</w:t>
            </w:r>
          </w:p>
        </w:tc>
        <w:tc>
          <w:tcPr>
            <w:tcW w:w="2769" w:type="dxa"/>
          </w:tcPr>
          <w:p w14:paraId="5BC31618">
            <w:pPr>
              <w:jc w:val="both"/>
            </w:pPr>
            <w:r>
              <w:t>input_fifo_/output_fifo_</w:t>
            </w:r>
          </w:p>
        </w:tc>
        <w:tc>
          <w:tcPr>
            <w:tcW w:w="2769" w:type="dxa"/>
          </w:tcPr>
          <w:p w14:paraId="2CF88063">
            <w:pPr>
              <w:jc w:val="both"/>
            </w:pPr>
            <w:r>
              <w:t>rockchip_voice_dsp.cpp</w:t>
            </w:r>
          </w:p>
        </w:tc>
      </w:tr>
      <w:tr w14:paraId="73E75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4ED2DA1">
            <w:pPr>
              <w:jc w:val="both"/>
            </w:pPr>
            <w:r>
              <w:t>prime 一帧</w:t>
            </w:r>
          </w:p>
        </w:tc>
        <w:tc>
          <w:tcPr>
            <w:tcW w:w="2769" w:type="dxa"/>
          </w:tcPr>
          <w:p w14:paraId="46F34874">
            <w:pPr>
              <w:jc w:val="both"/>
            </w:pPr>
            <w:r>
              <w:t>Open 时预置 320 零输出</w:t>
            </w:r>
          </w:p>
        </w:tc>
        <w:tc>
          <w:tcPr>
            <w:tcW w:w="2769" w:type="dxa"/>
          </w:tcPr>
          <w:p w14:paraId="2B872B63">
            <w:pPr>
              <w:jc w:val="both"/>
            </w:pPr>
            <w:r>
              <w:t>rockchip_voice_dsp.cpp</w:t>
            </w:r>
          </w:p>
        </w:tc>
      </w:tr>
      <w:tr w14:paraId="7AA24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50C0609">
            <w:pPr>
              <w:jc w:val="both"/>
            </w:pPr>
            <w:r>
              <w:t>样本守恒</w:t>
            </w:r>
          </w:p>
        </w:tc>
        <w:tc>
          <w:tcPr>
            <w:tcW w:w="2769" w:type="dxa"/>
          </w:tcPr>
          <w:p w14:paraId="0EFADA5E">
            <w:pPr>
              <w:jc w:val="both"/>
            </w:pPr>
            <w:r>
              <w:t>while(input_count_ &gt;= 256)</w:t>
            </w:r>
          </w:p>
        </w:tc>
        <w:tc>
          <w:tcPr>
            <w:tcW w:w="2769" w:type="dxa"/>
          </w:tcPr>
          <w:p w14:paraId="32A587E7">
            <w:pPr>
              <w:jc w:val="both"/>
            </w:pPr>
            <w:r>
              <w:t>rockchip_voice_dsp.cpp</w:t>
            </w:r>
          </w:p>
        </w:tc>
      </w:tr>
      <w:tr w14:paraId="5DB2A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C478BB3">
            <w:pPr>
              <w:jc w:val="both"/>
            </w:pPr>
            <w:r>
              <w:t>元数据延迟</w:t>
            </w:r>
          </w:p>
        </w:tc>
        <w:tc>
          <w:tcPr>
            <w:tcW w:w="2769" w:type="dxa"/>
          </w:tcPr>
          <w:p w14:paraId="5E5D6269">
            <w:pPr>
              <w:jc w:val="both"/>
            </w:pPr>
            <w:r>
              <w:t>delayed_* 三个字段</w:t>
            </w:r>
          </w:p>
        </w:tc>
        <w:tc>
          <w:tcPr>
            <w:tcW w:w="2769" w:type="dxa"/>
          </w:tcPr>
          <w:p w14:paraId="5E8F644A">
            <w:pPr>
              <w:jc w:val="both"/>
            </w:pPr>
            <w:r>
              <w:t>audio_backend.cpp</w:t>
            </w:r>
          </w:p>
        </w:tc>
      </w:tr>
    </w:tbl>
    <w:p w14:paraId="5821150A"/>
    <w:p w14:paraId="1C92E645">
      <w:pPr>
        <w:pStyle w:val="47"/>
      </w:pPr>
      <w:r>
        <w:t>8. 错误版本</w:t>
      </w:r>
    </w:p>
    <w:p w14:paraId="002E27A3">
      <w:pPr>
        <w:pStyle w:val="65"/>
        <w:spacing w:before="60" w:after="60" w:line="240" w:lineRule="auto"/>
        <w:ind w:left="0" w:firstLine="0"/>
        <w:jc w:val="left"/>
      </w:pPr>
      <w:r>
        <w:t>// 错误：输出帧用"本帧"的输入元数据</w:t>
      </w:r>
      <w:r>
        <w:br w:type="textWrapping"/>
      </w:r>
      <w:r>
        <w:t>frame-&gt;voice_dbfs = AcRmsDbfs(processed);   // vendor 输出</w:t>
      </w:r>
      <w:r>
        <w:br w:type="textWrapping"/>
      </w:r>
      <w:r>
        <w:t>frame-&gt;input_dbfs = AcRmsDbfs(mic);         // 本帧输入</w:t>
      </w:r>
      <w:r>
        <w:br w:type="textWrapping"/>
      </w:r>
      <w:r>
        <w:t>// 两者相差一个 vendor 帧延迟 → 门槛判定错位</w:t>
      </w:r>
    </w:p>
    <w:p w14:paraId="4C2B22CE">
      <w:pPr>
        <w:pStyle w:val="47"/>
      </w:pPr>
      <w:r>
        <w:t>9. 不变量总结</w:t>
      </w:r>
    </w:p>
    <w:p w14:paraId="329A7872">
      <w:pPr>
        <w:pStyle w:val="56"/>
      </w:pPr>
      <w:r>
        <w:t>长期样本守恒：进多少出多少。</w:t>
      </w:r>
    </w:p>
    <w:p w14:paraId="60BB72F8">
      <w:pPr>
        <w:pStyle w:val="56"/>
      </w:pPr>
      <w:r>
        <w:t>固定延迟一帧是设计属性，元数据同延迟对齐。</w:t>
      </w:r>
    </w:p>
    <w:p w14:paraId="276DE85F">
      <w:pPr>
        <w:pStyle w:val="56"/>
      </w:pPr>
      <w:r>
        <w:t>FIFO 缺输出即故障（Close+重开），不返回残缺帧。</w:t>
      </w:r>
    </w:p>
    <w:p w14:paraId="49C258E1">
      <w:pPr>
        <w:pStyle w:val="56"/>
      </w:pPr>
      <w:r>
        <w:t>断帧时输入/输出 FIFO、重采样、VAD、唤醒联合复位。</w:t>
      </w:r>
    </w:p>
    <w:p w14:paraId="1AD4B0F5">
      <w:pPr>
        <w:pStyle w:val="56"/>
      </w:pPr>
      <w:r>
        <w:t>sequence 管顺序，timestamp 管时间，不可互相替代。</w:t>
      </w:r>
    </w:p>
    <w:p w14:paraId="023810CB">
      <w:pPr>
        <w:pStyle w:val="47"/>
      </w:pPr>
      <w:r>
        <w:t>10. 章末考核</w:t>
      </w:r>
    </w:p>
    <w:p w14:paraId="53B89E2A">
      <w:pPr>
        <w:pStyle w:val="56"/>
      </w:pPr>
      <w:r>
        <w:t>320 与 256 不整除，为什么还能每帧进 320 出 320？</w:t>
      </w:r>
    </w:p>
    <w:p w14:paraId="26AE6C2C">
      <w:pPr>
        <w:pStyle w:val="56"/>
      </w:pPr>
      <w:r>
        <w:t>哪些元数据被延迟一帧？为什么？</w:t>
      </w:r>
    </w:p>
    <w:p w14:paraId="57EBB407">
      <w:pPr>
        <w:pStyle w:val="56"/>
      </w:pPr>
      <w:r>
        <w:t>样本守恒指的是什么？</w:t>
      </w:r>
    </w:p>
    <w:p w14:paraId="2835F78F">
      <w:pPr>
        <w:pStyle w:val="56"/>
      </w:pPr>
      <w:r>
        <w:t>sequence 为什么不能代替 timestamp？</w:t>
      </w:r>
    </w:p>
    <w:p w14:paraId="49C182DD">
      <w:pPr>
        <w:pStyle w:val="46"/>
        <w:keepNext/>
        <w:pageBreakBefore/>
      </w:pPr>
      <w:bookmarkStart w:id="48" w:name="_Toc15715"/>
      <w:r>
        <w:t>源码检查点5  第五篇验收：AudioBackend的音频内功</w:t>
      </w:r>
      <w:bookmarkEnd w:id="48"/>
    </w:p>
    <w:p w14:paraId="6D6C6807">
      <w:pPr>
        <w:pStyle w:val="47"/>
      </w:pPr>
      <w:r>
        <w:t>1. 这一篇你学到了什么</w:t>
      </w:r>
    </w:p>
    <w:p w14:paraId="1DADDA95">
      <w:pPr>
        <w:pStyle w:val="25"/>
      </w:pPr>
      <w:r>
        <w:t>学完第五篇（数字音频），你应该掌握：PCM 帧计算、ALSA 参数、联合重采样、3A 链路、固定延迟与元数据对齐。现在用 AudioBackend 与 RockchipVoiceDsp 验收——它们是全书最"值钱"的实现。</w:t>
      </w:r>
    </w:p>
    <w:p w14:paraId="236266DB">
      <w:pPr>
        <w:pStyle w:val="47"/>
      </w:pPr>
      <w:r>
        <w:t>2. 检查点 A：四通道链路——从 ALSA 到 3A</w:t>
      </w:r>
    </w:p>
    <w:p w14:paraId="032AB310">
      <w:pPr>
        <w:pStyle w:val="25"/>
      </w:pPr>
      <w:r>
        <w:t>audio_backend.cpp 的 ProcessCapture20ms（第 33~37 章知识集中地）：</w:t>
      </w:r>
    </w:p>
    <w:p w14:paraId="390ACAAF">
      <w:pPr>
        <w:pStyle w:val="65"/>
        <w:spacing w:before="60" w:after="60" w:line="240" w:lineRule="auto"/>
        <w:ind w:left="0" w:firstLine="0"/>
        <w:jc w:val="left"/>
      </w:pPr>
      <w:r>
        <w:t>// ① 极性处理（第 33 章：S16_LE，物理麦克风反相修正）</w:t>
      </w:r>
      <w:r>
        <w:br w:type="textWrapping"/>
      </w:r>
      <w:r>
        <w:t>for (i...) {</w:t>
      </w:r>
      <w:r>
        <w:br w:type="textWrapping"/>
      </w:r>
      <w:r>
        <w:t xml:space="preserve">  capture48[base]   = micL * left_polarity;</w:t>
      </w:r>
      <w:r>
        <w:br w:type="textWrapping"/>
      </w:r>
      <w:r>
        <w:t xml:space="preserve">  capture48[base+1] = micR * right_polarity;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// ② 四通道联合重采样（第 35 章：保相位！）</w:t>
      </w:r>
      <w:r>
        <w:br w:type="textWrapping"/>
      </w:r>
      <w:r>
        <w:t>swr_convert(capture_swr, out, 320, in, 960);</w:t>
      </w:r>
      <w:r>
        <w:br w:type="textWrapping"/>
      </w:r>
      <w:r>
        <w:br w:type="textWrapping"/>
      </w:r>
      <w:r>
        <w:t>// ③ 分离通道（第 33 章：交错布局）</w:t>
      </w:r>
      <w:r>
        <w:br w:type="textWrapping"/>
      </w:r>
      <w:r>
        <w:t>mic_l[i] = capture16[base];</w:t>
      </w:r>
      <w:r>
        <w:br w:type="textWrapping"/>
      </w:r>
      <w:r>
        <w:t>mic_r[i] = capture16[base+1];</w:t>
      </w:r>
      <w:r>
        <w:br w:type="textWrapping"/>
      </w:r>
      <w:r>
        <w:t>ref_l[i] = capture16[base+2];</w:t>
      </w:r>
      <w:r>
        <w:br w:type="textWrapping"/>
      </w:r>
      <w:r>
        <w:t>ref_r[i] = capture16[base+3];   // 保留但生产不用</w:t>
      </w:r>
      <w:r>
        <w:br w:type="textWrapping"/>
      </w:r>
      <w:r>
        <w:br w:type="textWrapping"/>
      </w:r>
      <w:r>
        <w:t>// ④ 3A（第 36 章：AEC 用 ref_l）</w:t>
      </w:r>
      <w:r>
        <w:br w:type="textWrapping"/>
      </w:r>
      <w:r>
        <w:t>dsp.Process(mic_l, mic_r, ref_l, ref_r, &amp;processed);</w:t>
      </w:r>
      <w:r>
        <w:br w:type="textWrapping"/>
      </w:r>
      <w:r>
        <w:br w:type="textWrapping"/>
      </w:r>
      <w:r>
        <w:t>// ⑤ 元数据延迟一帧（第 37 章：vendor 输出落后一帧）</w:t>
      </w:r>
      <w:r>
        <w:br w:type="textWrapping"/>
      </w:r>
      <w:r>
        <w:t>frame-&gt;input_dbfs = delayed_input_dbfs;</w:t>
      </w:r>
      <w:r>
        <w:br w:type="textWrapping"/>
      </w:r>
      <w:r>
        <w:t>frame-&gt;reference_active = delayed_reference_active;</w:t>
      </w:r>
      <w:r>
        <w:br w:type="textWrapping"/>
      </w:r>
      <w:r>
        <w:t>frame-&gt;timestamp_us = delayed_timestamp_us;</w:t>
      </w:r>
    </w:p>
    <w:p w14:paraId="1B73FD57">
      <w:pPr>
        <w:pStyle w:val="25"/>
      </w:pPr>
      <w:r>
        <w:t>对照检查——每一步为什么必须这样：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7C10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7C038F40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507719FE">
            <w:pPr>
              <w:jc w:val="both"/>
            </w:pPr>
            <w:r>
              <w:rPr>
                <w:b/>
              </w:rPr>
              <w:t>知识点</w:t>
            </w:r>
          </w:p>
        </w:tc>
        <w:tc>
          <w:tcPr>
            <w:tcW w:w="2769" w:type="dxa"/>
          </w:tcPr>
          <w:p w14:paraId="7B739032">
            <w:pPr>
              <w:jc w:val="both"/>
            </w:pPr>
            <w:r>
              <w:rPr>
                <w:b/>
              </w:rPr>
              <w:t>错误后果</w:t>
            </w:r>
          </w:p>
        </w:tc>
      </w:tr>
      <w:tr w14:paraId="7FCF9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F139982">
            <w:pPr>
              <w:jc w:val="both"/>
            </w:pPr>
            <w:r>
              <w:t>极性处理</w:t>
            </w:r>
          </w:p>
        </w:tc>
        <w:tc>
          <w:tcPr>
            <w:tcW w:w="2769" w:type="dxa"/>
          </w:tcPr>
          <w:p w14:paraId="08256657">
            <w:pPr>
              <w:jc w:val="both"/>
            </w:pPr>
            <w:r>
              <w:t>麦克风物理反相修正</w:t>
            </w:r>
          </w:p>
        </w:tc>
        <w:tc>
          <w:tcPr>
            <w:tcW w:w="2769" w:type="dxa"/>
          </w:tcPr>
          <w:p w14:paraId="4B253597">
            <w:pPr>
              <w:jc w:val="both"/>
            </w:pPr>
            <w:r>
              <w:t>语音反相，VAD/3A 异常</w:t>
            </w:r>
          </w:p>
        </w:tc>
      </w:tr>
      <w:tr w14:paraId="4A31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4D1DB12">
            <w:pPr>
              <w:jc w:val="both"/>
            </w:pPr>
            <w:r>
              <w:t>联合重采样</w:t>
            </w:r>
          </w:p>
        </w:tc>
        <w:tc>
          <w:tcPr>
            <w:tcW w:w="2769" w:type="dxa"/>
          </w:tcPr>
          <w:p w14:paraId="10961249">
            <w:pPr>
              <w:jc w:val="both"/>
            </w:pPr>
            <w:r>
              <w:t>第 35 章保相位</w:t>
            </w:r>
          </w:p>
        </w:tc>
        <w:tc>
          <w:tcPr>
            <w:tcW w:w="2769" w:type="dxa"/>
          </w:tcPr>
          <w:p w14:paraId="7471E380">
            <w:pPr>
              <w:jc w:val="both"/>
            </w:pPr>
            <w:r>
              <w:t>分开转→AEC 参考错位</w:t>
            </w:r>
          </w:p>
        </w:tc>
      </w:tr>
      <w:tr w14:paraId="50C12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25A0654">
            <w:pPr>
              <w:jc w:val="both"/>
            </w:pPr>
            <w:r>
              <w:t>ref_r 保留</w:t>
            </w:r>
          </w:p>
        </w:tc>
        <w:tc>
          <w:tcPr>
            <w:tcW w:w="2769" w:type="dxa"/>
          </w:tcPr>
          <w:p w14:paraId="13C8CFEA">
            <w:pPr>
              <w:jc w:val="both"/>
            </w:pPr>
            <w:r>
              <w:t>HIL 诊断用</w:t>
            </w:r>
          </w:p>
        </w:tc>
        <w:tc>
          <w:tcPr>
            <w:tcW w:w="2769" w:type="dxa"/>
          </w:tcPr>
          <w:p w14:paraId="2B08F5E1">
            <w:pPr>
              <w:jc w:val="both"/>
            </w:pPr>
            <w:r>
              <w:t>（无）</w:t>
            </w:r>
          </w:p>
        </w:tc>
      </w:tr>
      <w:tr w14:paraId="0A257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FBDA006">
            <w:pPr>
              <w:jc w:val="both"/>
            </w:pPr>
            <w:r>
              <w:t>delayed_*</w:t>
            </w:r>
          </w:p>
        </w:tc>
        <w:tc>
          <w:tcPr>
            <w:tcW w:w="2769" w:type="dxa"/>
          </w:tcPr>
          <w:p w14:paraId="50A6A0EB">
            <w:pPr>
              <w:jc w:val="both"/>
            </w:pPr>
            <w:r>
              <w:t>第 37 章元数据对齐</w:t>
            </w:r>
          </w:p>
        </w:tc>
        <w:tc>
          <w:tcPr>
            <w:tcW w:w="2769" w:type="dxa"/>
          </w:tcPr>
          <w:p w14:paraId="6C7F8953">
            <w:pPr>
              <w:jc w:val="both"/>
            </w:pPr>
            <w:r>
              <w:t>VAD 结论配错帧</w:t>
            </w:r>
          </w:p>
        </w:tc>
      </w:tr>
    </w:tbl>
    <w:p w14:paraId="02496457"/>
    <w:p w14:paraId="48F698BC">
      <w:pPr>
        <w:pStyle w:val="47"/>
      </w:pPr>
      <w:r>
        <w:t>3. 检查点 B：320/256 FIFO——样本守恒</w:t>
      </w:r>
    </w:p>
    <w:p w14:paraId="1E86ADCC">
      <w:pPr>
        <w:pStyle w:val="25"/>
      </w:pPr>
      <w:r>
        <w:t>rockchip_voice_dsp.cpp 的核心循环（第 37 章的心脏）：</w:t>
      </w:r>
    </w:p>
    <w:p w14:paraId="7B139472">
      <w:pPr>
        <w:pStyle w:val="65"/>
        <w:spacing w:before="60" w:after="60" w:line="240" w:lineRule="auto"/>
        <w:ind w:left="0" w:firstLine="0"/>
        <w:jc w:val="left"/>
      </w:pPr>
      <w:r>
        <w:t>// 输入 FIFO：攒满 256 就喂 vendor</w:t>
      </w:r>
      <w:r>
        <w:br w:type="textWrapping"/>
      </w:r>
      <w:r>
        <w:t>while (input_count_ &gt;= 256) {</w:t>
      </w:r>
      <w:r>
        <w:br w:type="textWrapping"/>
      </w:r>
      <w:r>
        <w:t xml:space="preserve">  rkaudio_preprocess_short(handle, input, output, ...);</w:t>
      </w:r>
      <w:r>
        <w:br w:type="textWrapping"/>
      </w:r>
      <w:r>
        <w:t xml:space="preserve">  input_count_ -= 256;</w:t>
      </w:r>
      <w:r>
        <w:br w:type="textWrapping"/>
      </w:r>
      <w:r>
        <w:t xml:space="preserve">  memmove(input_fifo_, input_fifo_+256, ...);</w:t>
      </w:r>
      <w:r>
        <w:br w:type="textWrapping"/>
      </w:r>
      <w:r>
        <w:t xml:space="preserve">  copy 256 输出到 output_fifo_;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// 输出 FIFO：攒满 320 才交付</w:t>
      </w:r>
      <w:r>
        <w:br w:type="textWrapping"/>
      </w:r>
      <w:r>
        <w:t>if (output_count_ &lt; 320) { Close(); return false; }  // 缺帧=故障</w:t>
      </w:r>
      <w:r>
        <w:br w:type="textWrapping"/>
      </w:r>
      <w:r>
        <w:t>copy 320 输出；output_count_ -= 320;</w:t>
      </w:r>
    </w:p>
    <w:p w14:paraId="0A5E8DDA">
      <w:pPr>
        <w:pStyle w:val="25"/>
      </w:pPr>
      <w:r>
        <w:t>对照检查——第 37 章的不变量验证：</w:t>
      </w:r>
    </w:p>
    <w:p w14:paraId="487A37DE">
      <w:pPr>
        <w:pStyle w:val="56"/>
      </w:pPr>
      <w:r>
        <w:t>样本守恒：4 帧进 1280 = 5 块出 1280。</w:t>
      </w:r>
    </w:p>
    <w:p w14:paraId="5D01AC69">
      <w:pPr>
        <w:pStyle w:val="56"/>
      </w:pPr>
      <w:r>
        <w:t>prime 一帧：Open 时预置 320 零输出 → 固定 20ms 启动延迟。</w:t>
      </w:r>
    </w:p>
    <w:p w14:paraId="74B5E20E">
      <w:pPr>
        <w:pStyle w:val="56"/>
      </w:pPr>
      <w:r>
        <w:t>output_count_ &lt; 320 即 Close：不返回残缺帧（fail-fast）。</w:t>
      </w:r>
    </w:p>
    <w:p w14:paraId="7B0876C8">
      <w:pPr>
        <w:pStyle w:val="47"/>
      </w:pPr>
      <w:r>
        <w:t>4. 提交证据（学完第五篇的验收）</w:t>
      </w:r>
    </w:p>
    <w:p w14:paraId="1817F240">
      <w:pPr>
        <w:pStyle w:val="56"/>
      </w:pPr>
      <w:r>
        <w:t>手算：48k/4ch 的 20ms 帧是多少字节？（第 33 章）</w:t>
      </w:r>
    </w:p>
    <w:p w14:paraId="01AE3524">
      <w:pPr>
        <w:pStyle w:val="56"/>
      </w:pPr>
      <w:r>
        <w:t>解释为什么 mic/ref 必须联合重采样，并指出代码中的实现行。</w:t>
      </w:r>
    </w:p>
    <w:p w14:paraId="55E741EA">
      <w:pPr>
        <w:pStyle w:val="56"/>
      </w:pPr>
      <w:r>
        <w:t>写出 delayed_ 三个字段的作用，并说明为什么必须延迟一帧（第 37 章）。</w:t>
      </w:r>
    </w:p>
    <w:p w14:paraId="535D10AD">
      <w:pPr>
        <w:pStyle w:val="56"/>
      </w:pPr>
      <w:r>
        <w:t>挑战题：证明 320/256 FIFO 长期样本守恒（写出 4 帧循环表）。</w:t>
      </w:r>
    </w:p>
    <w:p w14:paraId="579BA7EB">
      <w:pPr>
        <w:pStyle w:val="45"/>
        <w:keepNext/>
        <w:pageBreakBefore/>
      </w:pPr>
      <w:bookmarkStart w:id="49" w:name="_Toc15755"/>
      <w:r>
        <w:t>第六篇  boomPI客户端带读</w:t>
      </w:r>
      <w:bookmarkEnd w:id="49"/>
    </w:p>
    <w:p w14:paraId="262A1DB2">
      <w:pPr>
        <w:pStyle w:val="25"/>
      </w:pPr>
      <w:r>
        <w:t>前 37 章是零件，本篇是整机。沿着数据流把 boomPI 读一遍：架构与启动、上行音频、下行 TTS、播放打断、异常恢复。读完本篇，你应该能对任意核心函数回答八个问题：在哪个线程执行、输入/输出是什么、改了哪些状态、状态归谁、阻塞在哪、失败后怎样、资源谁释放。</w:t>
      </w:r>
    </w:p>
    <w:p w14:paraId="601CA5B3">
      <w:pPr>
        <w:pStyle w:val="46"/>
        <w:keepNext/>
        <w:pageBreakBefore/>
      </w:pPr>
      <w:bookmarkStart w:id="50" w:name="_Toc7033"/>
      <w:r>
        <w:t>第38章  总架构与启动路径</w:t>
      </w:r>
      <w:bookmarkEnd w:id="50"/>
    </w:p>
    <w:p w14:paraId="47D9FBF6">
      <w:pPr>
        <w:pStyle w:val="47"/>
      </w:pPr>
      <w:r>
        <w:t>1. 真实问题</w:t>
      </w:r>
    </w:p>
    <w:p w14:paraId="65F08CB7">
      <w:pPr>
        <w:pStyle w:val="25"/>
      </w:pPr>
      <w:r>
        <w:t>从 main() 入口到第一个语音 turn 被识别，中间发生了什么？每个模块的依赖方向是什么？为什么音频先于网络就绪？</w:t>
      </w:r>
    </w:p>
    <w:p w14:paraId="548BFB9A">
      <w:pPr>
        <w:pStyle w:val="47"/>
      </w:pPr>
      <w:r>
        <w:t>2. 原理展开：composition root</w:t>
      </w:r>
    </w:p>
    <w:p w14:paraId="2F5A13DA">
      <w:pPr>
        <w:pStyle w:val="25"/>
      </w:pPr>
      <w:r>
        <w:t>main.cpp 只有 54 行，四个命令分支，然后调用 RunVoiceClient。它不实现任何业务——只做"装配"（创建对象、连回调、启动生命周期）。这叫 composition root（组合根）：一个程序只允许有一个地方"知道所有对象怎么拼"。</w:t>
      </w:r>
    </w:p>
    <w:p w14:paraId="7FFFF70F">
      <w:pPr>
        <w:pStyle w:val="65"/>
        <w:spacing w:before="60" w:after="60" w:line="240" w:lineRule="auto"/>
        <w:ind w:left="0" w:firstLine="0"/>
        <w:jc w:val="left"/>
      </w:pPr>
      <w:r>
        <w:t>main() 的四个模式：</w:t>
      </w:r>
      <w:r>
        <w:br w:type="textWrapping"/>
      </w:r>
      <w:r>
        <w:t xml:space="preserve">  --voice-loop   正常语音（默认）</w:t>
      </w:r>
      <w:r>
        <w:br w:type="textWrapping"/>
      </w:r>
      <w:r>
        <w:t xml:space="preserve">  --check-config 校验配置</w:t>
      </w:r>
      <w:r>
        <w:br w:type="textWrapping"/>
      </w:r>
      <w:r>
        <w:t xml:space="preserve">  --save-wifi    保存配网凭据</w:t>
      </w:r>
      <w:r>
        <w:br w:type="textWrapping"/>
      </w:r>
      <w:r>
        <w:t xml:space="preserve">  --save-server  保存显式服务器端点</w:t>
      </w:r>
      <w:r>
        <w:br w:type="textWrapping"/>
      </w:r>
      <w:r>
        <w:br w:type="textWrapping"/>
      </w:r>
      <w:r>
        <w:t>为什么只有这些：</w:t>
      </w:r>
      <w:r>
        <w:br w:type="textWrapping"/>
      </w:r>
      <w:r>
        <w:t xml:space="preserve">  每个模式 = 一个"最小入口"，互不耦合</w:t>
      </w:r>
      <w:r>
        <w:br w:type="textWrapping"/>
      </w:r>
      <w:r>
        <w:t xml:space="preserve">  测试时可以对任何模式做故障注入</w:t>
      </w:r>
    </w:p>
    <w:p w14:paraId="53F7309B">
      <w:pPr>
        <w:pStyle w:val="47"/>
      </w:pPr>
      <w:r>
        <w:t>3. 原理展开：模块依赖图</w:t>
      </w:r>
    </w:p>
    <w:p w14:paraId="2140F87C">
      <w:pPr>
        <w:pStyle w:val="65"/>
        <w:spacing w:before="60" w:after="60" w:line="240" w:lineRule="auto"/>
        <w:ind w:left="0" w:firstLine="0"/>
        <w:jc w:val="left"/>
      </w:pPr>
      <w:r>
        <w:t>main.cpp（composition root）</w:t>
      </w:r>
      <w:r>
        <w:br w:type="textWrapping"/>
      </w:r>
      <w:r>
        <w:t xml:space="preserve">  └─ RunVoiceClient（application/voice_client.cpp）</w:t>
      </w:r>
      <w:r>
        <w:br w:type="textWrapping"/>
      </w:r>
      <w:r>
        <w:t xml:space="preserve">       ├─ AudioEngine（audio/audio_engine.cpp）</w:t>
      </w:r>
      <w:r>
        <w:br w:type="textWrapping"/>
      </w:r>
      <w:r>
        <w:t xml:space="preserve">       │    └─ AudioBackend（platform/rv1106/audio_backend.cpp）</w:t>
      </w:r>
      <w:r>
        <w:br w:type="textWrapping"/>
      </w:r>
      <w:r>
        <w:t xml:space="preserve">       │         ├─ RockchipVoiceDsp（vendor 3A）</w:t>
      </w:r>
      <w:r>
        <w:br w:type="textWrapping"/>
      </w:r>
      <w:r>
        <w:t xml:space="preserve">       │         └─ snowboy_legacy_bridge（C ABI）</w:t>
      </w:r>
      <w:r>
        <w:br w:type="textWrapping"/>
      </w:r>
      <w:r>
        <w:t xml:space="preserve">       ├─ VoiceTransport（network/voice_transport.cpp）</w:t>
      </w:r>
      <w:r>
        <w:br w:type="textWrapping"/>
      </w:r>
      <w:r>
        <w:t xml:space="preserve">       ├─ NetworkBootstrap（network/network_bootstrap.cpp）</w:t>
      </w:r>
      <w:r>
        <w:br w:type="textWrapping"/>
      </w:r>
      <w:r>
        <w:t xml:space="preserve">       └─ DeviceUi（ui/device_ui.cpp）</w:t>
      </w:r>
      <w:r>
        <w:br w:type="textWrapping"/>
      </w:r>
      <w:r>
        <w:t xml:space="preserve">            └─ LvglScreen（ui/lvgl_screen.cpp）</w:t>
      </w:r>
      <w:r>
        <w:br w:type="textWrapping"/>
      </w:r>
      <w:r>
        <w:br w:type="textWrapping"/>
      </w:r>
      <w:r>
        <w:t>铁律：底层模块不得反向引用 application</w:t>
      </w:r>
    </w:p>
    <w:p w14:paraId="7E18417A">
      <w:pPr>
        <w:pStyle w:val="25"/>
      </w:pPr>
      <w:r>
        <w:t>为什么依赖单向？为了可测试与可替换：application 依赖的是"接口"，host 测试可以换 fake 实现；如果底层反向依赖上层，测试就炸成蜘蛛网。</w:t>
      </w:r>
    </w:p>
    <w:p w14:paraId="473FA930">
      <w:pPr>
        <w:pStyle w:val="47"/>
      </w:pPr>
      <w:r>
        <w:t>4. 原理展开：启动顺序的因果</w:t>
      </w:r>
    </w:p>
    <w:p w14:paraId="29DF72E7">
      <w:pPr>
        <w:pStyle w:val="65"/>
        <w:spacing w:before="60" w:after="60" w:line="240" w:lineRule="auto"/>
        <w:ind w:left="0" w:firstLine="0"/>
        <w:jc w:val="left"/>
      </w:pPr>
      <w:r>
        <w:t>main → 解析命令行</w:t>
      </w:r>
      <w:r>
        <w:br w:type="textWrapping"/>
      </w:r>
      <w:r>
        <w:t xml:space="preserve"> → 加载环境配置（BOOMPI_*）</w:t>
      </w:r>
      <w:r>
        <w:br w:type="textWrapping"/>
      </w:r>
      <w:r>
        <w:t xml:space="preserve"> → DeviceUi::Open（屏幕/触摸；失败仅降级 voice-only）</w:t>
      </w:r>
      <w:r>
        <w:br w:type="textWrapping"/>
      </w:r>
      <w:r>
        <w:t xml:space="preserve"> → AudioEngine::Open（ALSA + 3A + Snowboy + VAD）</w:t>
      </w:r>
      <w:r>
        <w:br w:type="textWrapping"/>
      </w:r>
      <w:r>
        <w:t xml:space="preserve">     ├─ 内部创建 capture/playback 线程（第 24 章）</w:t>
      </w:r>
      <w:r>
        <w:br w:type="textWrapping"/>
      </w:r>
      <w:r>
        <w:t xml:space="preserve"> → 启动 network bootstrap 线程</w:t>
      </w:r>
      <w:r>
        <w:br w:type="textWrapping"/>
      </w:r>
      <w:r>
        <w:t xml:space="preserve"> → actor 主循环：</w:t>
      </w:r>
      <w:r>
        <w:br w:type="textWrapping"/>
      </w:r>
      <w:r>
        <w:t xml:space="preserve">    Capture → AdvanceDeadlines → DrainEvents → PollUi → OnFrame</w:t>
      </w:r>
      <w:r>
        <w:br w:type="textWrapping"/>
      </w:r>
      <w:r>
        <w:br w:type="textWrapping"/>
      </w:r>
      <w:r>
        <w:t>为什么音频/UI 先于网络：</w:t>
      </w:r>
      <w:r>
        <w:br w:type="textWrapping"/>
      </w:r>
      <w:r>
        <w:t xml:space="preserve">  服务器离线不能阻塞唤醒与界面</w:t>
      </w:r>
      <w:r>
        <w:br w:type="textWrapping"/>
      </w:r>
      <w:r>
        <w:t xml:space="preserve">  网络是"尽力而为"的附加能力</w:t>
      </w:r>
    </w:p>
    <w:p w14:paraId="1AFAB890">
      <w:pPr>
        <w:pStyle w:val="47"/>
      </w:pPr>
      <w:r>
        <w:t>5. 原理展开：actor 主循环——单线程状态机的骨架</w:t>
      </w:r>
    </w:p>
    <w:p w14:paraId="6BC0A5F2">
      <w:pPr>
        <w:pStyle w:val="65"/>
        <w:spacing w:before="60" w:after="60" w:line="240" w:lineRule="auto"/>
        <w:ind w:left="0" w:firstLine="0"/>
        <w:jc w:val="left"/>
      </w:pPr>
      <w:r>
        <w:t>while (stop == 0) {</w:t>
      </w:r>
      <w:r>
        <w:br w:type="textWrapping"/>
      </w:r>
      <w:r>
        <w:t xml:space="preserve">    // ① 等待下一帧（≤100ms）</w:t>
      </w:r>
      <w:r>
        <w:br w:type="textWrapping"/>
      </w:r>
      <w:r>
        <w:t xml:space="preserve">    audio_.Capture(&amp;frame, 100ms);</w:t>
      </w:r>
      <w:r>
        <w:br w:type="textWrapping"/>
      </w:r>
      <w:r>
        <w:t xml:space="preserve">    // ② 先封口过期状态（deadline）</w:t>
      </w:r>
      <w:r>
        <w:br w:type="textWrapping"/>
      </w:r>
      <w:r>
        <w:t xml:space="preserve">    frame_still_current = AdvanceDeadlines(now);</w:t>
      </w:r>
      <w:r>
        <w:br w:type="textWrapping"/>
      </w:r>
      <w:r>
        <w:t xml:space="preserve">    // ③ 消费网络事件（≤8 个/帧）</w:t>
      </w:r>
      <w:r>
        <w:br w:type="textWrapping"/>
      </w:r>
      <w:r>
        <w:t xml:space="preserve">    DrainEvents();</w:t>
      </w:r>
      <w:r>
        <w:br w:type="textWrapping"/>
      </w:r>
      <w:r>
        <w:t xml:space="preserve">    // ④ 处理 UI 动作</w:t>
      </w:r>
      <w:r>
        <w:br w:type="textWrapping"/>
      </w:r>
      <w:r>
        <w:t xml:space="preserve">    PollUi();</w:t>
      </w:r>
      <w:r>
        <w:br w:type="textWrapping"/>
      </w:r>
      <w:r>
        <w:t xml:space="preserve">    // ⑤ 处理这一帧</w:t>
      </w:r>
      <w:r>
        <w:br w:type="textWrapping"/>
      </w:r>
      <w:r>
        <w:t xml:space="preserve">    OnFrame(frame);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所有会话状态只在主线程修改——</w:t>
      </w:r>
      <w:r>
        <w:br w:type="textWrapping"/>
      </w:r>
      <w:r>
        <w:t>不需要锁，因为只有这一个写者（第 26 章）</w:t>
      </w:r>
    </w:p>
    <w:p w14:paraId="2CD6947C">
      <w:pPr>
        <w:pStyle w:val="25"/>
      </w:pPr>
      <w:r>
        <w:t>这就是"单一 owner"的实现：状态机不靠锁保护，靠"只有一个线程能碰它"。第 26 章说过复合状态要用锁或用单写者——boomPI 选了后者。</w:t>
      </w:r>
    </w:p>
    <w:p w14:paraId="624B89DD">
      <w:pPr>
        <w:pStyle w:val="47"/>
      </w:pPr>
      <w:r>
        <w:t>6. 最小独立实验</w:t>
      </w:r>
    </w:p>
    <w:p w14:paraId="7E35724E">
      <w:pPr>
        <w:pStyle w:val="65"/>
        <w:spacing w:before="60" w:after="60" w:line="240" w:lineRule="auto"/>
        <w:ind w:left="0" w:firstLine="0"/>
        <w:jc w:val="left"/>
      </w:pPr>
      <w:r>
        <w:t># 在板子/模拟器上启动，观察启动序列日志</w:t>
      </w:r>
      <w:r>
        <w:br w:type="textWrapping"/>
      </w:r>
      <w:r>
        <w:t>BOOMPI_SERVER_IP=... boompi-client --voice-loop</w:t>
      </w:r>
      <w:r>
        <w:br w:type="textWrapping"/>
      </w:r>
      <w:r>
        <w:t># 对照日志顺序与第 4 节启动路径</w:t>
      </w:r>
      <w:r>
        <w:br w:type="textWrapping"/>
      </w:r>
      <w:r>
        <w:t># 故意配错 SPKI 指纹：观察在哪一步失败（fail-closed）</w:t>
      </w:r>
    </w:p>
    <w:p w14:paraId="0F3BA752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2893"/>
        <w:gridCol w:w="3635"/>
      </w:tblGrid>
      <w:tr w14:paraId="1499E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7F4001AA">
            <w:pPr>
              <w:jc w:val="both"/>
            </w:pPr>
            <w:r>
              <w:rPr>
                <w:b/>
              </w:rPr>
              <w:t>模块</w:t>
            </w:r>
          </w:p>
        </w:tc>
        <w:tc>
          <w:tcPr>
            <w:tcW w:w="2769" w:type="dxa"/>
          </w:tcPr>
          <w:p w14:paraId="5C79662F">
            <w:pPr>
              <w:jc w:val="both"/>
            </w:pPr>
            <w:r>
              <w:rPr>
                <w:b/>
              </w:rPr>
              <w:t>文件</w:t>
            </w:r>
          </w:p>
        </w:tc>
        <w:tc>
          <w:tcPr>
            <w:tcW w:w="2769" w:type="dxa"/>
          </w:tcPr>
          <w:p w14:paraId="6F1220E3">
            <w:pPr>
              <w:jc w:val="both"/>
            </w:pPr>
            <w:r>
              <w:rPr>
                <w:b/>
              </w:rPr>
              <w:t>对外提供的服务</w:t>
            </w:r>
          </w:p>
        </w:tc>
      </w:tr>
      <w:tr w14:paraId="65432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95EA265">
            <w:pPr>
              <w:jc w:val="both"/>
            </w:pPr>
            <w:r>
              <w:t>AudioEngine</w:t>
            </w:r>
          </w:p>
        </w:tc>
        <w:tc>
          <w:tcPr>
            <w:tcW w:w="2769" w:type="dxa"/>
          </w:tcPr>
          <w:p w14:paraId="64FB7F2D">
            <w:pPr>
              <w:jc w:val="both"/>
            </w:pPr>
            <w:r>
              <w:t>audio/audio_engine.cpp</w:t>
            </w:r>
          </w:p>
        </w:tc>
        <w:tc>
          <w:tcPr>
            <w:tcW w:w="2769" w:type="dxa"/>
          </w:tcPr>
          <w:p w14:paraId="6DC2334E">
            <w:pPr>
              <w:jc w:val="both"/>
            </w:pPr>
            <w:r>
              <w:t>Capture/QueueTts/BeginPlayback/Close</w:t>
            </w:r>
          </w:p>
        </w:tc>
      </w:tr>
      <w:tr w14:paraId="00D24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3ADA27C">
            <w:pPr>
              <w:jc w:val="both"/>
            </w:pPr>
            <w:r>
              <w:t>VoiceTransport</w:t>
            </w:r>
          </w:p>
        </w:tc>
        <w:tc>
          <w:tcPr>
            <w:tcW w:w="2769" w:type="dxa"/>
          </w:tcPr>
          <w:p w14:paraId="02FF3E8A">
            <w:pPr>
              <w:jc w:val="both"/>
            </w:pPr>
            <w:r>
              <w:t>network/voice_transport.cpp</w:t>
            </w:r>
          </w:p>
        </w:tc>
        <w:tc>
          <w:tcPr>
            <w:tcW w:w="2769" w:type="dxa"/>
          </w:tcPr>
          <w:p w14:paraId="1FE320B2">
            <w:pPr>
              <w:jc w:val="both"/>
            </w:pPr>
            <w:r>
              <w:t>Connect/SendControl/SendPcm64/Close</w:t>
            </w:r>
          </w:p>
        </w:tc>
      </w:tr>
      <w:tr w14:paraId="1817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D1F685E">
            <w:pPr>
              <w:jc w:val="both"/>
            </w:pPr>
            <w:r>
              <w:t>NetworkBootstrap</w:t>
            </w:r>
          </w:p>
        </w:tc>
        <w:tc>
          <w:tcPr>
            <w:tcW w:w="2769" w:type="dxa"/>
          </w:tcPr>
          <w:p w14:paraId="01879AF1">
            <w:pPr>
              <w:jc w:val="both"/>
            </w:pPr>
            <w:r>
              <w:t>network/network_bootstrap.cpp</w:t>
            </w:r>
          </w:p>
        </w:tc>
        <w:tc>
          <w:tcPr>
            <w:tcW w:w="2769" w:type="dxa"/>
          </w:tcPr>
          <w:p w14:paraId="027B2887">
            <w:pPr>
              <w:jc w:val="both"/>
            </w:pPr>
            <w:r>
              <w:t>链路准备/服务发现/端点快照</w:t>
            </w:r>
          </w:p>
        </w:tc>
      </w:tr>
      <w:tr w14:paraId="42142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FB210C2">
            <w:pPr>
              <w:jc w:val="both"/>
            </w:pPr>
            <w:r>
              <w:t>DeviceUi</w:t>
            </w:r>
          </w:p>
        </w:tc>
        <w:tc>
          <w:tcPr>
            <w:tcW w:w="2769" w:type="dxa"/>
          </w:tcPr>
          <w:p w14:paraId="7D95E368">
            <w:pPr>
              <w:jc w:val="both"/>
            </w:pPr>
            <w:r>
              <w:t>ui/device_ui.cpp</w:t>
            </w:r>
          </w:p>
        </w:tc>
        <w:tc>
          <w:tcPr>
            <w:tcW w:w="2769" w:type="dxa"/>
          </w:tcPr>
          <w:p w14:paraId="15C702F7">
            <w:pPr>
              <w:jc w:val="both"/>
            </w:pPr>
            <w:r>
              <w:t>屏幕/触摸/camera/音量亮度</w:t>
            </w:r>
          </w:p>
        </w:tc>
      </w:tr>
    </w:tbl>
    <w:p w14:paraId="015AFB4F"/>
    <w:p w14:paraId="32300154">
      <w:pPr>
        <w:pStyle w:val="47"/>
      </w:pPr>
      <w:r>
        <w:t>8. 错误版本</w:t>
      </w:r>
    </w:p>
    <w:p w14:paraId="3D19E3F4">
      <w:pPr>
        <w:pStyle w:val="65"/>
        <w:spacing w:before="60" w:after="60" w:line="240" w:lineRule="auto"/>
        <w:ind w:left="0" w:firstLine="0"/>
        <w:jc w:val="left"/>
      </w:pPr>
      <w:r>
        <w:t>// 错误：网络没通就不启动音频</w:t>
      </w:r>
      <w:r>
        <w:br w:type="textWrapping"/>
      </w:r>
      <w:r>
        <w:t>if (!bootstrap.WaitForServer()) return;</w:t>
      </w:r>
      <w:r>
        <w:br w:type="textWrapping"/>
      </w:r>
      <w:r>
        <w:t>// 断网时整个设备连唤醒词都不工作</w:t>
      </w:r>
      <w:r>
        <w:br w:type="textWrapping"/>
      </w:r>
      <w:r>
        <w:t>// 正确：本地状态机先可用，网络后台连</w:t>
      </w:r>
    </w:p>
    <w:p w14:paraId="2C79A444">
      <w:pPr>
        <w:pStyle w:val="47"/>
      </w:pPr>
      <w:r>
        <w:t>9. 不变量总结</w:t>
      </w:r>
    </w:p>
    <w:p w14:paraId="336848F1">
      <w:pPr>
        <w:pStyle w:val="56"/>
      </w:pPr>
      <w:r>
        <w:t>main 只装配不实现业务。</w:t>
      </w:r>
    </w:p>
    <w:p w14:paraId="25786501">
      <w:pPr>
        <w:pStyle w:val="56"/>
      </w:pPr>
      <w:r>
        <w:t>依赖单向：application 依赖下层。</w:t>
      </w:r>
    </w:p>
    <w:p w14:paraId="79C5CEEE">
      <w:pPr>
        <w:pStyle w:val="56"/>
      </w:pPr>
      <w:r>
        <w:t>会话状态只有一个写者（actor 线程）。</w:t>
      </w:r>
    </w:p>
    <w:p w14:paraId="349A4635">
      <w:pPr>
        <w:pStyle w:val="56"/>
      </w:pPr>
      <w:r>
        <w:t>音频/UI 先于网络就绪。</w:t>
      </w:r>
    </w:p>
    <w:p w14:paraId="169E1DFF">
      <w:pPr>
        <w:pStyle w:val="47"/>
      </w:pPr>
      <w:r>
        <w:t>10. 章末考核</w:t>
      </w:r>
    </w:p>
    <w:p w14:paraId="0D571334">
      <w:pPr>
        <w:pStyle w:val="56"/>
      </w:pPr>
      <w:r>
        <w:t>画出模块依赖图。</w:t>
      </w:r>
    </w:p>
    <w:p w14:paraId="0689A794">
      <w:pPr>
        <w:pStyle w:val="56"/>
      </w:pPr>
      <w:r>
        <w:t>启动顺序为什么音频先于网络？</w:t>
      </w:r>
    </w:p>
    <w:p w14:paraId="6D709599">
      <w:pPr>
        <w:pStyle w:val="56"/>
      </w:pPr>
      <w:r>
        <w:t>actor 主循环的五步是什么？</w:t>
      </w:r>
    </w:p>
    <w:p w14:paraId="3247898F">
      <w:pPr>
        <w:pStyle w:val="56"/>
      </w:pPr>
      <w:r>
        <w:t>为什么会话状态不需要锁？</w:t>
      </w:r>
    </w:p>
    <w:p w14:paraId="15311B95">
      <w:pPr>
        <w:pStyle w:val="46"/>
        <w:keepNext/>
        <w:pageBreakBefore/>
      </w:pPr>
      <w:bookmarkStart w:id="51" w:name="_Toc14317"/>
      <w:r>
        <w:t>第39章  上行音频链路：从麦克风到服务器</w:t>
      </w:r>
      <w:bookmarkEnd w:id="51"/>
    </w:p>
    <w:p w14:paraId="60F06D12">
      <w:pPr>
        <w:pStyle w:val="47"/>
      </w:pPr>
      <w:r>
        <w:t>1. 真实问题</w:t>
      </w:r>
    </w:p>
    <w:p w14:paraId="1DC7C28E">
      <w:pPr>
        <w:pStyle w:val="25"/>
      </w:pPr>
      <w:r>
        <w:t>从"用户说话"到"服务器开始识别"，这 100 行代码里发生了什么？唤醒后用户紧跟的命令为什么不会丢？pre-roll 是什么？为什么上传要按帧、要带 END？</w:t>
      </w:r>
    </w:p>
    <w:p w14:paraId="5AE91CD1">
      <w:pPr>
        <w:pStyle w:val="47"/>
      </w:pPr>
      <w:r>
        <w:t>2. 原理展开：链路全景</w:t>
      </w:r>
    </w:p>
    <w:p w14:paraId="2A0F9C21">
      <w:pPr>
        <w:pStyle w:val="65"/>
        <w:spacing w:before="60" w:after="60" w:line="240" w:lineRule="auto"/>
        <w:ind w:left="0" w:firstLine="0"/>
        <w:jc w:val="left"/>
      </w:pPr>
      <w:r>
        <w:t>ALSA 48k/4ch 采集（capture 线程）</w:t>
      </w:r>
      <w:r>
        <w:br w:type="textWrapping"/>
      </w:r>
      <w:r>
        <w:t xml:space="preserve"> → 极性处理（麦克风反相修正）</w:t>
      </w:r>
      <w:r>
        <w:br w:type="textWrapping"/>
      </w:r>
      <w:r>
        <w:t xml:space="preserve"> → 四通道联合重采样 16k（第 35 章）</w:t>
      </w:r>
      <w:r>
        <w:br w:type="textWrapping"/>
      </w:r>
      <w:r>
        <w:t xml:space="preserve"> → Rockchip 3A（AEC/BF/ANR，第 36 章）</w:t>
      </w:r>
      <w:r>
        <w:br w:type="textWrapping"/>
      </w:r>
      <w:r>
        <w:t xml:space="preserve"> → Snowboy（唤醒）+ WebRTC VAD（语音活动）</w:t>
      </w:r>
      <w:r>
        <w:br w:type="textWrapping"/>
      </w:r>
      <w:r>
        <w:t xml:space="preserve"> → CaptureFrame（含全部判定元数据）</w:t>
      </w:r>
      <w:r>
        <w:br w:type="textWrapping"/>
      </w:r>
      <w:r>
        <w:t xml:space="preserve"> → capture 队列（4 帧，第 27 章）</w:t>
      </w:r>
      <w:r>
        <w:br w:type="textWrapping"/>
      </w:r>
      <w:r>
        <w:t xml:space="preserve"> → actor：pre-roll 缓存 + turn.start + PCM64 上传</w:t>
      </w:r>
    </w:p>
    <w:p w14:paraId="172FCB5C">
      <w:pPr>
        <w:pStyle w:val="57"/>
      </w:pPr>
      <w:r>
        <w:drawing>
          <wp:inline distT="0" distB="0" distL="114300" distR="114300">
            <wp:extent cx="5303520" cy="980440"/>
            <wp:effectExtent l="0" t="0" r="508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8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819A">
      <w:pPr>
        <w:pStyle w:val="57"/>
      </w:pPr>
      <w:r>
        <w:rPr>
          <w:i/>
          <w:sz w:val="18"/>
        </w:rPr>
        <w:t>图 39-1  上行音频完整链路</w:t>
      </w:r>
    </w:p>
    <w:p w14:paraId="20BE1792">
      <w:pPr>
        <w:pStyle w:val="47"/>
      </w:pPr>
      <w:r>
        <w:t>3. 原理展开：pre-roll——唤醒前的 500ms 去哪了</w:t>
      </w:r>
    </w:p>
    <w:p w14:paraId="67961C56">
      <w:pPr>
        <w:pStyle w:val="25"/>
      </w:pPr>
      <w:r>
        <w:t>唤醒词检测需要"听完一句话"才能判定（要积累若干帧）。问题：用户喊"小智，帮我查天气"，唤醒判定完成时，"帮我"已经说完了——没有 pre-roll 就丢了句首。</w:t>
      </w:r>
    </w:p>
    <w:p w14:paraId="0677EFEE">
      <w:pPr>
        <w:pStyle w:val="65"/>
        <w:spacing w:before="60" w:after="60" w:line="240" w:lineRule="auto"/>
        <w:ind w:left="0" w:firstLine="0"/>
        <w:jc w:val="left"/>
      </w:pPr>
      <w:r>
        <w:t>pre-roll 机制：</w:t>
      </w:r>
      <w:r>
        <w:br w:type="textWrapping"/>
      </w:r>
      <w:r>
        <w:t xml:space="preserve">  唤醒前：每帧都存进 25 帧（500ms）滚动缓冲</w:t>
      </w:r>
      <w:r>
        <w:br w:type="textWrapping"/>
      </w:r>
      <w:r>
        <w:t xml:space="preserve">  唤醒确认：把缓冲里的语音插入新 turn 开头</w:t>
      </w:r>
      <w:r>
        <w:br w:type="textWrapping"/>
      </w:r>
      <w:r>
        <w:t xml:space="preserve">  → "小智"之后的命令一个字不丢</w:t>
      </w:r>
      <w:r>
        <w:br w:type="textWrapping"/>
      </w:r>
      <w:r>
        <w:br w:type="textWrapping"/>
      </w:r>
      <w:r>
        <w:t>容量：25 帧 × 20ms = 500ms</w:t>
      </w:r>
      <w:r>
        <w:br w:type="textWrapping"/>
      </w:r>
      <w:r>
        <w:t xml:space="preserve">  唤醒检测通常 &lt;500ms，足够覆盖</w:t>
      </w:r>
      <w:r>
        <w:br w:type="textWrapping"/>
      </w:r>
      <w:r>
        <w:br w:type="textWrapping"/>
      </w:r>
      <w:r>
        <w:t>为什么滚动而不是固定：</w:t>
      </w:r>
      <w:r>
        <w:br w:type="textWrapping"/>
      </w:r>
      <w:r>
        <w:t xml:space="preserve">  唤醒前的语音持续产生，只能保留"最近 500ms"</w:t>
      </w:r>
    </w:p>
    <w:p w14:paraId="6A8458D1">
      <w:pPr>
        <w:pStyle w:val="47"/>
      </w:pPr>
      <w:r>
        <w:t>4. 原理展开：VAD 门控——什么时候算"开始说话"</w:t>
      </w:r>
    </w:p>
    <w:p w14:paraId="2801F007">
      <w:pPr>
        <w:pStyle w:val="25"/>
      </w:pPr>
      <w:r>
        <w:t>唤醒后进入"等待说话"状态，但不是一有声音就上传：</w:t>
      </w:r>
    </w:p>
    <w:p w14:paraId="5117A791">
      <w:pPr>
        <w:pStyle w:val="65"/>
        <w:spacing w:before="60" w:after="60" w:line="240" w:lineRule="auto"/>
        <w:ind w:left="0" w:firstLine="0"/>
        <w:jc w:val="left"/>
      </w:pPr>
      <w:r>
        <w:t>kWaitingForSpeech → kCapturingSpeech 的开门条件：</w:t>
      </w:r>
      <w:r>
        <w:br w:type="textWrapping"/>
      </w:r>
      <w:r>
        <w:t xml:space="preserve">  vad_started：连续 120ms（6 帧）VAD 判定有语音</w:t>
      </w:r>
      <w:r>
        <w:br w:type="textWrapping"/>
      </w:r>
      <w:r>
        <w:br w:type="textWrapping"/>
      </w:r>
      <w:r>
        <w:t>为什么 120ms：</w:t>
      </w:r>
      <w:r>
        <w:br w:type="textWrapping"/>
      </w:r>
      <w:r>
        <w:t xml:space="preserve">  防误触发（一次咳嗽/碰触），又不会太长（等太久）</w:t>
      </w:r>
      <w:r>
        <w:br w:type="textWrapping"/>
      </w:r>
      <w:r>
        <w:br w:type="textWrapping"/>
      </w:r>
      <w:r>
        <w:t>开门后：逐帧上传（每 20ms 一帧）</w:t>
      </w:r>
      <w:r>
        <w:br w:type="textWrapping"/>
      </w:r>
      <w:r>
        <w:br w:type="textWrapping"/>
      </w:r>
      <w:r>
        <w:t>关门条件（提交）：</w:t>
      </w:r>
      <w:r>
        <w:br w:type="textWrapping"/>
      </w:r>
      <w:r>
        <w:t xml:space="preserve">  vad_ended：连续 700ms 静音判定</w:t>
      </w:r>
      <w:r>
        <w:br w:type="textWrapping"/>
      </w:r>
      <w:r>
        <w:t xml:space="preserve">  或 60s 上限（kMaximumTurnFrames=3000）</w:t>
      </w:r>
    </w:p>
    <w:p w14:paraId="43ADCD27">
      <w:pPr>
        <w:pStyle w:val="47"/>
      </w:pPr>
      <w:r>
        <w:t>5. 原理展开：PCM64 帧与 turn 协议</w:t>
      </w:r>
    </w:p>
    <w:p w14:paraId="3CE94EEC">
      <w:pPr>
        <w:pStyle w:val="65"/>
        <w:spacing w:before="60" w:after="60" w:line="240" w:lineRule="auto"/>
        <w:ind w:left="0" w:firstLine="0"/>
        <w:jc w:val="left"/>
      </w:pPr>
      <w:r>
        <w:t>上传的每个 PCM 包：</w:t>
      </w:r>
      <w:r>
        <w:br w:type="textWrapping"/>
      </w:r>
      <w:r>
        <w:t xml:space="preserve">  64 字节头（BPV1）| 640 字节 PCM（16k/20ms）</w:t>
      </w:r>
      <w:r>
        <w:br w:type="textWrapping"/>
      </w:r>
      <w:r>
        <w:br w:type="textWrapping"/>
      </w:r>
      <w:r>
        <w:t>头里携带（第 32 章的五层身份）：</w:t>
      </w:r>
      <w:r>
        <w:br w:type="textWrapping"/>
      </w:r>
      <w:r>
        <w:t xml:space="preserve">  flags：0x01=第一帧 0x02=最后一帧</w:t>
      </w:r>
      <w:r>
        <w:br w:type="textWrapping"/>
      </w:r>
      <w:r>
        <w:t xml:space="preserve">  sequence：从 0 递增</w:t>
      </w:r>
      <w:r>
        <w:br w:type="textWrapping"/>
      </w:r>
      <w:r>
        <w:t xml:space="preserve">  timestamp：真实采集时刻（第 37 章）</w:t>
      </w:r>
      <w:r>
        <w:br w:type="textWrapping"/>
      </w:r>
      <w:r>
        <w:t xml:space="preserve">  session/turn/stream/epoch</w:t>
      </w:r>
      <w:r>
        <w:br w:type="textWrapping"/>
      </w:r>
      <w:r>
        <w:br w:type="textWrapping"/>
      </w:r>
      <w:r>
        <w:t>turn 生命周期：</w:t>
      </w:r>
      <w:r>
        <w:br w:type="textWrapping"/>
      </w:r>
      <w:r>
        <w:t xml:space="preserve">  turn.start（先发）</w:t>
      </w:r>
      <w:r>
        <w:br w:type="textWrapping"/>
      </w:r>
      <w:r>
        <w:t xml:space="preserve">  → 上传 pre-roll（25 帧）</w:t>
      </w:r>
      <w:r>
        <w:br w:type="textWrapping"/>
      </w:r>
      <w:r>
        <w:t xml:space="preserve">  → 上传实时帧</w:t>
      </w:r>
      <w:r>
        <w:br w:type="textWrapping"/>
      </w:r>
      <w:r>
        <w:t xml:space="preserve">  → 最后一帧带 END 标志</w:t>
      </w:r>
      <w:r>
        <w:br w:type="textWrapping"/>
      </w:r>
      <w:r>
        <w:t xml:space="preserve">  → turn.commit（结束输入）</w:t>
      </w:r>
      <w:r>
        <w:br w:type="textWrapping"/>
      </w:r>
      <w:r>
        <w:t xml:space="preserve">  → 服务器开始处理</w:t>
      </w:r>
    </w:p>
    <w:p w14:paraId="424C9ABE">
      <w:pPr>
        <w:pStyle w:val="47"/>
      </w:pPr>
      <w:r>
        <w:t>6. 原理展开：背压与断帧的上行处理</w:t>
      </w:r>
    </w:p>
    <w:p w14:paraId="53862016">
      <w:pPr>
        <w:pStyle w:val="65"/>
        <w:spacing w:before="60" w:after="60" w:line="240" w:lineRule="auto"/>
        <w:ind w:left="0" w:firstLine="0"/>
        <w:jc w:val="left"/>
      </w:pPr>
      <w:r>
        <w:t>上行两条失败路径（第 22 章的错误分层）：</w:t>
      </w:r>
      <w:r>
        <w:br w:type="textWrapping"/>
      </w:r>
      <w:r>
        <w:br w:type="textWrapping"/>
      </w:r>
      <w:r>
        <w:t>背压（SendOutcome::kBackpressure）：</w:t>
      </w:r>
      <w:r>
        <w:br w:type="textWrapping"/>
      </w:r>
      <w:r>
        <w:t xml:space="preserve">  发送缓冲超 800ms 水位</w:t>
      </w:r>
      <w:r>
        <w:br w:type="textWrapping"/>
      </w:r>
      <w:r>
        <w:t xml:space="preserve">  → 取消当前 turn（语音已失去实时性）</w:t>
      </w:r>
      <w:r>
        <w:br w:type="textWrapping"/>
      </w:r>
      <w:r>
        <w:t xml:space="preserve">  → 不拆连接（瞬时拥塞≠故障）</w:t>
      </w:r>
      <w:r>
        <w:br w:type="textWrapping"/>
      </w:r>
      <w:r>
        <w:br w:type="textWrapping"/>
      </w:r>
      <w:r>
        <w:t>拒绝（SendOutcome::kRejected）：</w:t>
      </w:r>
      <w:r>
        <w:br w:type="textWrapping"/>
      </w:r>
      <w:r>
        <w:t xml:space="preserve">  传输层不可用/协议错误</w:t>
      </w:r>
      <w:r>
        <w:br w:type="textWrapping"/>
      </w:r>
      <w:r>
        <w:t xml:space="preserve">  → LoseConnection（重建 WSS）</w:t>
      </w:r>
      <w:r>
        <w:br w:type="textWrapping"/>
      </w:r>
      <w:r>
        <w:br w:type="textWrapping"/>
      </w:r>
      <w:r>
        <w:t>本地断帧（capture discontinuity）：</w:t>
      </w:r>
      <w:r>
        <w:br w:type="textWrapping"/>
      </w:r>
      <w:r>
        <w:t xml:space="preserve">  ALSA 断流/队列溢出</w:t>
      </w:r>
      <w:r>
        <w:br w:type="textWrapping"/>
      </w:r>
      <w:r>
        <w:t xml:space="preserve">  → 取消当前 turn，不发送伪连续音频</w:t>
      </w:r>
    </w:p>
    <w:p w14:paraId="10311361">
      <w:pPr>
        <w:pStyle w:val="47"/>
      </w:pPr>
      <w:r>
        <w:t>7. 最小独立实验</w:t>
      </w:r>
    </w:p>
    <w:p w14:paraId="270B82BF">
      <w:pPr>
        <w:pStyle w:val="65"/>
        <w:spacing w:before="60" w:after="60" w:line="240" w:lineRule="auto"/>
        <w:ind w:left="0" w:firstLine="0"/>
        <w:jc w:val="left"/>
      </w:pPr>
      <w:r>
        <w:t># 观察唤醒→上传的日志</w:t>
      </w:r>
      <w:r>
        <w:br w:type="textWrapping"/>
      </w:r>
      <w:r>
        <w:t># boompi-client 日志里搜：</w:t>
      </w:r>
      <w:r>
        <w:br w:type="textWrapping"/>
      </w:r>
      <w:r>
        <w:t>#   "Snowboy wake detected"</w:t>
      </w:r>
      <w:r>
        <w:br w:type="textWrapping"/>
      </w:r>
      <w:r>
        <w:t>#   "VAD gate opened" → "VAD speech started; pre_roll_frames=N"</w:t>
      </w:r>
      <w:r>
        <w:br w:type="textWrapping"/>
      </w:r>
      <w:r>
        <w:t>#   "VAD speech ended; voice turn committed"</w:t>
      </w:r>
      <w:r>
        <w:br w:type="textWrapping"/>
      </w:r>
      <w:r>
        <w:t># 理解 N：唤醒前积累的 pre-roll 帧数</w:t>
      </w:r>
    </w:p>
    <w:p w14:paraId="1D5F9120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5"/>
        <w:gridCol w:w="2765"/>
      </w:tblGrid>
      <w:tr w14:paraId="50120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10E904A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6F400DD9">
            <w:pPr>
              <w:jc w:val="both"/>
            </w:pPr>
            <w:r>
              <w:rPr>
                <w:b/>
              </w:rPr>
              <w:t>上行环节</w:t>
            </w:r>
          </w:p>
        </w:tc>
        <w:tc>
          <w:tcPr>
            <w:tcW w:w="2769" w:type="dxa"/>
          </w:tcPr>
          <w:p w14:paraId="21C325DB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3F934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80B94BC">
            <w:pPr>
              <w:jc w:val="both"/>
            </w:pPr>
            <w:r>
              <w:t>ReadCapture20ms</w:t>
            </w:r>
          </w:p>
        </w:tc>
        <w:tc>
          <w:tcPr>
            <w:tcW w:w="2769" w:type="dxa"/>
          </w:tcPr>
          <w:p w14:paraId="7661C027">
            <w:pPr>
              <w:jc w:val="both"/>
            </w:pPr>
            <w:r>
              <w:t>ALSA 采集+断帧检测</w:t>
            </w:r>
          </w:p>
        </w:tc>
        <w:tc>
          <w:tcPr>
            <w:tcW w:w="2769" w:type="dxa"/>
          </w:tcPr>
          <w:p w14:paraId="5E5C7CA3">
            <w:pPr>
              <w:jc w:val="both"/>
            </w:pPr>
            <w:r>
              <w:t>audio_backend.cpp</w:t>
            </w:r>
          </w:p>
        </w:tc>
      </w:tr>
      <w:tr w14:paraId="6A6B6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1D9AFF0">
            <w:pPr>
              <w:jc w:val="both"/>
            </w:pPr>
            <w:r>
              <w:t>ProcessCapture20ms</w:t>
            </w:r>
          </w:p>
        </w:tc>
        <w:tc>
          <w:tcPr>
            <w:tcW w:w="2769" w:type="dxa"/>
          </w:tcPr>
          <w:p w14:paraId="286D469F">
            <w:pPr>
              <w:jc w:val="both"/>
            </w:pPr>
            <w:r>
              <w:t>3A+VAD+元数据</w:t>
            </w:r>
          </w:p>
        </w:tc>
        <w:tc>
          <w:tcPr>
            <w:tcW w:w="2769" w:type="dxa"/>
          </w:tcPr>
          <w:p w14:paraId="19F8B685">
            <w:pPr>
              <w:jc w:val="both"/>
            </w:pPr>
            <w:r>
              <w:t>audio_backend.cpp</w:t>
            </w:r>
          </w:p>
        </w:tc>
      </w:tr>
      <w:tr w14:paraId="24C3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68855CE">
            <w:pPr>
              <w:jc w:val="both"/>
            </w:pPr>
            <w:r>
              <w:t>SavePreRoll</w:t>
            </w:r>
          </w:p>
        </w:tc>
        <w:tc>
          <w:tcPr>
            <w:tcW w:w="2769" w:type="dxa"/>
          </w:tcPr>
          <w:p w14:paraId="75DF6540">
            <w:pPr>
              <w:jc w:val="both"/>
            </w:pPr>
            <w:r>
              <w:t>500ms 滚动缓冲</w:t>
            </w:r>
          </w:p>
        </w:tc>
        <w:tc>
          <w:tcPr>
            <w:tcW w:w="2769" w:type="dxa"/>
          </w:tcPr>
          <w:p w14:paraId="01930B2A">
            <w:pPr>
              <w:jc w:val="both"/>
            </w:pPr>
            <w:r>
              <w:t>voice_client.cpp</w:t>
            </w:r>
          </w:p>
        </w:tc>
      </w:tr>
      <w:tr w14:paraId="305D3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66CBA3C">
            <w:pPr>
              <w:jc w:val="both"/>
            </w:pPr>
            <w:r>
              <w:t>StartTurn</w:t>
            </w:r>
          </w:p>
        </w:tc>
        <w:tc>
          <w:tcPr>
            <w:tcW w:w="2769" w:type="dxa"/>
          </w:tcPr>
          <w:p w14:paraId="40BE98BE">
            <w:pPr>
              <w:jc w:val="both"/>
            </w:pPr>
            <w:r>
              <w:t>turn.start+pre-roll 上传</w:t>
            </w:r>
          </w:p>
        </w:tc>
        <w:tc>
          <w:tcPr>
            <w:tcW w:w="2769" w:type="dxa"/>
          </w:tcPr>
          <w:p w14:paraId="5518BDC6">
            <w:pPr>
              <w:jc w:val="both"/>
            </w:pPr>
            <w:r>
              <w:t>voice_client.cpp</w:t>
            </w:r>
          </w:p>
        </w:tc>
      </w:tr>
      <w:tr w14:paraId="4730A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9FCA4C8">
            <w:pPr>
              <w:jc w:val="both"/>
            </w:pPr>
            <w:r>
              <w:t>SendAudio</w:t>
            </w:r>
          </w:p>
        </w:tc>
        <w:tc>
          <w:tcPr>
            <w:tcW w:w="2769" w:type="dxa"/>
          </w:tcPr>
          <w:p w14:paraId="575154A7">
            <w:pPr>
              <w:jc w:val="both"/>
            </w:pPr>
            <w:r>
              <w:t>PCM64 构造</w:t>
            </w:r>
          </w:p>
        </w:tc>
        <w:tc>
          <w:tcPr>
            <w:tcW w:w="2769" w:type="dxa"/>
          </w:tcPr>
          <w:p w14:paraId="7321D60B">
            <w:pPr>
              <w:jc w:val="both"/>
            </w:pPr>
            <w:r>
              <w:t>voice_client.cpp</w:t>
            </w:r>
          </w:p>
        </w:tc>
      </w:tr>
      <w:tr w14:paraId="3F588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DA0433F">
            <w:pPr>
              <w:jc w:val="both"/>
            </w:pPr>
            <w:r>
              <w:t>Commit</w:t>
            </w:r>
          </w:p>
        </w:tc>
        <w:tc>
          <w:tcPr>
            <w:tcW w:w="2769" w:type="dxa"/>
          </w:tcPr>
          <w:p w14:paraId="40EA1A32">
            <w:pPr>
              <w:jc w:val="both"/>
            </w:pPr>
            <w:r>
              <w:t>END+turn.commit</w:t>
            </w:r>
          </w:p>
        </w:tc>
        <w:tc>
          <w:tcPr>
            <w:tcW w:w="2769" w:type="dxa"/>
          </w:tcPr>
          <w:p w14:paraId="05472C6D">
            <w:pPr>
              <w:jc w:val="both"/>
            </w:pPr>
            <w:r>
              <w:t>voice_client.cpp</w:t>
            </w:r>
          </w:p>
        </w:tc>
      </w:tr>
    </w:tbl>
    <w:p w14:paraId="3F82FEDA"/>
    <w:p w14:paraId="25B11802">
      <w:pPr>
        <w:pStyle w:val="47"/>
      </w:pPr>
      <w:r>
        <w:t>9. 错误版本</w:t>
      </w:r>
    </w:p>
    <w:p w14:paraId="23597626">
      <w:pPr>
        <w:pStyle w:val="65"/>
        <w:spacing w:before="60" w:after="60" w:line="240" w:lineRule="auto"/>
        <w:ind w:left="0" w:firstLine="0"/>
        <w:jc w:val="left"/>
      </w:pPr>
      <w:r>
        <w:t>// 错误：唤醒后才开始录音</w:t>
      </w:r>
      <w:r>
        <w:br w:type="textWrapping"/>
      </w:r>
      <w:r>
        <w:t>if (wake) start_recording();</w:t>
      </w:r>
      <w:r>
        <w:br w:type="textWrapping"/>
      </w:r>
      <w:r>
        <w:t>// 唤醒判定期间的语音（"帮我查天气"的"帮我"）丢失</w:t>
      </w:r>
      <w:r>
        <w:br w:type="textWrapping"/>
      </w:r>
      <w:r>
        <w:t>// 正确：pre-roll 常开滚动缓存，唤醒后回补</w:t>
      </w:r>
    </w:p>
    <w:p w14:paraId="69C385D5">
      <w:pPr>
        <w:pStyle w:val="47"/>
      </w:pPr>
      <w:r>
        <w:t>10. 不变量总结</w:t>
      </w:r>
    </w:p>
    <w:p w14:paraId="27A9EE80">
      <w:pPr>
        <w:pStyle w:val="56"/>
      </w:pPr>
      <w:r>
        <w:t>pre-roll 常开，唤醒后回补句首。</w:t>
      </w:r>
    </w:p>
    <w:p w14:paraId="2FF54417">
      <w:pPr>
        <w:pStyle w:val="56"/>
      </w:pPr>
      <w:r>
        <w:t>VAD 120ms 开门、700ms 关门、60s 上限。</w:t>
      </w:r>
    </w:p>
    <w:p w14:paraId="77E8A100">
      <w:pPr>
        <w:pStyle w:val="56"/>
      </w:pPr>
      <w:r>
        <w:t>上行 sequence 从 0 连续，END 帧标记结束。</w:t>
      </w:r>
    </w:p>
    <w:p w14:paraId="7960EA24">
      <w:pPr>
        <w:pStyle w:val="56"/>
      </w:pPr>
      <w:r>
        <w:t>背压只取消 turn，拒绝才拆连接。</w:t>
      </w:r>
    </w:p>
    <w:p w14:paraId="4F70C7D0">
      <w:pPr>
        <w:pStyle w:val="56"/>
      </w:pPr>
      <w:r>
        <w:t>断帧不发送伪连续音频。</w:t>
      </w:r>
    </w:p>
    <w:p w14:paraId="671A3138">
      <w:pPr>
        <w:pStyle w:val="47"/>
      </w:pPr>
      <w:r>
        <w:t>11. 章末考核</w:t>
      </w:r>
    </w:p>
    <w:p w14:paraId="05A2C76B">
      <w:pPr>
        <w:pStyle w:val="56"/>
      </w:pPr>
      <w:r>
        <w:t>唤醒后为什么还有 500ms pre-roll？</w:t>
      </w:r>
    </w:p>
    <w:p w14:paraId="0192F0D0">
      <w:pPr>
        <w:pStyle w:val="56"/>
      </w:pPr>
      <w:r>
        <w:t>VAD 开门与关门条件？</w:t>
      </w:r>
    </w:p>
    <w:p w14:paraId="7164D304">
      <w:pPr>
        <w:pStyle w:val="56"/>
      </w:pPr>
      <w:r>
        <w:t>PCM64 头携带哪五层身份？</w:t>
      </w:r>
    </w:p>
    <w:p w14:paraId="344DDB66">
      <w:pPr>
        <w:pStyle w:val="56"/>
      </w:pPr>
      <w:r>
        <w:t>背压与拒绝的处理有何不同？</w:t>
      </w:r>
    </w:p>
    <w:p w14:paraId="6A35FB27">
      <w:pPr>
        <w:pStyle w:val="46"/>
        <w:keepNext/>
        <w:pageBreakBefore/>
      </w:pPr>
      <w:bookmarkStart w:id="52" w:name="_Toc2947"/>
      <w:r>
        <w:t>第40章  下行TTS链路：从服务器到扬声器</w:t>
      </w:r>
      <w:bookmarkEnd w:id="52"/>
    </w:p>
    <w:p w14:paraId="57DDEDBB">
      <w:pPr>
        <w:pStyle w:val="47"/>
      </w:pPr>
      <w:r>
        <w:t>1. 真实问题</w:t>
      </w:r>
    </w:p>
    <w:p w14:paraId="049FD331">
      <w:pPr>
        <w:pStyle w:val="25"/>
      </w:pPr>
      <w:r>
        <w:t>服务端回答很长，为什么扬声器"边说边出"而不是等全部到齐？首包到齐多久开始播？断流了怎么办？response.done 到了就结束了吗？</w:t>
      </w:r>
    </w:p>
    <w:p w14:paraId="542F10AA">
      <w:pPr>
        <w:pStyle w:val="47"/>
      </w:pPr>
      <w:r>
        <w:t>2. 原理展开：下行链路全景</w:t>
      </w:r>
    </w:p>
    <w:p w14:paraId="38B1D3CA">
      <w:pPr>
        <w:pStyle w:val="65"/>
        <w:spacing w:before="60" w:after="60" w:line="240" w:lineRule="auto"/>
        <w:ind w:left="0" w:firstLine="0"/>
        <w:jc w:val="left"/>
      </w:pPr>
      <w:r>
        <w:t>WSS（ASIO 线程）→ EventQueue</w:t>
      </w:r>
      <w:r>
        <w:br w:type="textWrapping"/>
      </w:r>
      <w:r>
        <w:t xml:space="preserve"> → actor 校验（身份+序号，第 32 章）</w:t>
      </w:r>
      <w:r>
        <w:br w:type="textWrapping"/>
      </w:r>
      <w:r>
        <w:t xml:space="preserve"> → QueueTts24k（TTS 环 75 帧）</w:t>
      </w:r>
      <w:r>
        <w:br w:type="textWrapping"/>
      </w:r>
      <w:r>
        <w:t xml:space="preserve"> → playback 线程：</w:t>
      </w:r>
      <w:r>
        <w:br w:type="textWrapping"/>
      </w:r>
      <w:r>
        <w:t xml:space="preserve">    24k→48k 重采样 → 增益/限幅 → 双声道</w:t>
      </w:r>
      <w:r>
        <w:br w:type="textWrapping"/>
      </w:r>
      <w:r>
        <w:t xml:space="preserve">    → ALSA 播放</w:t>
      </w:r>
    </w:p>
    <w:p w14:paraId="21FB0C15">
      <w:pPr>
        <w:pStyle w:val="57"/>
      </w:pPr>
      <w:r>
        <w:drawing>
          <wp:inline distT="0" distB="0" distL="114300" distR="114300">
            <wp:extent cx="5303520" cy="290830"/>
            <wp:effectExtent l="0" t="0" r="508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A5AF">
      <w:pPr>
        <w:pStyle w:val="57"/>
      </w:pPr>
      <w:r>
        <w:rPr>
          <w:i/>
          <w:sz w:val="18"/>
        </w:rPr>
        <w:t>图 40-1  下行 TTS 完整链路</w:t>
      </w:r>
    </w:p>
    <w:p w14:paraId="23A59866">
      <w:pPr>
        <w:pStyle w:val="47"/>
      </w:pPr>
      <w:r>
        <w:t>3. 原理展开：首播缓冲——为什么攒 9 帧</w:t>
      </w:r>
    </w:p>
    <w:p w14:paraId="7AC2B290">
      <w:pPr>
        <w:pStyle w:val="25"/>
      </w:pPr>
      <w:r>
        <w:t>网络包到达不是均匀的：第一包可能早到、可能晚到。如果"来一包播一包"，网络抖动直接变成听感卡顿。</w:t>
      </w:r>
    </w:p>
    <w:p w14:paraId="1BF6C3EF">
      <w:pPr>
        <w:pStyle w:val="65"/>
        <w:spacing w:before="60" w:after="60" w:line="240" w:lineRule="auto"/>
        <w:ind w:left="0" w:firstLine="0"/>
        <w:jc w:val="left"/>
      </w:pPr>
      <w:r>
        <w:t>首播策略：</w:t>
      </w:r>
      <w:r>
        <w:br w:type="textWrapping"/>
      </w:r>
      <w:r>
        <w:t xml:space="preserve">  攒够 9 帧（180ms）才开始播</w:t>
      </w:r>
      <w:r>
        <w:br w:type="textWrapping"/>
      </w:r>
      <w:r>
        <w:t xml:space="preserve">  → 吸收首包抖动</w:t>
      </w:r>
      <w:r>
        <w:br w:type="textWrapping"/>
      </w:r>
      <w:r>
        <w:t xml:space="preserve">  → 后续网络抖动由 1.5s 环继续吸收</w:t>
      </w:r>
      <w:r>
        <w:br w:type="textWrapping"/>
      </w:r>
      <w:r>
        <w:br w:type="textWrapping"/>
      </w:r>
      <w:r>
        <w:t>代价：多等 180ms 才出声（可接受）</w:t>
      </w:r>
      <w:r>
        <w:br w:type="textWrapping"/>
      </w:r>
      <w:r>
        <w:t>例外：短回复（EOS 提前到达）不等 9 帧</w:t>
      </w:r>
      <w:r>
        <w:br w:type="textWrapping"/>
      </w:r>
      <w:r>
        <w:br w:type="textWrapping"/>
      </w:r>
      <w:r>
        <w:t>为什么 180ms：</w:t>
      </w:r>
      <w:r>
        <w:br w:type="textWrapping"/>
      </w:r>
      <w:r>
        <w:t xml:space="preserve">  局域网首包抖动通常 &lt;100ms</w:t>
      </w:r>
      <w:r>
        <w:br w:type="textWrapping"/>
      </w:r>
      <w:r>
        <w:t xml:space="preserve">  180ms = 9 帧，留足余量又不显著延迟</w:t>
      </w:r>
    </w:p>
    <w:p w14:paraId="0AA87D67">
      <w:pPr>
        <w:pStyle w:val="47"/>
      </w:pPr>
      <w:r>
        <w:t>4. 原理展开：欠载与 rebuffer</w:t>
      </w:r>
    </w:p>
    <w:p w14:paraId="27672EB1">
      <w:pPr>
        <w:pStyle w:val="25"/>
      </w:pPr>
      <w:r>
        <w:t>播放中途网络断流：</w:t>
      </w:r>
    </w:p>
    <w:p w14:paraId="62A707B4">
      <w:pPr>
        <w:pStyle w:val="65"/>
        <w:spacing w:before="60" w:after="60" w:line="240" w:lineRule="auto"/>
        <w:ind w:left="0" w:firstLine="0"/>
        <w:jc w:val="left"/>
      </w:pPr>
      <w:r>
        <w:t>欠载判定：</w:t>
      </w:r>
      <w:r>
        <w:br w:type="textWrapping"/>
      </w:r>
      <w:r>
        <w:t xml:space="preserve">  播放线程发现环空了</w:t>
      </w:r>
      <w:r>
        <w:br w:type="textWrapping"/>
      </w:r>
      <w:r>
        <w:t xml:space="preserve">  先等 30ms（kRebufferGrace）——区分抖动与断流</w:t>
      </w:r>
      <w:r>
        <w:br w:type="textWrapping"/>
      </w:r>
      <w:r>
        <w:t xml:space="preserve">  30ms 内新帧到达 → 继续（不算欠载）</w:t>
      </w:r>
      <w:r>
        <w:br w:type="textWrapping"/>
      </w:r>
      <w:r>
        <w:t xml:space="preserve">  30ms 后仍空 → 进入 rebuffer（记录事件）</w:t>
      </w:r>
      <w:r>
        <w:br w:type="textWrapping"/>
      </w:r>
      <w:r>
        <w:br w:type="textWrapping"/>
      </w:r>
      <w:r>
        <w:t>rebuffer 恢复：</w:t>
      </w:r>
      <w:r>
        <w:br w:type="textWrapping"/>
      </w:r>
      <w:r>
        <w:t xml:space="preserve">  攒够 2 帧（40ms）才恢复播放</w:t>
      </w:r>
      <w:r>
        <w:br w:type="textWrapping"/>
      </w:r>
      <w:r>
        <w:t xml:space="preserve">  → 给网络一次"补血"机会</w:t>
      </w:r>
      <w:r>
        <w:br w:type="textWrapping"/>
      </w:r>
      <w:r>
        <w:br w:type="textWrapping"/>
      </w:r>
      <w:r>
        <w:t>欠载期间播放线程做什么：</w:t>
      </w:r>
      <w:r>
        <w:br w:type="textWrapping"/>
      </w:r>
      <w:r>
        <w:t xml:space="preserve">  写静音帧（不重播旧 PCM）——</w:t>
      </w:r>
      <w:r>
        <w:br w:type="textWrapping"/>
      </w:r>
      <w:r>
        <w:t xml:space="preserve">  重播旧语音会让"内容"与"真实时间"错位</w:t>
      </w:r>
    </w:p>
    <w:p w14:paraId="5ADBBEDB">
      <w:pPr>
        <w:pStyle w:val="47"/>
      </w:pPr>
      <w:r>
        <w:t>5. 原理展开：response.done ≠ 播放完成</w:t>
      </w:r>
    </w:p>
    <w:p w14:paraId="034A9EB6">
      <w:pPr>
        <w:pStyle w:val="25"/>
      </w:pPr>
      <w:r>
        <w:t>这是本书最重要的"不是"之一：</w:t>
      </w:r>
    </w:p>
    <w:p w14:paraId="10612BF3">
      <w:pPr>
        <w:pStyle w:val="65"/>
        <w:spacing w:before="60" w:after="60" w:line="240" w:lineRule="auto"/>
        <w:ind w:left="0" w:firstLine="0"/>
        <w:jc w:val="left"/>
      </w:pPr>
      <w:r>
        <w:t>response.done：服务器"发完了"（数据不再来）</w:t>
      </w:r>
      <w:r>
        <w:br w:type="textWrapping"/>
      </w:r>
      <w:r>
        <w:t>playback_done：扬声器"播完了"（ALSA 尾音结束）</w:t>
      </w:r>
      <w:r>
        <w:br w:type="textWrapping"/>
      </w:r>
      <w:r>
        <w:br w:type="textWrapping"/>
      </w:r>
      <w:r>
        <w:t>时间线：</w:t>
      </w:r>
      <w:r>
        <w:br w:type="textWrapping"/>
      </w:r>
      <w:r>
        <w:t xml:space="preserve">  done 到达时，TTS 环里可能还有 1s 音频没播</w:t>
      </w:r>
      <w:r>
        <w:br w:type="textWrapping"/>
      </w:r>
      <w:r>
        <w:t xml:space="preserve">  → 必须继续播完（drain）</w:t>
      </w:r>
      <w:r>
        <w:br w:type="textWrapping"/>
      </w:r>
      <w:r>
        <w:t xml:space="preserve">  → 播放线程消费空环 + snd_pcm_drain</w:t>
      </w:r>
      <w:r>
        <w:br w:type="textWrapping"/>
      </w:r>
      <w:r>
        <w:t xml:space="preserve">  → 才进 follow-up</w:t>
      </w:r>
      <w:r>
        <w:br w:type="textWrapping"/>
      </w:r>
      <w:r>
        <w:br w:type="textWrapping"/>
      </w:r>
      <w:r>
        <w:t>状态：kDrainingPlayback（等 playback_done）</w:t>
      </w:r>
      <w:r>
        <w:br w:type="textWrapping"/>
      </w:r>
      <w:r>
        <w:br w:type="textWrapping"/>
      </w:r>
      <w:r>
        <w:t>为什么区分：</w:t>
      </w:r>
      <w:r>
        <w:br w:type="textWrapping"/>
      </w:r>
      <w:r>
        <w:t xml:space="preserve">  若 done 就当结束：</w:t>
      </w:r>
      <w:r>
        <w:br w:type="textWrapping"/>
      </w:r>
      <w:r>
        <w:t xml:space="preserve">  尾音被截断、打断语义错乱、</w:t>
      </w:r>
      <w:r>
        <w:br w:type="textWrapping"/>
      </w:r>
      <w:r>
        <w:t xml:space="preserve">  follow-up 可能在上句话还在响时开始</w:t>
      </w:r>
    </w:p>
    <w:p w14:paraId="73619CC0">
      <w:pPr>
        <w:pStyle w:val="47"/>
      </w:pPr>
      <w:r>
        <w:t>6. 原理展开：短尾帧与队列拒绝</w:t>
      </w:r>
    </w:p>
    <w:p w14:paraId="4516BE40">
      <w:pPr>
        <w:pStyle w:val="25"/>
      </w:pPr>
      <w:r>
        <w:t>TTS 最后一包可能不足 480 采样（240 采样 = 10ms 尾音）。TTS 环按整帧管理，短帧要特殊处理：</w:t>
      </w:r>
    </w:p>
    <w:p w14:paraId="43F99F95">
      <w:pPr>
        <w:pStyle w:val="65"/>
        <w:spacing w:before="60" w:after="60" w:line="240" w:lineRule="auto"/>
        <w:ind w:left="0" w:firstLine="0"/>
        <w:jc w:val="left"/>
      </w:pPr>
      <w:r>
        <w:t>QueueTts24k 的语义（第 22 章枚举）：</w:t>
      </w:r>
      <w:r>
        <w:br w:type="textWrapping"/>
      </w:r>
      <w:r>
        <w:t xml:space="preserve">  kFull：环满 → 拒绝 + 取消 response</w:t>
      </w:r>
      <w:r>
        <w:br w:type="textWrapping"/>
      </w:r>
      <w:r>
        <w:t xml:space="preserve">  kDiscontinuous：序号断裂 → 取消 response</w:t>
      </w:r>
      <w:r>
        <w:br w:type="textWrapping"/>
      </w:r>
      <w:r>
        <w:t xml:space="preserve">  kNotActive：播放未开始（状态错误）</w:t>
      </w:r>
      <w:r>
        <w:br w:type="textWrapping"/>
      </w:r>
      <w:r>
        <w:t xml:space="preserve">  kEnding：正在收尾 → 拒绝</w:t>
      </w:r>
      <w:r>
        <w:br w:type="textWrapping"/>
      </w:r>
      <w:r>
        <w:br w:type="textWrapping"/>
      </w:r>
      <w:r>
        <w:t>短尾帧：</w:t>
      </w:r>
      <w:r>
        <w:br w:type="textWrapping"/>
      </w:r>
      <w:r>
        <w:t xml:space="preserve">  环内最后一槽允许不满 480 采样</w:t>
      </w:r>
      <w:r>
        <w:br w:type="textWrapping"/>
      </w:r>
      <w:r>
        <w:t xml:space="preserve">  ending 置位后播放线程消费"短帧+结束"</w:t>
      </w:r>
    </w:p>
    <w:p w14:paraId="4B4C403F">
      <w:pPr>
        <w:pStyle w:val="47"/>
      </w:pPr>
      <w:r>
        <w:t>7. 最小独立实验</w:t>
      </w:r>
    </w:p>
    <w:p w14:paraId="778B89C7">
      <w:pPr>
        <w:pStyle w:val="65"/>
        <w:spacing w:before="60" w:after="60" w:line="240" w:lineRule="auto"/>
        <w:ind w:left="0" w:firstLine="0"/>
        <w:jc w:val="left"/>
      </w:pPr>
      <w:r>
        <w:t># 观察播放结束日志</w:t>
      </w:r>
      <w:r>
        <w:br w:type="textWrapping"/>
      </w:r>
      <w:r>
        <w:t># 搜 "TTS playback summary"：</w:t>
      </w:r>
      <w:r>
        <w:br w:type="textWrapping"/>
      </w:r>
      <w:r>
        <w:t>#   queue_high_water_ms：环的最高水位（抖动证据）</w:t>
      </w:r>
      <w:r>
        <w:br w:type="textWrapping"/>
      </w:r>
      <w:r>
        <w:t>#   max_pcm_gap_ms：包间隔最大值（网络抖动）</w:t>
      </w:r>
      <w:r>
        <w:br w:type="textWrapping"/>
      </w:r>
      <w:r>
        <w:t>#   rebuffer_events：欠载次数</w:t>
      </w:r>
      <w:r>
        <w:br w:type="textWrapping"/>
      </w:r>
      <w:r>
        <w:t># 这些指标就是第 28 章"先测量再优化"的数据</w:t>
      </w:r>
    </w:p>
    <w:p w14:paraId="48C1E5E1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4"/>
        <w:gridCol w:w="2767"/>
      </w:tblGrid>
      <w:tr w14:paraId="67BDA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AAF8F69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39015FD4">
            <w:pPr>
              <w:jc w:val="both"/>
            </w:pPr>
            <w:r>
              <w:rPr>
                <w:b/>
              </w:rPr>
              <w:t>下行环节</w:t>
            </w:r>
          </w:p>
        </w:tc>
        <w:tc>
          <w:tcPr>
            <w:tcW w:w="2769" w:type="dxa"/>
          </w:tcPr>
          <w:p w14:paraId="3158CEA3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592C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1E3A22D">
            <w:pPr>
              <w:jc w:val="both"/>
            </w:pPr>
            <w:r>
              <w:t>QueueTts24k</w:t>
            </w:r>
          </w:p>
        </w:tc>
        <w:tc>
          <w:tcPr>
            <w:tcW w:w="2769" w:type="dxa"/>
          </w:tcPr>
          <w:p w14:paraId="2209ADB5">
            <w:pPr>
              <w:jc w:val="both"/>
            </w:pPr>
            <w:r>
              <w:t>TTS 环入队（typed result）</w:t>
            </w:r>
          </w:p>
        </w:tc>
        <w:tc>
          <w:tcPr>
            <w:tcW w:w="2769" w:type="dxa"/>
          </w:tcPr>
          <w:p w14:paraId="1B3ECDB9">
            <w:pPr>
              <w:jc w:val="both"/>
            </w:pPr>
            <w:r>
              <w:t>audio_engine.cpp</w:t>
            </w:r>
          </w:p>
        </w:tc>
      </w:tr>
      <w:tr w14:paraId="27948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4E7D0F1">
            <w:pPr>
              <w:jc w:val="both"/>
            </w:pPr>
            <w:r>
              <w:t>PlaybackLoop</w:t>
            </w:r>
          </w:p>
        </w:tc>
        <w:tc>
          <w:tcPr>
            <w:tcW w:w="2769" w:type="dxa"/>
          </w:tcPr>
          <w:p w14:paraId="1988E18C">
            <w:pPr>
              <w:jc w:val="both"/>
            </w:pPr>
            <w:r>
              <w:t>等待条件/首播/rebuffer</w:t>
            </w:r>
          </w:p>
        </w:tc>
        <w:tc>
          <w:tcPr>
            <w:tcW w:w="2769" w:type="dxa"/>
          </w:tcPr>
          <w:p w14:paraId="155A9FE0">
            <w:pPr>
              <w:jc w:val="both"/>
            </w:pPr>
            <w:r>
              <w:t>audio_engine.cpp</w:t>
            </w:r>
          </w:p>
        </w:tc>
      </w:tr>
      <w:tr w14:paraId="5641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DC7631B">
            <w:pPr>
              <w:jc w:val="both"/>
            </w:pPr>
            <w:r>
              <w:t>Render20ms</w:t>
            </w:r>
          </w:p>
        </w:tc>
        <w:tc>
          <w:tcPr>
            <w:tcW w:w="2769" w:type="dxa"/>
          </w:tcPr>
          <w:p w14:paraId="09311B68">
            <w:pPr>
              <w:jc w:val="both"/>
            </w:pPr>
            <w:r>
              <w:t>重采样+增益+限幅</w:t>
            </w:r>
          </w:p>
        </w:tc>
        <w:tc>
          <w:tcPr>
            <w:tcW w:w="2769" w:type="dxa"/>
          </w:tcPr>
          <w:p w14:paraId="0AAEC254">
            <w:pPr>
              <w:jc w:val="both"/>
            </w:pPr>
            <w:r>
              <w:t>audio_backend.cpp</w:t>
            </w:r>
          </w:p>
        </w:tc>
      </w:tr>
      <w:tr w14:paraId="3E43F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A161025">
            <w:pPr>
              <w:jc w:val="both"/>
            </w:pPr>
            <w:r>
              <w:t>EndPlayback</w:t>
            </w:r>
          </w:p>
        </w:tc>
        <w:tc>
          <w:tcPr>
            <w:tcW w:w="2769" w:type="dxa"/>
          </w:tcPr>
          <w:p w14:paraId="21A6FBA7">
            <w:pPr>
              <w:jc w:val="both"/>
            </w:pPr>
            <w:r>
              <w:t>置 ending 收尾</w:t>
            </w:r>
          </w:p>
        </w:tc>
        <w:tc>
          <w:tcPr>
            <w:tcW w:w="2769" w:type="dxa"/>
          </w:tcPr>
          <w:p w14:paraId="5FA3F29A">
            <w:pPr>
              <w:jc w:val="both"/>
            </w:pPr>
            <w:r>
              <w:t>audio_engine.cpp</w:t>
            </w:r>
          </w:p>
        </w:tc>
      </w:tr>
      <w:tr w14:paraId="004A9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E3477DD">
            <w:pPr>
              <w:jc w:val="both"/>
            </w:pPr>
            <w:r>
              <w:t>DrainPlayback</w:t>
            </w:r>
          </w:p>
        </w:tc>
        <w:tc>
          <w:tcPr>
            <w:tcW w:w="2769" w:type="dxa"/>
          </w:tcPr>
          <w:p w14:paraId="476A1D15">
            <w:pPr>
              <w:jc w:val="both"/>
            </w:pPr>
            <w:r>
              <w:t>drain ALSA</w:t>
            </w:r>
          </w:p>
        </w:tc>
        <w:tc>
          <w:tcPr>
            <w:tcW w:w="2769" w:type="dxa"/>
          </w:tcPr>
          <w:p w14:paraId="0DA9DC60">
            <w:pPr>
              <w:jc w:val="both"/>
            </w:pPr>
            <w:r>
              <w:t>audio_backend.cpp</w:t>
            </w:r>
          </w:p>
        </w:tc>
      </w:tr>
    </w:tbl>
    <w:p w14:paraId="6F880760"/>
    <w:p w14:paraId="4E64C21C">
      <w:pPr>
        <w:pStyle w:val="47"/>
      </w:pPr>
      <w:r>
        <w:t>9. 错误版本</w:t>
      </w:r>
    </w:p>
    <w:p w14:paraId="396508E0">
      <w:pPr>
        <w:pStyle w:val="65"/>
        <w:spacing w:before="60" w:after="60" w:line="240" w:lineRule="auto"/>
        <w:ind w:left="0" w:firstLine="0"/>
        <w:jc w:val="left"/>
      </w:pPr>
      <w:r>
        <w:t>// 错误：done 到达就结束</w:t>
      </w:r>
      <w:r>
        <w:br w:type="textWrapping"/>
      </w:r>
      <w:r>
        <w:t>if (kind == kDone) FinishTurn();</w:t>
      </w:r>
      <w:r>
        <w:br w:type="textWrapping"/>
      </w:r>
      <w:r>
        <w:t>// 尾音被截断、follow-up 时机错乱</w:t>
      </w:r>
      <w:r>
        <w:br w:type="textWrapping"/>
      </w:r>
      <w:r>
        <w:t>// 正确：kDrainingPlayback 等 playback_done</w:t>
      </w:r>
    </w:p>
    <w:p w14:paraId="2B3818FF">
      <w:pPr>
        <w:pStyle w:val="47"/>
      </w:pPr>
      <w:r>
        <w:t>10. 不变量总结</w:t>
      </w:r>
    </w:p>
    <w:p w14:paraId="3FF9DD5C">
      <w:pPr>
        <w:pStyle w:val="56"/>
      </w:pPr>
      <w:r>
        <w:t>首播攒 9 帧（180ms），短 EOS 例外。</w:t>
      </w:r>
    </w:p>
    <w:p w14:paraId="7DE38FC6">
      <w:pPr>
        <w:pStyle w:val="56"/>
      </w:pPr>
      <w:r>
        <w:t>30ms 判欠载，40ms 恢复，不重播旧 PCM。</w:t>
      </w:r>
    </w:p>
    <w:p w14:paraId="34A20E1A">
      <w:pPr>
        <w:pStyle w:val="56"/>
      </w:pPr>
      <w:r>
        <w:t>response.done ≠ 播放完成。</w:t>
      </w:r>
    </w:p>
    <w:p w14:paraId="4290791A">
      <w:pPr>
        <w:pStyle w:val="56"/>
      </w:pPr>
      <w:r>
        <w:t>环满=拒绝+取消，不覆盖。</w:t>
      </w:r>
    </w:p>
    <w:p w14:paraId="382AA85D">
      <w:pPr>
        <w:pStyle w:val="56"/>
      </w:pPr>
      <w:r>
        <w:t>播放线程不访问会话状态。</w:t>
      </w:r>
    </w:p>
    <w:p w14:paraId="77EB85F2">
      <w:pPr>
        <w:pStyle w:val="47"/>
      </w:pPr>
      <w:r>
        <w:t>11. 章末考核</w:t>
      </w:r>
    </w:p>
    <w:p w14:paraId="477DDAF2">
      <w:pPr>
        <w:pStyle w:val="56"/>
      </w:pPr>
      <w:r>
        <w:t>为什么攒 9 帧再播？</w:t>
      </w:r>
    </w:p>
    <w:p w14:paraId="2569FB01">
      <w:pPr>
        <w:pStyle w:val="56"/>
      </w:pPr>
      <w:r>
        <w:t>rebuffer 的判定与恢复阈值？</w:t>
      </w:r>
    </w:p>
    <w:p w14:paraId="27D1294D">
      <w:pPr>
        <w:pStyle w:val="56"/>
      </w:pPr>
      <w:r>
        <w:t>response.done 与 playback_done 的关系？</w:t>
      </w:r>
    </w:p>
    <w:p w14:paraId="212615F6">
      <w:pPr>
        <w:pStyle w:val="56"/>
      </w:pPr>
      <w:r>
        <w:t>TTS 环满的处理？</w:t>
      </w:r>
    </w:p>
    <w:p w14:paraId="1145244C">
      <w:pPr>
        <w:pStyle w:val="46"/>
        <w:keepNext/>
        <w:pageBreakBefore/>
      </w:pPr>
      <w:bookmarkStart w:id="53" w:name="_Toc29403"/>
      <w:r>
        <w:t>第41章  播放打断：分级探针与取消事务</w:t>
      </w:r>
      <w:bookmarkEnd w:id="53"/>
    </w:p>
    <w:p w14:paraId="6A61DE53">
      <w:pPr>
        <w:pStyle w:val="47"/>
      </w:pPr>
      <w:r>
        <w:t>1. 真实问题</w:t>
      </w:r>
    </w:p>
    <w:p w14:paraId="5D2B5D7E">
      <w:pPr>
        <w:pStyle w:val="25"/>
      </w:pPr>
      <w:r>
        <w:t>TTS 播放中用户说"停"。如果 VAD 一响就取消，扬声器自己的声音也会触发 VAD——自激。boomPI 用"分级硬参考探针"解决：先静音、等回声消退、再确认人声还在，才真正打断。为什么必须这么复杂？</w:t>
      </w:r>
    </w:p>
    <w:p w14:paraId="4CBD5DD2">
      <w:pPr>
        <w:pStyle w:val="47"/>
      </w:pPr>
      <w:r>
        <w:t>2. 原理展开：自激问题与分级探针</w:t>
      </w:r>
    </w:p>
    <w:p w14:paraId="21000A6E">
      <w:pPr>
        <w:pStyle w:val="65"/>
        <w:spacing w:before="60" w:after="60" w:line="240" w:lineRule="auto"/>
        <w:ind w:left="0" w:firstLine="0"/>
        <w:jc w:val="left"/>
      </w:pPr>
      <w:r>
        <w:t>自激循环：</w:t>
      </w:r>
      <w:r>
        <w:br w:type="textWrapping"/>
      </w:r>
      <w:r>
        <w:t xml:space="preserve">  播放 → VAD 检测到"语音"（其实是回声）</w:t>
      </w:r>
      <w:r>
        <w:br w:type="textWrapping"/>
      </w:r>
      <w:r>
        <w:t xml:space="preserve">  → 取消播放 → 静音 → VAD 消失</w:t>
      </w:r>
      <w:r>
        <w:br w:type="textWrapping"/>
      </w:r>
      <w:r>
        <w:t xml:space="preserve">  → 用户没说话，回答却被掐断</w:t>
      </w:r>
      <w:r>
        <w:br w:type="textWrapping"/>
      </w:r>
      <w:r>
        <w:br w:type="textWrapping"/>
      </w:r>
      <w:r>
        <w:t>分级探针（boomPI 实现）：</w:t>
      </w:r>
      <w:r>
        <w:br w:type="textWrapping"/>
      </w:r>
      <w:r>
        <w:t xml:space="preserve">  ① 候选：连续 6 帧（120ms）near_voice</w:t>
      </w:r>
      <w:r>
        <w:br w:type="textWrapping"/>
      </w:r>
      <w:r>
        <w:t xml:space="preserve">     正常音量下，可能是人声也可能是残余回声</w:t>
      </w:r>
      <w:r>
        <w:br w:type="textWrapping"/>
      </w:r>
      <w:r>
        <w:t xml:space="preserve">  ② 静音：SetPlaybackScale(0)——软件立即静音</w:t>
      </w:r>
      <w:r>
        <w:br w:type="textWrapping"/>
      </w:r>
      <w:r>
        <w:t xml:space="preserve">  ③ 参考清零：等连续 3 帧 reference 变低（≤15 帧）</w:t>
      </w:r>
      <w:r>
        <w:br w:type="textWrapping"/>
      </w:r>
      <w:r>
        <w:t xml:space="preserve">     扬声器声音真的停了（DAC 输出消失）</w:t>
      </w:r>
      <w:r>
        <w:br w:type="textWrapping"/>
      </w:r>
      <w:r>
        <w:t xml:space="preserve">  ④ 清尾音：再等 3 帧无参考（房间残响消退）</w:t>
      </w:r>
      <w:r>
        <w:br w:type="textWrapping"/>
      </w:r>
      <w:r>
        <w:t xml:space="preserve">  ⑤ 确认：连续 3 帧仍有近讲</w:t>
      </w:r>
      <w:r>
        <w:br w:type="textWrapping"/>
      </w:r>
      <w:r>
        <w:t xml:space="preserve">     → 静音后还有声音 = 真的人声</w:t>
      </w:r>
      <w:r>
        <w:br w:type="textWrapping"/>
      </w:r>
      <w:r>
        <w:t xml:space="preserve">     → ConfirmBarge</w:t>
      </w:r>
      <w:r>
        <w:br w:type="textWrapping"/>
      </w:r>
      <w:r>
        <w:br w:type="textWrapping"/>
      </w:r>
      <w:r>
        <w:t>任一步失败：恢复播放 + 冷却 15 帧（300ms）</w:t>
      </w:r>
    </w:p>
    <w:p w14:paraId="2D5B1BAD">
      <w:pPr>
        <w:pStyle w:val="47"/>
      </w:pPr>
      <w:r>
        <w:t>3. 原理展开：为什么先静音再看 reference</w:t>
      </w:r>
    </w:p>
    <w:p w14:paraId="2F2E8749">
      <w:pPr>
        <w:pStyle w:val="25"/>
      </w:pPr>
      <w:r>
        <w:t>判断"扬声器还在响吗"最可靠的证据不是音量估算，而是硬件参考通道：DAC 有没有输出，Mode1 回采一清二楚。但参考不是立刻消失的：</w:t>
      </w:r>
    </w:p>
    <w:p w14:paraId="038FE313">
      <w:pPr>
        <w:pStyle w:val="65"/>
        <w:spacing w:before="60" w:after="60" w:line="240" w:lineRule="auto"/>
        <w:ind w:left="0" w:firstLine="0"/>
        <w:jc w:val="left"/>
      </w:pPr>
      <w:r>
        <w:t>链路延迟：</w:t>
      </w:r>
      <w:r>
        <w:br w:type="textWrapping"/>
      </w:r>
      <w:r>
        <w:t xml:space="preserve">  设 scale=0 → 播放线程渲染（下一帧）</w:t>
      </w:r>
      <w:r>
        <w:br w:type="textWrapping"/>
      </w:r>
      <w:r>
        <w:t xml:space="preserve">  → ALSA 写 → DAC → Codec 回采 → 采集 period</w:t>
      </w:r>
      <w:r>
        <w:br w:type="textWrapping"/>
      </w:r>
      <w:r>
        <w:t xml:space="preserve">  前后约 2-3 帧（40-60ms）</w:t>
      </w:r>
      <w:r>
        <w:br w:type="textWrapping"/>
      </w:r>
      <w:r>
        <w:br w:type="textWrapping"/>
      </w:r>
      <w:r>
        <w:t>所以探针"先静音，再等参考清零"：</w:t>
      </w:r>
      <w:r>
        <w:br w:type="textWrapping"/>
      </w:r>
      <w:r>
        <w:t xml:space="preserve">  静音后，reference_active 会在一两帧内变 false</w:t>
      </w:r>
      <w:r>
        <w:br w:type="textWrapping"/>
      </w:r>
      <w:r>
        <w:t xml:space="preserve">  等连续 3 帧低 → 确认扬声器真停了</w:t>
      </w:r>
      <w:r>
        <w:br w:type="textWrapping"/>
      </w:r>
      <w:r>
        <w:br w:type="textWrapping"/>
      </w:r>
      <w:r>
        <w:t>若不静音直接看参考：</w:t>
      </w:r>
      <w:r>
        <w:br w:type="textWrapping"/>
      </w:r>
      <w:r>
        <w:t xml:space="preserve">  参考还高着（TTS 在播）→ 无法区分人声与回声</w:t>
      </w:r>
    </w:p>
    <w:p w14:paraId="39CF585C">
      <w:pPr>
        <w:pStyle w:val="47"/>
      </w:pPr>
      <w:r>
        <w:t>4. 原理展开：确认后的取消事务</w:t>
      </w:r>
    </w:p>
    <w:p w14:paraId="6EAB1B2E">
      <w:pPr>
        <w:pStyle w:val="65"/>
        <w:spacing w:before="60" w:after="60" w:line="240" w:lineRule="auto"/>
        <w:ind w:left="0" w:firstLine="0"/>
        <w:jc w:val="left"/>
      </w:pPr>
      <w:r>
        <w:t>ConfirmBarge 之后的完整事务（第 22 章）：</w:t>
      </w:r>
      <w:r>
        <w:br w:type="textWrapping"/>
      </w:r>
      <w:r>
        <w:br w:type="textWrapping"/>
      </w:r>
      <w:r>
        <w:t xml:space="preserve">  ① DropPlayback：本地立即停（丢弃未播 PCM）</w:t>
      </w:r>
      <w:r>
        <w:br w:type="textWrapping"/>
      </w:r>
      <w:r>
        <w:t xml:space="preserve">  ② response.cancel：通知服务器停生成</w:t>
      </w:r>
      <w:r>
        <w:br w:type="textWrapping"/>
      </w:r>
      <w:r>
        <w:t xml:space="preserve">  ③ 进入 kCancelPending（deadline 3s）</w:t>
      </w:r>
      <w:r>
        <w:br w:type="textWrapping"/>
      </w:r>
      <w:r>
        <w:t xml:space="preserve">  ④ 期间用户继续说话 → 存入 barge buffer</w:t>
      </w:r>
      <w:r>
        <w:br w:type="textWrapping"/>
      </w:r>
      <w:r>
        <w:t xml:space="preserve">  ⑤ 收到 response.cancelled（ACK）</w:t>
      </w:r>
      <w:r>
        <w:br w:type="textWrapping"/>
      </w:r>
      <w:r>
        <w:t xml:space="preserve">  ⑥ AdvanceTurn（epoch++）</w:t>
      </w:r>
      <w:r>
        <w:br w:type="textWrapping"/>
      </w:r>
      <w:r>
        <w:t xml:space="preserve">  ⑦ 缓存语音作为新 turn 开头上传</w:t>
      </w:r>
      <w:r>
        <w:br w:type="textWrapping"/>
      </w:r>
      <w:r>
        <w:br w:type="textWrapping"/>
      </w:r>
      <w:r>
        <w:t>为什么 ACK 之前不能开新 turn：</w:t>
      </w:r>
      <w:r>
        <w:br w:type="textWrapping"/>
      </w:r>
      <w:r>
        <w:t xml:space="preserve">  服务器可能还在回旧回答</w:t>
      </w:r>
      <w:r>
        <w:br w:type="textWrapping"/>
      </w:r>
      <w:r>
        <w:t xml:space="preserve">  旧代包必须被 epoch 栅栏挡在外面</w:t>
      </w:r>
    </w:p>
    <w:p w14:paraId="33F77E17">
      <w:pPr>
        <w:pStyle w:val="57"/>
      </w:pPr>
      <w:r>
        <w:drawing>
          <wp:inline distT="0" distB="0" distL="114300" distR="114300">
            <wp:extent cx="4572000" cy="139731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97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635F">
      <w:pPr>
        <w:pStyle w:val="57"/>
      </w:pPr>
      <w:r>
        <w:rPr>
          <w:i/>
          <w:sz w:val="18"/>
        </w:rPr>
        <w:t>图 41-1  打断探针状态机</w:t>
      </w:r>
    </w:p>
    <w:p w14:paraId="26B81C0E">
      <w:pPr>
        <w:pStyle w:val="47"/>
      </w:pPr>
      <w:r>
        <w:t>5. 原理展开：barge buffer 容量 181 帧</w:t>
      </w:r>
    </w:p>
    <w:p w14:paraId="7787A763">
      <w:pPr>
        <w:pStyle w:val="65"/>
        <w:spacing w:before="60" w:after="60" w:line="240" w:lineRule="auto"/>
        <w:ind w:left="0" w:firstLine="0"/>
        <w:jc w:val="left"/>
      </w:pPr>
      <w:r>
        <w:t>181 帧的推导（第 28 章"容量=时间预算"）：</w:t>
      </w:r>
      <w:r>
        <w:br w:type="textWrapping"/>
      </w:r>
      <w:r>
        <w:br w:type="textWrapping"/>
      </w:r>
      <w:r>
        <w:t xml:space="preserve">  最慢探针 = 候选 6 + 参考等待 15 + 清尾 3 + 确认 3</w:t>
      </w:r>
      <w:r>
        <w:br w:type="textWrapping"/>
      </w:r>
      <w:r>
        <w:t xml:space="preserve">            = 27 帧</w:t>
      </w:r>
      <w:r>
        <w:br w:type="textWrapping"/>
      </w:r>
      <w:r>
        <w:t xml:space="preserve">  取消 ACK 窗口 = 3s = 150 帧</w:t>
      </w:r>
      <w:r>
        <w:br w:type="textWrapping"/>
      </w:r>
      <w:r>
        <w:t xml:space="preserve">  capture 队列余量 = 4 帧</w:t>
      </w:r>
      <w:r>
        <w:br w:type="textWrapping"/>
      </w:r>
      <w:r>
        <w:t xml:space="preserve">  ─────────────────────────────</w:t>
      </w:r>
      <w:r>
        <w:br w:type="textWrapping"/>
      </w:r>
      <w:r>
        <w:t xml:space="preserve">  合计 = 181 帧 ≈ 3.62s</w:t>
      </w:r>
      <w:r>
        <w:br w:type="textWrapping"/>
      </w:r>
      <w:r>
        <w:br w:type="textWrapping"/>
      </w:r>
      <w:r>
        <w:t>含义：用户打断后继续说话，</w:t>
      </w:r>
      <w:r>
        <w:br w:type="textWrapping"/>
      </w:r>
      <w:r>
        <w:t xml:space="preserve">  在 ACK 到达前说的每句话都必须被缓存，</w:t>
      </w:r>
      <w:r>
        <w:br w:type="textWrapping"/>
      </w:r>
      <w:r>
        <w:t xml:space="preserve">  否则新 turn 的句首丢失（同 pre-roll 的道理）</w:t>
      </w:r>
    </w:p>
    <w:p w14:paraId="3745A2CC">
      <w:pPr>
        <w:pStyle w:val="47"/>
      </w:pPr>
      <w:r>
        <w:t>6. 原理展开：探针失败与冷却</w:t>
      </w:r>
    </w:p>
    <w:p w14:paraId="57253EEA">
      <w:pPr>
        <w:pStyle w:val="65"/>
        <w:spacing w:before="60" w:after="60" w:line="240" w:lineRule="auto"/>
        <w:ind w:left="0" w:firstLine="0"/>
        <w:jc w:val="left"/>
      </w:pPr>
      <w:r>
        <w:t>探针失败的原因与后果：</w:t>
      </w:r>
      <w:r>
        <w:br w:type="textWrapping"/>
      </w:r>
      <w:r>
        <w:t xml:space="preserve">  - 用户其实没说话（误触发）→ 恢复播放</w:t>
      </w:r>
      <w:r>
        <w:br w:type="textWrapping"/>
      </w:r>
      <w:r>
        <w:t xml:space="preserve">  - 参考迟迟不清零（音量巨大/尾音长）→ 超 15 帧拒绝</w:t>
      </w:r>
      <w:r>
        <w:br w:type="textWrapping"/>
      </w:r>
      <w:r>
        <w:t xml:space="preserve">  - 确认期用户停了（说了一个词）→ 拒绝</w:t>
      </w:r>
      <w:r>
        <w:br w:type="textWrapping"/>
      </w:r>
      <w:r>
        <w:br w:type="textWrapping"/>
      </w:r>
      <w:r>
        <w:t>冷却 15 帧（300ms）：</w:t>
      </w:r>
      <w:r>
        <w:br w:type="textWrapping"/>
      </w:r>
      <w:r>
        <w:t xml:space="preserve">  防止"静音→恢复→再静音"的反复</w:t>
      </w:r>
      <w:r>
        <w:br w:type="textWrapping"/>
      </w:r>
      <w:r>
        <w:t xml:space="preserve">  给声学环境一次稳定机会</w:t>
      </w:r>
    </w:p>
    <w:p w14:paraId="58638D74">
      <w:pPr>
        <w:pStyle w:val="47"/>
      </w:pPr>
      <w:r>
        <w:t>7. 最小独立实验</w:t>
      </w:r>
    </w:p>
    <w:p w14:paraId="16F296B6">
      <w:pPr>
        <w:pStyle w:val="65"/>
        <w:spacing w:before="60" w:after="60" w:line="240" w:lineRule="auto"/>
        <w:ind w:left="0" w:firstLine="0"/>
        <w:jc w:val="left"/>
      </w:pPr>
      <w:r>
        <w:t># 观察打断日志（真板）：</w:t>
      </w:r>
      <w:r>
        <w:br w:type="textWrapping"/>
      </w:r>
      <w:r>
        <w:t>#   "barge-in probe muted; input_dbfs=.. voice_dbfs=.."</w:t>
      </w:r>
      <w:r>
        <w:br w:type="textWrapping"/>
      </w:r>
      <w:r>
        <w:t>#   "barge-in playback cancelled" 或 "barge-in probe rejected"</w:t>
      </w:r>
      <w:r>
        <w:br w:type="textWrapping"/>
      </w:r>
      <w:r>
        <w:t>#   "cancel ACK wait_ms=.."（取消事务端到端时延）</w:t>
      </w:r>
      <w:r>
        <w:br w:type="textWrapping"/>
      </w:r>
      <w:r>
        <w:t># 人为触发"误打断"（放一段音乐）：观察 rejected + 冷却</w:t>
      </w:r>
    </w:p>
    <w:p w14:paraId="2C0607BA">
      <w:pPr>
        <w:pStyle w:val="47"/>
      </w:pPr>
      <w:r>
        <w:t>8.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3"/>
        <w:gridCol w:w="2766"/>
      </w:tblGrid>
      <w:tr w14:paraId="48988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3B2859F0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07C7688D">
            <w:pPr>
              <w:jc w:val="both"/>
            </w:pPr>
            <w:r>
              <w:rPr>
                <w:b/>
              </w:rPr>
              <w:t>打断环节</w:t>
            </w:r>
          </w:p>
        </w:tc>
        <w:tc>
          <w:tcPr>
            <w:tcW w:w="2769" w:type="dxa"/>
          </w:tcPr>
          <w:p w14:paraId="5C484A89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7654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02E323F">
            <w:pPr>
              <w:jc w:val="both"/>
            </w:pPr>
            <w:r>
              <w:t>HandleBarge</w:t>
            </w:r>
          </w:p>
        </w:tc>
        <w:tc>
          <w:tcPr>
            <w:tcW w:w="2769" w:type="dxa"/>
          </w:tcPr>
          <w:p w14:paraId="4A7DA82E">
            <w:pPr>
              <w:jc w:val="both"/>
            </w:pPr>
            <w:r>
              <w:t>分级探针状态机</w:t>
            </w:r>
          </w:p>
        </w:tc>
        <w:tc>
          <w:tcPr>
            <w:tcW w:w="2769" w:type="dxa"/>
          </w:tcPr>
          <w:p w14:paraId="749F832E">
            <w:pPr>
              <w:jc w:val="both"/>
            </w:pPr>
            <w:r>
              <w:t>voice_client.cpp</w:t>
            </w:r>
          </w:p>
        </w:tc>
      </w:tr>
      <w:tr w14:paraId="238DC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22E1D54">
            <w:pPr>
              <w:jc w:val="both"/>
            </w:pPr>
            <w:r>
              <w:t>IsBargeVoice</w:t>
            </w:r>
          </w:p>
        </w:tc>
        <w:tc>
          <w:tcPr>
            <w:tcW w:w="2769" w:type="dxa"/>
          </w:tcPr>
          <w:p w14:paraId="138203BF">
            <w:pPr>
              <w:jc w:val="both"/>
            </w:pPr>
            <w:r>
              <w:t>近讲+dBFS 门槛</w:t>
            </w:r>
          </w:p>
        </w:tc>
        <w:tc>
          <w:tcPr>
            <w:tcW w:w="2769" w:type="dxa"/>
          </w:tcPr>
          <w:p w14:paraId="4CFE113B">
            <w:pPr>
              <w:jc w:val="both"/>
            </w:pPr>
            <w:r>
              <w:t>voice_client.cpp</w:t>
            </w:r>
          </w:p>
        </w:tc>
      </w:tr>
      <w:tr w14:paraId="59810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AA0353C">
            <w:pPr>
              <w:jc w:val="both"/>
            </w:pPr>
            <w:r>
              <w:t>ConfirmBarge</w:t>
            </w:r>
          </w:p>
        </w:tc>
        <w:tc>
          <w:tcPr>
            <w:tcW w:w="2769" w:type="dxa"/>
          </w:tcPr>
          <w:p w14:paraId="59ED3006">
            <w:pPr>
              <w:jc w:val="both"/>
            </w:pPr>
            <w:r>
              <w:t>取消事务发起</w:t>
            </w:r>
          </w:p>
        </w:tc>
        <w:tc>
          <w:tcPr>
            <w:tcW w:w="2769" w:type="dxa"/>
          </w:tcPr>
          <w:p w14:paraId="46BFD203">
            <w:pPr>
              <w:jc w:val="both"/>
            </w:pPr>
            <w:r>
              <w:t>voice_client.cpp</w:t>
            </w:r>
          </w:p>
        </w:tc>
      </w:tr>
      <w:tr w14:paraId="7E295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D27F179">
            <w:pPr>
              <w:jc w:val="both"/>
            </w:pPr>
            <w:r>
              <w:t>TrackBargeUtterance</w:t>
            </w:r>
          </w:p>
        </w:tc>
        <w:tc>
          <w:tcPr>
            <w:tcW w:w="2769" w:type="dxa"/>
          </w:tcPr>
          <w:p w14:paraId="244858B1">
            <w:pPr>
              <w:jc w:val="both"/>
            </w:pPr>
            <w:r>
              <w:t>ACK 期间跟踪说话</w:t>
            </w:r>
          </w:p>
        </w:tc>
        <w:tc>
          <w:tcPr>
            <w:tcW w:w="2769" w:type="dxa"/>
          </w:tcPr>
          <w:p w14:paraId="4264E609">
            <w:pPr>
              <w:jc w:val="both"/>
            </w:pPr>
            <w:r>
              <w:t>voice_client.cpp</w:t>
            </w:r>
          </w:p>
        </w:tc>
      </w:tr>
      <w:tr w14:paraId="55F7E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E1E9334">
            <w:pPr>
              <w:jc w:val="both"/>
            </w:pPr>
            <w:r>
              <w:t>ResumeAfterBarge</w:t>
            </w:r>
          </w:p>
        </w:tc>
        <w:tc>
          <w:tcPr>
            <w:tcW w:w="2769" w:type="dxa"/>
          </w:tcPr>
          <w:p w14:paraId="3141F9F9">
            <w:pPr>
              <w:jc w:val="both"/>
            </w:pPr>
            <w:r>
              <w:t>缓存语音上传</w:t>
            </w:r>
          </w:p>
        </w:tc>
        <w:tc>
          <w:tcPr>
            <w:tcW w:w="2769" w:type="dxa"/>
          </w:tcPr>
          <w:p w14:paraId="6EE0E1D6">
            <w:pPr>
              <w:jc w:val="both"/>
            </w:pPr>
            <w:r>
              <w:t>voice_client.cpp</w:t>
            </w:r>
          </w:p>
        </w:tc>
      </w:tr>
    </w:tbl>
    <w:p w14:paraId="3D9A791F"/>
    <w:p w14:paraId="1D1E2CBF">
      <w:pPr>
        <w:pStyle w:val="47"/>
      </w:pPr>
      <w:r>
        <w:t>9. 错误版本</w:t>
      </w:r>
    </w:p>
    <w:p w14:paraId="17A3A6B4">
      <w:pPr>
        <w:pStyle w:val="65"/>
        <w:spacing w:before="60" w:after="60" w:line="240" w:lineRule="auto"/>
        <w:ind w:left="0" w:firstLine="0"/>
        <w:jc w:val="left"/>
      </w:pPr>
      <w:r>
        <w:t>// 错误：VAD 一触发就取消</w:t>
      </w:r>
      <w:r>
        <w:br w:type="textWrapping"/>
      </w:r>
      <w:r>
        <w:t>if (frame.vad_now) { DropPlayback(); SendCancel(); }</w:t>
      </w:r>
      <w:r>
        <w:br w:type="textWrapping"/>
      </w:r>
      <w:r>
        <w:t>// 扬声器回声触发 → 自激循环打断</w:t>
      </w:r>
      <w:r>
        <w:br w:type="textWrapping"/>
      </w:r>
      <w:r>
        <w:t>// 正确：静音探针 + 参考确认 + 人声再确认</w:t>
      </w:r>
    </w:p>
    <w:p w14:paraId="23AA1F4F">
      <w:pPr>
        <w:pStyle w:val="47"/>
      </w:pPr>
      <w:r>
        <w:t>10. 不变量总结</w:t>
      </w:r>
    </w:p>
    <w:p w14:paraId="7BEE95F9">
      <w:pPr>
        <w:pStyle w:val="56"/>
      </w:pPr>
      <w:r>
        <w:t>打断必须经静音探针与参考确认。</w:t>
      </w:r>
    </w:p>
    <w:p w14:paraId="55BE5FFC">
      <w:pPr>
        <w:pStyle w:val="56"/>
      </w:pPr>
      <w:r>
        <w:t>确认前保留句首（pre-roll 候选帧）。</w:t>
      </w:r>
    </w:p>
    <w:p w14:paraId="3BBC3CE3">
      <w:pPr>
        <w:pStyle w:val="56"/>
      </w:pPr>
      <w:r>
        <w:t>ACK 到达才推进 epoch、才开新 turn。</w:t>
      </w:r>
    </w:p>
    <w:p w14:paraId="72A57CDC">
      <w:pPr>
        <w:pStyle w:val="56"/>
      </w:pPr>
      <w:r>
        <w:t>探针失败恢复播放 + 冷却，不反复。</w:t>
      </w:r>
    </w:p>
    <w:p w14:paraId="17C193AE">
      <w:pPr>
        <w:pStyle w:val="56"/>
      </w:pPr>
      <w:r>
        <w:t>barge buffer 容量必须覆盖探针+ACK 窗口。</w:t>
      </w:r>
    </w:p>
    <w:p w14:paraId="5BB52719">
      <w:pPr>
        <w:pStyle w:val="47"/>
      </w:pPr>
      <w:r>
        <w:t>11. 章末考核</w:t>
      </w:r>
    </w:p>
    <w:p w14:paraId="2EB2E925">
      <w:pPr>
        <w:pStyle w:val="56"/>
      </w:pPr>
      <w:r>
        <w:t>为什么不能 VAD 一响就打断？</w:t>
      </w:r>
    </w:p>
    <w:p w14:paraId="132F3B79">
      <w:pPr>
        <w:pStyle w:val="56"/>
      </w:pPr>
      <w:r>
        <w:t>181 帧容量怎么算出来的？</w:t>
      </w:r>
    </w:p>
    <w:p w14:paraId="157DF6D8">
      <w:pPr>
        <w:pStyle w:val="56"/>
      </w:pPr>
      <w:r>
        <w:t>探针五步是什么？每步防什么？</w:t>
      </w:r>
    </w:p>
    <w:p w14:paraId="45A52B00">
      <w:pPr>
        <w:pStyle w:val="56"/>
      </w:pPr>
      <w:r>
        <w:t>ACK 为什么是协议栅栏？</w:t>
      </w:r>
    </w:p>
    <w:p w14:paraId="19093308">
      <w:pPr>
        <w:pStyle w:val="46"/>
        <w:keepNext/>
        <w:pageBreakBefore/>
      </w:pPr>
      <w:bookmarkStart w:id="54" w:name="_Toc16315"/>
      <w:r>
        <w:t>第42章  异常恢复：错误分级与断线重连</w:t>
      </w:r>
      <w:bookmarkEnd w:id="54"/>
    </w:p>
    <w:p w14:paraId="37D5A51A">
      <w:pPr>
        <w:pStyle w:val="47"/>
      </w:pPr>
      <w:r>
        <w:t>1. 真实问题</w:t>
      </w:r>
    </w:p>
    <w:p w14:paraId="051302EA">
      <w:pPr>
        <w:pStyle w:val="25"/>
      </w:pPr>
      <w:r>
        <w:t>一切都会失败：断网、服务器卡死、ALSA 断帧、队列溢出。每个失败该被"忽略、取消本轮、重建连接、还是退出进程"？这一章把异常恢复策略分等级讲清——这是产品级代码与玩具代码的分水岭。</w:t>
      </w:r>
    </w:p>
    <w:p w14:paraId="6E60779B">
      <w:pPr>
        <w:pStyle w:val="47"/>
      </w:pPr>
      <w:r>
        <w:t>2. 原理展开：错误分级模型</w:t>
      </w:r>
    </w:p>
    <w:p w14:paraId="33EC0295">
      <w:pPr>
        <w:pStyle w:val="65"/>
        <w:spacing w:before="60" w:after="60" w:line="240" w:lineRule="auto"/>
        <w:ind w:left="0" w:firstLine="0"/>
        <w:jc w:val="left"/>
      </w:pPr>
      <w:r>
        <w:t>四个处置等级（由影响范围决定）：</w:t>
      </w:r>
      <w:r>
        <w:br w:type="textWrapping"/>
      </w:r>
      <w:r>
        <w:br w:type="textWrapping"/>
      </w:r>
      <w:r>
        <w:t>等级1 忽略/吞掉：</w:t>
      </w:r>
      <w:r>
        <w:br w:type="textWrapping"/>
      </w:r>
      <w:r>
        <w:t xml:space="preserve">  单帧迟到、瞬时抖动</w:t>
      </w:r>
      <w:r>
        <w:br w:type="textWrapping"/>
      </w:r>
      <w:r>
        <w:t xml:space="preserve">  例：20ms 内的 TTS 包延迟</w:t>
      </w:r>
      <w:r>
        <w:br w:type="textWrapping"/>
      </w:r>
      <w:r>
        <w:br w:type="textWrapping"/>
      </w:r>
      <w:r>
        <w:t>等级2 取消当前 turn：</w:t>
      </w:r>
      <w:r>
        <w:br w:type="textWrapping"/>
      </w:r>
      <w:r>
        <w:t xml:space="preserve">  本地音频断裂、背压、序号断裂</w:t>
      </w:r>
      <w:r>
        <w:br w:type="textWrapping"/>
      </w:r>
      <w:r>
        <w:t xml:space="preserve">  例：capture discontinuity → AbortCurrent</w:t>
      </w:r>
      <w:r>
        <w:br w:type="textWrapping"/>
      </w:r>
      <w:r>
        <w:br w:type="textWrapping"/>
      </w:r>
      <w:r>
        <w:t>等级3 重建连接：</w:t>
      </w:r>
      <w:r>
        <w:br w:type="textWrapping"/>
      </w:r>
      <w:r>
        <w:t xml:space="preserve">  连接不可信、协议违规、心跳超时</w:t>
      </w:r>
      <w:r>
        <w:br w:type="textWrapping"/>
      </w:r>
      <w:r>
        <w:t xml:space="preserve">  例：EventQueue 溢出 → LoseConnection</w:t>
      </w:r>
      <w:r>
        <w:br w:type="textWrapping"/>
      </w:r>
      <w:r>
        <w:br w:type="textWrapping"/>
      </w:r>
      <w:r>
        <w:t>等级4 停止客户端：</w:t>
      </w:r>
      <w:r>
        <w:br w:type="textWrapping"/>
      </w:r>
      <w:r>
        <w:t xml:space="preserve">  硬件/模型故障（无法自愈）</w:t>
      </w:r>
      <w:r>
        <w:br w:type="textWrapping"/>
      </w:r>
      <w:r>
        <w:t xml:space="preserve">  例：采集线程失败 → Fail</w:t>
      </w:r>
    </w:p>
    <w:p w14:paraId="3975FA51">
      <w:pPr>
        <w:pStyle w:val="57"/>
      </w:pPr>
      <w:r>
        <w:drawing>
          <wp:inline distT="0" distB="0" distL="114300" distR="114300">
            <wp:extent cx="4572000" cy="25126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6BBB">
      <w:pPr>
        <w:pStyle w:val="57"/>
      </w:pPr>
      <w:r>
        <w:rPr>
          <w:i/>
          <w:sz w:val="18"/>
        </w:rPr>
        <w:t>图 42-1  错误分级模型</w:t>
      </w:r>
    </w:p>
    <w:p w14:paraId="05F4BA33">
      <w:pPr>
        <w:pStyle w:val="47"/>
      </w:pPr>
      <w:r>
        <w:t>3. 原理展开：四个等级在代码里的落点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68"/>
        <w:gridCol w:w="2075"/>
        <w:gridCol w:w="2083"/>
      </w:tblGrid>
      <w:tr w14:paraId="1613C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187C7070">
            <w:pPr>
              <w:jc w:val="both"/>
            </w:pPr>
            <w:r>
              <w:rPr>
                <w:b/>
              </w:rPr>
              <w:t>故障</w:t>
            </w:r>
          </w:p>
        </w:tc>
        <w:tc>
          <w:tcPr>
            <w:tcW w:w="2076" w:type="dxa"/>
          </w:tcPr>
          <w:p w14:paraId="5A0FF2CA">
            <w:pPr>
              <w:jc w:val="both"/>
            </w:pPr>
            <w:r>
              <w:rPr>
                <w:b/>
              </w:rPr>
              <w:t>等级</w:t>
            </w:r>
          </w:p>
        </w:tc>
        <w:tc>
          <w:tcPr>
            <w:tcW w:w="2076" w:type="dxa"/>
          </w:tcPr>
          <w:p w14:paraId="59827A4C">
            <w:pPr>
              <w:jc w:val="both"/>
            </w:pPr>
            <w:r>
              <w:rPr>
                <w:b/>
              </w:rPr>
              <w:t>处置</w:t>
            </w:r>
          </w:p>
        </w:tc>
        <w:tc>
          <w:tcPr>
            <w:tcW w:w="2076" w:type="dxa"/>
          </w:tcPr>
          <w:p w14:paraId="4019A187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4C3DF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27D02B0">
            <w:pPr>
              <w:jc w:val="both"/>
            </w:pPr>
            <w:r>
              <w:t>TTS 包晚到 10ms</w:t>
            </w:r>
          </w:p>
        </w:tc>
        <w:tc>
          <w:tcPr>
            <w:tcW w:w="2076" w:type="dxa"/>
          </w:tcPr>
          <w:p w14:paraId="4B9F5FE2">
            <w:pPr>
              <w:jc w:val="both"/>
            </w:pPr>
            <w:r>
              <w:t>1</w:t>
            </w:r>
          </w:p>
        </w:tc>
        <w:tc>
          <w:tcPr>
            <w:tcW w:w="2076" w:type="dxa"/>
          </w:tcPr>
          <w:p w14:paraId="73EFE540">
            <w:pPr>
              <w:jc w:val="both"/>
            </w:pPr>
            <w:r>
              <w:t>队列吸收</w:t>
            </w:r>
          </w:p>
        </w:tc>
        <w:tc>
          <w:tcPr>
            <w:tcW w:w="2076" w:type="dxa"/>
          </w:tcPr>
          <w:p w14:paraId="22B719D4">
            <w:pPr>
              <w:jc w:val="both"/>
            </w:pPr>
            <w:r>
              <w:t>TTS 环</w:t>
            </w:r>
          </w:p>
        </w:tc>
      </w:tr>
      <w:tr w14:paraId="2589F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05A856C3">
            <w:pPr>
              <w:jc w:val="both"/>
            </w:pPr>
            <w:r>
              <w:t>capture 断帧</w:t>
            </w:r>
          </w:p>
        </w:tc>
        <w:tc>
          <w:tcPr>
            <w:tcW w:w="2076" w:type="dxa"/>
          </w:tcPr>
          <w:p w14:paraId="48949BD7">
            <w:pPr>
              <w:jc w:val="both"/>
            </w:pPr>
            <w:r>
              <w:t>2</w:t>
            </w:r>
          </w:p>
        </w:tc>
        <w:tc>
          <w:tcPr>
            <w:tcW w:w="2076" w:type="dxa"/>
          </w:tcPr>
          <w:p w14:paraId="4495028A">
            <w:pPr>
              <w:jc w:val="both"/>
            </w:pPr>
            <w:r>
              <w:t>AbortCurrent（取消 turn）</w:t>
            </w:r>
          </w:p>
        </w:tc>
        <w:tc>
          <w:tcPr>
            <w:tcW w:w="2076" w:type="dxa"/>
          </w:tcPr>
          <w:p w14:paraId="412E2795">
            <w:pPr>
              <w:jc w:val="both"/>
            </w:pPr>
            <w:r>
              <w:t>voice_client OnFrame</w:t>
            </w:r>
          </w:p>
        </w:tc>
      </w:tr>
      <w:tr w14:paraId="32FDC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466FFB8">
            <w:pPr>
              <w:jc w:val="both"/>
            </w:pPr>
            <w:r>
              <w:t>上行背压</w:t>
            </w:r>
          </w:p>
        </w:tc>
        <w:tc>
          <w:tcPr>
            <w:tcW w:w="2076" w:type="dxa"/>
          </w:tcPr>
          <w:p w14:paraId="188BDEC8">
            <w:pPr>
              <w:jc w:val="both"/>
            </w:pPr>
            <w:r>
              <w:t>2</w:t>
            </w:r>
          </w:p>
        </w:tc>
        <w:tc>
          <w:tcPr>
            <w:tcW w:w="2076" w:type="dxa"/>
          </w:tcPr>
          <w:p w14:paraId="789403CF">
            <w:pPr>
              <w:jc w:val="both"/>
            </w:pPr>
            <w:r>
              <w:t>AbortCurrent</w:t>
            </w:r>
          </w:p>
        </w:tc>
        <w:tc>
          <w:tcPr>
            <w:tcW w:w="2076" w:type="dxa"/>
          </w:tcPr>
          <w:p w14:paraId="58F28561">
            <w:pPr>
              <w:jc w:val="both"/>
            </w:pPr>
            <w:r>
              <w:t>SendAudioOrRecover</w:t>
            </w:r>
          </w:p>
        </w:tc>
      </w:tr>
      <w:tr w14:paraId="61D2E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50FF77D">
            <w:pPr>
              <w:jc w:val="both"/>
            </w:pPr>
            <w:r>
              <w:t>TTS 队列满</w:t>
            </w:r>
          </w:p>
        </w:tc>
        <w:tc>
          <w:tcPr>
            <w:tcW w:w="2076" w:type="dxa"/>
          </w:tcPr>
          <w:p w14:paraId="46AF5665">
            <w:pPr>
              <w:jc w:val="both"/>
            </w:pPr>
            <w:r>
              <w:t>2</w:t>
            </w:r>
          </w:p>
        </w:tc>
        <w:tc>
          <w:tcPr>
            <w:tcW w:w="2076" w:type="dxa"/>
          </w:tcPr>
          <w:p w14:paraId="4962945A">
            <w:pPr>
              <w:jc w:val="both"/>
            </w:pPr>
            <w:r>
              <w:t>AbortCurrent</w:t>
            </w:r>
          </w:p>
        </w:tc>
        <w:tc>
          <w:tcPr>
            <w:tcW w:w="2076" w:type="dxa"/>
          </w:tcPr>
          <w:p w14:paraId="511399B0">
            <w:pPr>
              <w:jc w:val="both"/>
            </w:pPr>
            <w:r>
              <w:t>QueueTts24k</w:t>
            </w:r>
          </w:p>
        </w:tc>
      </w:tr>
      <w:tr w14:paraId="23A32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2F1C0403">
            <w:pPr>
              <w:jc w:val="both"/>
            </w:pPr>
            <w:r>
              <w:t>cancel ACK 超时</w:t>
            </w:r>
          </w:p>
        </w:tc>
        <w:tc>
          <w:tcPr>
            <w:tcW w:w="2076" w:type="dxa"/>
          </w:tcPr>
          <w:p w14:paraId="3E289DFF">
            <w:pPr>
              <w:jc w:val="both"/>
            </w:pPr>
            <w:r>
              <w:t>3</w:t>
            </w:r>
          </w:p>
        </w:tc>
        <w:tc>
          <w:tcPr>
            <w:tcW w:w="2076" w:type="dxa"/>
          </w:tcPr>
          <w:p w14:paraId="4AD0F7AF">
            <w:pPr>
              <w:jc w:val="both"/>
            </w:pPr>
            <w:r>
              <w:t>LoseConnection</w:t>
            </w:r>
          </w:p>
        </w:tc>
        <w:tc>
          <w:tcPr>
            <w:tcW w:w="2076" w:type="dxa"/>
          </w:tcPr>
          <w:p w14:paraId="694E5411">
            <w:pPr>
              <w:jc w:val="both"/>
            </w:pPr>
            <w:r>
              <w:t>AdvanceDeadlines</w:t>
            </w:r>
          </w:p>
        </w:tc>
      </w:tr>
      <w:tr w14:paraId="295C3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88481FD">
            <w:pPr>
              <w:jc w:val="both"/>
            </w:pPr>
            <w:r>
              <w:t>心跳超时</w:t>
            </w:r>
          </w:p>
        </w:tc>
        <w:tc>
          <w:tcPr>
            <w:tcW w:w="2076" w:type="dxa"/>
          </w:tcPr>
          <w:p w14:paraId="12DD7B42">
            <w:pPr>
              <w:jc w:val="both"/>
            </w:pPr>
            <w:r>
              <w:t>3</w:t>
            </w:r>
          </w:p>
        </w:tc>
        <w:tc>
          <w:tcPr>
            <w:tcW w:w="2076" w:type="dxa"/>
          </w:tcPr>
          <w:p w14:paraId="6731E686">
            <w:pPr>
              <w:jc w:val="both"/>
            </w:pPr>
            <w:r>
              <w:t>LoseConnection</w:t>
            </w:r>
          </w:p>
        </w:tc>
        <w:tc>
          <w:tcPr>
            <w:tcW w:w="2076" w:type="dxa"/>
          </w:tcPr>
          <w:p w14:paraId="2836582F">
            <w:pPr>
              <w:jc w:val="both"/>
            </w:pPr>
            <w:r>
              <w:t>AdvanceDeadlines</w:t>
            </w:r>
          </w:p>
        </w:tc>
      </w:tr>
      <w:tr w14:paraId="1981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49CD3B58">
            <w:pPr>
              <w:jc w:val="both"/>
            </w:pPr>
            <w:r>
              <w:t>事件队列溢出</w:t>
            </w:r>
          </w:p>
        </w:tc>
        <w:tc>
          <w:tcPr>
            <w:tcW w:w="2076" w:type="dxa"/>
          </w:tcPr>
          <w:p w14:paraId="6F8796CC">
            <w:pPr>
              <w:jc w:val="both"/>
            </w:pPr>
            <w:r>
              <w:t>3</w:t>
            </w:r>
          </w:p>
        </w:tc>
        <w:tc>
          <w:tcPr>
            <w:tcW w:w="2076" w:type="dxa"/>
          </w:tcPr>
          <w:p w14:paraId="73524D07">
            <w:pPr>
              <w:jc w:val="both"/>
            </w:pPr>
            <w:r>
              <w:t>LoseConnection</w:t>
            </w:r>
          </w:p>
        </w:tc>
        <w:tc>
          <w:tcPr>
            <w:tcW w:w="2076" w:type="dxa"/>
          </w:tcPr>
          <w:p w14:paraId="05239DB9">
            <w:pPr>
              <w:jc w:val="both"/>
            </w:pPr>
            <w:r>
              <w:t>Run 主循环</w:t>
            </w:r>
          </w:p>
        </w:tc>
      </w:tr>
      <w:tr w14:paraId="008E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7152C2C5">
            <w:pPr>
              <w:jc w:val="both"/>
            </w:pPr>
            <w:r>
              <w:t>协议身份越权</w:t>
            </w:r>
          </w:p>
        </w:tc>
        <w:tc>
          <w:tcPr>
            <w:tcW w:w="2076" w:type="dxa"/>
          </w:tcPr>
          <w:p w14:paraId="21408203">
            <w:pPr>
              <w:jc w:val="both"/>
            </w:pPr>
            <w:r>
              <w:t>3</w:t>
            </w:r>
          </w:p>
        </w:tc>
        <w:tc>
          <w:tcPr>
            <w:tcW w:w="2076" w:type="dxa"/>
          </w:tcPr>
          <w:p w14:paraId="4EBD0D4D">
            <w:pPr>
              <w:jc w:val="both"/>
            </w:pPr>
            <w:r>
              <w:t>ProtocolViolation→重连</w:t>
            </w:r>
          </w:p>
        </w:tc>
        <w:tc>
          <w:tcPr>
            <w:tcW w:w="2076" w:type="dxa"/>
          </w:tcPr>
          <w:p w14:paraId="1EDCDF10">
            <w:pPr>
              <w:jc w:val="both"/>
            </w:pPr>
            <w:r>
              <w:t>HandleEvent</w:t>
            </w:r>
          </w:p>
        </w:tc>
      </w:tr>
      <w:tr w14:paraId="54DF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14C88EB1">
            <w:pPr>
              <w:jc w:val="both"/>
            </w:pPr>
            <w:r>
              <w:t>采集线程失败</w:t>
            </w:r>
          </w:p>
        </w:tc>
        <w:tc>
          <w:tcPr>
            <w:tcW w:w="2076" w:type="dxa"/>
          </w:tcPr>
          <w:p w14:paraId="6E662BEA">
            <w:pPr>
              <w:jc w:val="both"/>
            </w:pPr>
            <w:r>
              <w:t>4</w:t>
            </w:r>
          </w:p>
        </w:tc>
        <w:tc>
          <w:tcPr>
            <w:tcW w:w="2076" w:type="dxa"/>
          </w:tcPr>
          <w:p w14:paraId="2627C566">
            <w:pPr>
              <w:jc w:val="both"/>
            </w:pPr>
            <w:r>
              <w:t>Fail（退出）</w:t>
            </w:r>
          </w:p>
        </w:tc>
        <w:tc>
          <w:tcPr>
            <w:tcW w:w="2076" w:type="dxa"/>
          </w:tcPr>
          <w:p w14:paraId="2A26F7BF">
            <w:pPr>
              <w:jc w:val="both"/>
            </w:pPr>
            <w:r>
              <w:t>Run 主循环</w:t>
            </w:r>
          </w:p>
        </w:tc>
      </w:tr>
      <w:tr w14:paraId="4AF41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6E3AF720">
            <w:pPr>
              <w:jc w:val="both"/>
            </w:pPr>
            <w:r>
              <w:t>VAD/唤醒失败</w:t>
            </w:r>
          </w:p>
        </w:tc>
        <w:tc>
          <w:tcPr>
            <w:tcW w:w="2076" w:type="dxa"/>
          </w:tcPr>
          <w:p w14:paraId="11C6B9A0">
            <w:pPr>
              <w:jc w:val="both"/>
            </w:pPr>
            <w:r>
              <w:t>4</w:t>
            </w:r>
          </w:p>
        </w:tc>
        <w:tc>
          <w:tcPr>
            <w:tcW w:w="2076" w:type="dxa"/>
          </w:tcPr>
          <w:p w14:paraId="7EDC3ABB">
            <w:pPr>
              <w:jc w:val="both"/>
            </w:pPr>
            <w:r>
              <w:t>Fail（退出）</w:t>
            </w:r>
          </w:p>
        </w:tc>
        <w:tc>
          <w:tcPr>
            <w:tcW w:w="2076" w:type="dxa"/>
          </w:tcPr>
          <w:p w14:paraId="255802BD">
            <w:pPr>
              <w:jc w:val="both"/>
            </w:pPr>
            <w:r>
              <w:t>ResetListener</w:t>
            </w:r>
          </w:p>
        </w:tc>
      </w:tr>
    </w:tbl>
    <w:p w14:paraId="474B43C3"/>
    <w:p w14:paraId="3320FD01">
      <w:pPr>
        <w:pStyle w:val="25"/>
      </w:pPr>
      <w:r>
        <w:t>判定原则：能自愈的等级低，影响面大的等级高。音频时间轴断了（2 级，取消本轮）；连接不可信（3 级，重建）；硬件坏了（4 级，退出）。</w:t>
      </w:r>
    </w:p>
    <w:p w14:paraId="59A3BC94">
      <w:pPr>
        <w:pStyle w:val="47"/>
      </w:pPr>
      <w:r>
        <w:t>4. 原理展开：LoseConnection 重置了什么</w:t>
      </w:r>
    </w:p>
    <w:p w14:paraId="0C2FADF7">
      <w:pPr>
        <w:pStyle w:val="65"/>
        <w:spacing w:before="60" w:after="60" w:line="240" w:lineRule="auto"/>
        <w:ind w:left="0" w:firstLine="0"/>
        <w:jc w:val="left"/>
      </w:pPr>
      <w:r>
        <w:t>LoseConnection（3 级）必须做的事：</w:t>
      </w:r>
      <w:r>
        <w:br w:type="textWrapping"/>
      </w:r>
      <w:r>
        <w:br w:type="textWrapping"/>
      </w:r>
      <w:r>
        <w:t xml:space="preserve">  ① 关闭 transport（join ASIO 线程）</w:t>
      </w:r>
      <w:r>
        <w:br w:type="textWrapping"/>
      </w:r>
      <w:r>
        <w:t xml:space="preserve">  ② 清空事件队列（旧事件全作废）</w:t>
      </w:r>
      <w:r>
        <w:br w:type="textWrapping"/>
      </w:r>
      <w:r>
        <w:t xml:space="preserve">  ③ DropPlayback（停播放）</w:t>
      </w:r>
      <w:r>
        <w:br w:type="textWrapping"/>
      </w:r>
      <w:r>
        <w:t xml:space="preserve">  ④ 清字幕</w:t>
      </w:r>
      <w:r>
        <w:br w:type="textWrapping"/>
      </w:r>
      <w:r>
        <w:t xml:space="preserve">  ⑤ 状态回 kWaitingForWake</w:t>
      </w:r>
      <w:r>
        <w:br w:type="textWrapping"/>
      </w:r>
      <w:r>
        <w:t xml:space="preserve">  ⑥ 清空身份：turn_ids_=0、session_epoch_=0</w:t>
      </w:r>
      <w:r>
        <w:br w:type="textWrapping"/>
      </w:r>
      <w:r>
        <w:t xml:space="preserve">  ⑦ 清 pre-roll、barge 状态</w:t>
      </w:r>
      <w:r>
        <w:br w:type="textWrapping"/>
      </w:r>
      <w:r>
        <w:t xml:space="preserve">  ⑧ ResetListener（VAD/唤醒复位）</w:t>
      </w:r>
      <w:r>
        <w:br w:type="textWrapping"/>
      </w:r>
      <w:r>
        <w:t xml:space="preserve">  ⑨ 计算退避：1,2,4,8,16,30s</w:t>
      </w:r>
      <w:r>
        <w:br w:type="textWrapping"/>
      </w:r>
      <w:r>
        <w:br w:type="textWrapping"/>
      </w:r>
      <w:r>
        <w:t>为什么必须全部重置：</w:t>
      </w:r>
      <w:r>
        <w:br w:type="textWrapping"/>
      </w:r>
      <w:r>
        <w:t xml:space="preserve">  新连接是"新世界"</w:t>
      </w:r>
      <w:r>
        <w:br w:type="textWrapping"/>
      </w:r>
      <w:r>
        <w:t xml:space="preserve">  任何旧状态残留都会污染新会话（第 32 章）</w:t>
      </w:r>
    </w:p>
    <w:p w14:paraId="067CC53A">
      <w:pPr>
        <w:pStyle w:val="47"/>
      </w:pPr>
      <w:r>
        <w:t>5. 原理展开：重连退避与恢复</w:t>
      </w:r>
    </w:p>
    <w:p w14:paraId="2DF53EF7">
      <w:pPr>
        <w:pStyle w:val="65"/>
        <w:spacing w:before="60" w:after="60" w:line="240" w:lineRule="auto"/>
        <w:ind w:left="0" w:firstLine="0"/>
        <w:jc w:val="left"/>
      </w:pPr>
      <w:r>
        <w:t>退避序列：1s, 2s, 4s, 8s, 16s, 然后 30s 封顶</w:t>
      </w:r>
      <w:r>
        <w:br w:type="textWrapping"/>
      </w:r>
      <w:r>
        <w:br w:type="textWrapping"/>
      </w:r>
      <w:r>
        <w:t>为什么退避：</w:t>
      </w:r>
      <w:r>
        <w:br w:type="textWrapping"/>
      </w:r>
      <w:r>
        <w:t xml:space="preserve">  服务器宕机时，立即重连 = 高频轰炸</w:t>
      </w:r>
      <w:r>
        <w:br w:type="textWrapping"/>
      </w:r>
      <w:r>
        <w:t xml:space="preserve">  退避给服务器恢复时间，也保护自己</w:t>
      </w:r>
      <w:r>
        <w:br w:type="textWrapping"/>
      </w:r>
      <w:r>
        <w:br w:type="textWrapping"/>
      </w:r>
      <w:r>
        <w:t>恢复路径：</w:t>
      </w:r>
      <w:r>
        <w:br w:type="textWrapping"/>
      </w:r>
      <w:r>
        <w:t xml:space="preserve">  退避结束 → StartConnect → hello → hello.ack</w:t>
      </w:r>
      <w:r>
        <w:br w:type="textWrapping"/>
      </w:r>
      <w:r>
        <w:t xml:space="preserve">  → 新 session → 一切重新开始</w:t>
      </w:r>
      <w:r>
        <w:br w:type="textWrapping"/>
      </w:r>
      <w:r>
        <w:br w:type="textWrapping"/>
      </w:r>
      <w:r>
        <w:t>与 turn 取消的区别：</w:t>
      </w:r>
      <w:r>
        <w:br w:type="textWrapping"/>
      </w:r>
      <w:r>
        <w:t xml:space="preserve">  AbortCurrent 保连接（cancel+等 ACK）</w:t>
      </w:r>
      <w:r>
        <w:br w:type="textWrapping"/>
      </w:r>
      <w:r>
        <w:t xml:space="preserve">  LoseConnection 断连接（重建一切）</w:t>
      </w:r>
    </w:p>
    <w:p w14:paraId="16C9335D">
      <w:pPr>
        <w:pStyle w:val="47"/>
      </w:pPr>
      <w:r>
        <w:t>6. 最小独立实验</w:t>
      </w:r>
    </w:p>
    <w:p w14:paraId="00B8C780">
      <w:pPr>
        <w:pStyle w:val="65"/>
        <w:spacing w:before="60" w:after="60" w:line="240" w:lineRule="auto"/>
        <w:ind w:left="0" w:firstLine="0"/>
        <w:jc w:val="left"/>
      </w:pPr>
      <w:r>
        <w:t># 模拟断网（真板）</w:t>
      </w:r>
      <w:r>
        <w:br w:type="textWrapping"/>
      </w:r>
      <w:r>
        <w:t># 拔网线/关服务器，观察日志：</w:t>
      </w:r>
      <w:r>
        <w:br w:type="textWrapping"/>
      </w:r>
      <w:r>
        <w:t>#   "network retry in 1s; reason=server heartbeat timed out"</w:t>
      </w:r>
      <w:r>
        <w:br w:type="textWrapping"/>
      </w:r>
      <w:r>
        <w:t>#   "network retry in 2s; ..."（退避递增）</w:t>
      </w:r>
      <w:r>
        <w:br w:type="textWrapping"/>
      </w:r>
      <w:r>
        <w:t># 恢复网络：观察自动重连与新 session</w:t>
      </w:r>
      <w:r>
        <w:br w:type="textWrapping"/>
      </w:r>
      <w:r>
        <w:t># 验证旧 epoch 包被丢弃</w:t>
      </w:r>
    </w:p>
    <w:p w14:paraId="2406125B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3"/>
        <w:gridCol w:w="2766"/>
      </w:tblGrid>
      <w:tr w14:paraId="730BD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223F0BE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20613788">
            <w:pPr>
              <w:jc w:val="both"/>
            </w:pPr>
            <w:r>
              <w:rPr>
                <w:b/>
              </w:rPr>
              <w:t>错误处置</w:t>
            </w:r>
          </w:p>
        </w:tc>
        <w:tc>
          <w:tcPr>
            <w:tcW w:w="2769" w:type="dxa"/>
          </w:tcPr>
          <w:p w14:paraId="7523FF48">
            <w:pPr>
              <w:jc w:val="both"/>
            </w:pPr>
            <w:r>
              <w:rPr>
                <w:b/>
              </w:rPr>
              <w:t>位置</w:t>
            </w:r>
          </w:p>
        </w:tc>
      </w:tr>
      <w:tr w14:paraId="5371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1ADECAE">
            <w:pPr>
              <w:jc w:val="both"/>
            </w:pPr>
            <w:r>
              <w:t>AbortCurrent</w:t>
            </w:r>
          </w:p>
        </w:tc>
        <w:tc>
          <w:tcPr>
            <w:tcW w:w="2769" w:type="dxa"/>
          </w:tcPr>
          <w:p w14:paraId="29FCFB53">
            <w:pPr>
              <w:jc w:val="both"/>
            </w:pPr>
            <w:r>
              <w:t>2 级：取消 turn</w:t>
            </w:r>
          </w:p>
        </w:tc>
        <w:tc>
          <w:tcPr>
            <w:tcW w:w="2769" w:type="dxa"/>
          </w:tcPr>
          <w:p w14:paraId="246A5F31">
            <w:pPr>
              <w:jc w:val="both"/>
            </w:pPr>
            <w:r>
              <w:t>voice_client.cpp</w:t>
            </w:r>
          </w:p>
        </w:tc>
      </w:tr>
      <w:tr w14:paraId="28098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C8BBD7B">
            <w:pPr>
              <w:jc w:val="both"/>
            </w:pPr>
            <w:r>
              <w:t>LoseConnection</w:t>
            </w:r>
          </w:p>
        </w:tc>
        <w:tc>
          <w:tcPr>
            <w:tcW w:w="2769" w:type="dxa"/>
          </w:tcPr>
          <w:p w14:paraId="5241D984">
            <w:pPr>
              <w:jc w:val="both"/>
            </w:pPr>
            <w:r>
              <w:t>3 级：重建连接</w:t>
            </w:r>
          </w:p>
        </w:tc>
        <w:tc>
          <w:tcPr>
            <w:tcW w:w="2769" w:type="dxa"/>
          </w:tcPr>
          <w:p w14:paraId="7D03EBDD">
            <w:pPr>
              <w:jc w:val="both"/>
            </w:pPr>
            <w:r>
              <w:t>voice_client.cpp</w:t>
            </w:r>
          </w:p>
        </w:tc>
      </w:tr>
      <w:tr w14:paraId="79C38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B89BD6A">
            <w:pPr>
              <w:jc w:val="both"/>
            </w:pPr>
            <w:r>
              <w:t>ProtocolViolation</w:t>
            </w:r>
          </w:p>
        </w:tc>
        <w:tc>
          <w:tcPr>
            <w:tcW w:w="2769" w:type="dxa"/>
          </w:tcPr>
          <w:p w14:paraId="0B1E5302">
            <w:pPr>
              <w:jc w:val="both"/>
            </w:pPr>
            <w:r>
              <w:t>3 级：协议错误重连</w:t>
            </w:r>
          </w:p>
        </w:tc>
        <w:tc>
          <w:tcPr>
            <w:tcW w:w="2769" w:type="dxa"/>
          </w:tcPr>
          <w:p w14:paraId="0B8B5B79">
            <w:pPr>
              <w:jc w:val="both"/>
            </w:pPr>
            <w:r>
              <w:t>voice_client.cpp</w:t>
            </w:r>
          </w:p>
        </w:tc>
      </w:tr>
      <w:tr w14:paraId="3EF6A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2B1C71C">
            <w:pPr>
              <w:jc w:val="both"/>
            </w:pPr>
            <w:r>
              <w:t>Fail</w:t>
            </w:r>
          </w:p>
        </w:tc>
        <w:tc>
          <w:tcPr>
            <w:tcW w:w="2769" w:type="dxa"/>
          </w:tcPr>
          <w:p w14:paraId="7EB12CD6">
            <w:pPr>
              <w:jc w:val="both"/>
            </w:pPr>
            <w:r>
              <w:t>4 级：停止客户端</w:t>
            </w:r>
          </w:p>
        </w:tc>
        <w:tc>
          <w:tcPr>
            <w:tcW w:w="2769" w:type="dxa"/>
          </w:tcPr>
          <w:p w14:paraId="02879BA2">
            <w:pPr>
              <w:jc w:val="both"/>
            </w:pPr>
            <w:r>
              <w:t>voice_client.cpp</w:t>
            </w:r>
          </w:p>
        </w:tc>
      </w:tr>
      <w:tr w14:paraId="7950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BCECA89">
            <w:pPr>
              <w:jc w:val="both"/>
            </w:pPr>
            <w:r>
              <w:t>reconnect_attempt_</w:t>
            </w:r>
          </w:p>
        </w:tc>
        <w:tc>
          <w:tcPr>
            <w:tcW w:w="2769" w:type="dxa"/>
          </w:tcPr>
          <w:p w14:paraId="172D6E5A">
            <w:pPr>
              <w:jc w:val="both"/>
            </w:pPr>
            <w:r>
              <w:t>退避状态</w:t>
            </w:r>
          </w:p>
        </w:tc>
        <w:tc>
          <w:tcPr>
            <w:tcW w:w="2769" w:type="dxa"/>
          </w:tcPr>
          <w:p w14:paraId="42108E13">
            <w:pPr>
              <w:jc w:val="both"/>
            </w:pPr>
            <w:r>
              <w:t>voice_client.cpp</w:t>
            </w:r>
          </w:p>
        </w:tc>
      </w:tr>
    </w:tbl>
    <w:p w14:paraId="457A2B2E"/>
    <w:p w14:paraId="30CE4ECF">
      <w:pPr>
        <w:pStyle w:val="47"/>
      </w:pPr>
      <w:r>
        <w:t>8. 错误版本</w:t>
      </w:r>
    </w:p>
    <w:p w14:paraId="22F49A0E">
      <w:pPr>
        <w:pStyle w:val="65"/>
        <w:spacing w:before="60" w:after="60" w:line="240" w:lineRule="auto"/>
        <w:ind w:left="0" w:firstLine="0"/>
        <w:jc w:val="left"/>
      </w:pPr>
      <w:r>
        <w:t>// 错误：任何失败都重建连接</w:t>
      </w:r>
      <w:r>
        <w:br w:type="textWrapping"/>
      </w:r>
      <w:r>
        <w:t>if (QueueTts24k(...) != kQueued) LoseConnection("full");</w:t>
      </w:r>
      <w:r>
        <w:br w:type="textWrapping"/>
      </w:r>
      <w:r>
        <w:t>// 瞬时背压拆掉 WSS → 故障放大</w:t>
      </w:r>
      <w:r>
        <w:br w:type="textWrapping"/>
      </w:r>
      <w:r>
        <w:t>// 正确：kFull 只取消本轮（2 级）</w:t>
      </w:r>
    </w:p>
    <w:p w14:paraId="4BF877DE">
      <w:pPr>
        <w:pStyle w:val="47"/>
      </w:pPr>
      <w:r>
        <w:t>9. 不变量总结</w:t>
      </w:r>
    </w:p>
    <w:p w14:paraId="1F918AF4">
      <w:pPr>
        <w:pStyle w:val="56"/>
      </w:pPr>
      <w:r>
        <w:t>错误按影响范围分级处置，不扩大化。</w:t>
      </w:r>
    </w:p>
    <w:p w14:paraId="01615179">
      <w:pPr>
        <w:pStyle w:val="56"/>
      </w:pPr>
      <w:r>
        <w:t>重连必须重置全部会话身份。</w:t>
      </w:r>
    </w:p>
    <w:p w14:paraId="5D37F10D">
      <w:pPr>
        <w:pStyle w:val="56"/>
      </w:pPr>
      <w:r>
        <w:t>退避有界（1..30s）。</w:t>
      </w:r>
    </w:p>
    <w:p w14:paraId="6B3EDEF4">
      <w:pPr>
        <w:pStyle w:val="56"/>
      </w:pPr>
      <w:r>
        <w:t>本地状态机不因网络中断失效（唤醒仍可用）。</w:t>
      </w:r>
    </w:p>
    <w:p w14:paraId="56CA8F7F">
      <w:pPr>
        <w:pStyle w:val="47"/>
      </w:pPr>
      <w:r>
        <w:t>10. 章末考核</w:t>
      </w:r>
    </w:p>
    <w:p w14:paraId="0C6C1F05">
      <w:pPr>
        <w:pStyle w:val="56"/>
      </w:pPr>
      <w:r>
        <w:t>四个错误等级各自包含哪些例子？</w:t>
      </w:r>
    </w:p>
    <w:p w14:paraId="165352DB">
      <w:pPr>
        <w:pStyle w:val="56"/>
      </w:pPr>
      <w:r>
        <w:t>LoseConnection 重置了哪些状态？为什么？</w:t>
      </w:r>
    </w:p>
    <w:p w14:paraId="2D525D55">
      <w:pPr>
        <w:pStyle w:val="56"/>
      </w:pPr>
      <w:r>
        <w:t>退避为什么必要？</w:t>
      </w:r>
    </w:p>
    <w:p w14:paraId="0230F930">
      <w:pPr>
        <w:pStyle w:val="56"/>
      </w:pPr>
      <w:r>
        <w:t>AbortCurrent 与 LoseConnection 的区别？</w:t>
      </w:r>
    </w:p>
    <w:p w14:paraId="7D8C9B72">
      <w:pPr>
        <w:pStyle w:val="46"/>
        <w:keepNext/>
        <w:pageBreakBefore/>
      </w:pPr>
      <w:bookmarkStart w:id="55" w:name="_Toc5335"/>
      <w:r>
        <w:t>源码检查点6  第六篇验收：VoiceClient状态机总图</w:t>
      </w:r>
      <w:bookmarkEnd w:id="55"/>
    </w:p>
    <w:p w14:paraId="6A43C47E">
      <w:pPr>
        <w:pStyle w:val="47"/>
      </w:pPr>
      <w:r>
        <w:t>1. 这一篇你学到了什么</w:t>
      </w:r>
    </w:p>
    <w:p w14:paraId="0939E8BE">
      <w:pPr>
        <w:pStyle w:val="25"/>
      </w:pPr>
      <w:r>
        <w:t>学完第六篇（boomPI 带读），你应该能对任意核心函数回答"八个问题"，并画出完整状态机。现在用一张总图 + 一个函数验收。</w:t>
      </w:r>
    </w:p>
    <w:p w14:paraId="5DC458EB">
      <w:pPr>
        <w:pStyle w:val="47"/>
      </w:pPr>
      <w:r>
        <w:t>2. 检查点 A：会话状态机全图</w:t>
      </w:r>
    </w:p>
    <w:p w14:paraId="54DD2BC9">
      <w:pPr>
        <w:pStyle w:val="25"/>
      </w:pPr>
      <w:r>
        <w:t>voice_client.cpp 的状态机（第 38~42 章全部状态的汇总）：</w:t>
      </w:r>
    </w:p>
    <w:p w14:paraId="389FF491">
      <w:pPr>
        <w:pStyle w:val="65"/>
        <w:spacing w:before="60" w:after="60" w:line="240" w:lineRule="auto"/>
        <w:ind w:left="0" w:firstLine="0"/>
        <w:jc w:val="left"/>
      </w:pPr>
      <w:r>
        <w:t xml:space="preserve">                ┌────────────── 唤醒/触摸 ──────────────┐</w:t>
      </w:r>
      <w:r>
        <w:br w:type="textWrapping"/>
      </w:r>
      <w:r>
        <w:t xml:space="preserve">                ▼                                       │</w:t>
      </w:r>
      <w:r>
        <w:br w:type="textWrapping"/>
      </w:r>
      <w:r>
        <w:t xml:space="preserve">        kWaitingForWake ──▶ kWaitingForSpeech            │</w:t>
      </w:r>
      <w:r>
        <w:br w:type="textWrapping"/>
      </w:r>
      <w:r>
        <w:t xml:space="preserve">              ▲                │ vad_started            │</w:t>
      </w:r>
      <w:r>
        <w:br w:type="textWrapping"/>
      </w:r>
      <w:r>
        <w:t xml:space="preserve">              │                ▼                        │</w:t>
      </w:r>
      <w:r>
        <w:br w:type="textWrapping"/>
      </w:r>
      <w:r>
        <w:t xml:space="preserve">              │         kCapturingSpeech                │</w:t>
      </w:r>
      <w:r>
        <w:br w:type="textWrapping"/>
      </w:r>
      <w:r>
        <w:t xml:space="preserve">              │                │ vad_ended/60s          │</w:t>
      </w:r>
      <w:r>
        <w:br w:type="textWrapping"/>
      </w:r>
      <w:r>
        <w:t xml:space="preserve">              │                ▼                        │</w:t>
      </w:r>
      <w:r>
        <w:br w:type="textWrapping"/>
      </w:r>
      <w:r>
        <w:t xml:space="preserve">              │        kWaitingForResponse              │</w:t>
      </w:r>
      <w:r>
        <w:br w:type="textWrapping"/>
      </w:r>
      <w:r>
        <w:t xml:space="preserve">              │                │ response.start         │</w:t>
      </w:r>
      <w:r>
        <w:br w:type="textWrapping"/>
      </w:r>
      <w:r>
        <w:t xml:space="preserve">              │                ▼                        │</w:t>
      </w:r>
      <w:r>
        <w:br w:type="textWrapping"/>
      </w:r>
      <w:r>
        <w:t xml:space="preserve">        ┌─────┴─── kPlayingResponse ──▶ kDrainingPlayback</w:t>
      </w:r>
      <w:r>
        <w:br w:type="textWrapping"/>
      </w:r>
      <w:r>
        <w:t xml:space="preserve">        │               │ 打断探针                      │</w:t>
      </w:r>
      <w:r>
        <w:br w:type="textWrapping"/>
      </w:r>
      <w:r>
        <w:t xml:space="preserve">        │               ▼                              │ playback_done</w:t>
      </w:r>
      <w:r>
        <w:br w:type="textWrapping"/>
      </w:r>
      <w:r>
        <w:t xml:space="preserve">        │        kCancelPending ◀──────────────────────┘</w:t>
      </w:r>
      <w:r>
        <w:br w:type="textWrapping"/>
      </w:r>
      <w:r>
        <w:t xml:space="preserve">        │               │ ACK</w:t>
      </w:r>
      <w:r>
        <w:br w:type="textWrapping"/>
      </w:r>
      <w:r>
        <w:t xml:space="preserve">        │               ▼</w:t>
      </w:r>
      <w:r>
        <w:br w:type="textWrapping"/>
      </w:r>
      <w:r>
        <w:t xml:space="preserve">        │       kWaitingForFollowUp ──▶（3s 后回唤醒）</w:t>
      </w:r>
      <w:r>
        <w:br w:type="textWrapping"/>
      </w:r>
      <w:r>
        <w:t xml:space="preserve">        └──（打断后缓存语音开新 turn）</w:t>
      </w:r>
      <w:r>
        <w:br w:type="textWrapping"/>
      </w:r>
      <w:r>
        <w:br w:type="textWrapping"/>
      </w:r>
      <w:r>
        <w:t>打断分支：kPlayingResponse/kDrainingPlayback ──▶ kCancelPending</w:t>
      </w:r>
      <w:r>
        <w:br w:type="textWrapping"/>
      </w:r>
      <w:r>
        <w:t>（探针失败：恢复播放 + 冷却 15 帧，第 41 章）</w:t>
      </w:r>
    </w:p>
    <w:p w14:paraId="73ECBBB5">
      <w:pPr>
        <w:pStyle w:val="25"/>
      </w:pPr>
      <w:r>
        <w:t>对照检查——对每个状态回答五个问题（第 22 章）：如何进入/接收哪些事件/拒绝哪些/deadline/如何退出。</w:t>
      </w:r>
    </w:p>
    <w:p w14:paraId="517855F3">
      <w:pPr>
        <w:pStyle w:val="47"/>
      </w:pPr>
      <w:r>
        <w:t>3. 检查点 B：函数八问——以 HandleBarge 为例</w:t>
      </w:r>
    </w:p>
    <w:p w14:paraId="5EE77068">
      <w:pPr>
        <w:pStyle w:val="25"/>
      </w:pPr>
      <w:r>
        <w:t>用第 38 章"八个问题"完整解剖 HandleBarge（第 41 章打断探针）：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5080"/>
      </w:tblGrid>
      <w:tr w14:paraId="6234E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53" w:type="dxa"/>
          </w:tcPr>
          <w:p w14:paraId="25E05412">
            <w:pPr>
              <w:jc w:val="both"/>
            </w:pPr>
            <w:r>
              <w:rPr>
                <w:b/>
              </w:rPr>
              <w:t>问题</w:t>
            </w:r>
          </w:p>
        </w:tc>
        <w:tc>
          <w:tcPr>
            <w:tcW w:w="4153" w:type="dxa"/>
          </w:tcPr>
          <w:p w14:paraId="71D35297">
            <w:pPr>
              <w:jc w:val="both"/>
            </w:pPr>
            <w:r>
              <w:rPr>
                <w:b/>
              </w:rPr>
              <w:t>答案</w:t>
            </w:r>
          </w:p>
        </w:tc>
      </w:tr>
      <w:tr w14:paraId="6AB9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05A5F5C7">
            <w:pPr>
              <w:jc w:val="both"/>
            </w:pPr>
            <w:r>
              <w:t>哪个线程？</w:t>
            </w:r>
          </w:p>
        </w:tc>
        <w:tc>
          <w:tcPr>
            <w:tcW w:w="4153" w:type="dxa"/>
          </w:tcPr>
          <w:p w14:paraId="54CFC86A">
            <w:pPr>
              <w:jc w:val="both"/>
            </w:pPr>
            <w:r>
              <w:t>application actor（主循环 OnFrame 调用）</w:t>
            </w:r>
          </w:p>
        </w:tc>
      </w:tr>
      <w:tr w14:paraId="14ED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6914175C">
            <w:pPr>
              <w:jc w:val="both"/>
            </w:pPr>
            <w:r>
              <w:t>输入？</w:t>
            </w:r>
          </w:p>
        </w:tc>
        <w:tc>
          <w:tcPr>
            <w:tcW w:w="4153" w:type="dxa"/>
          </w:tcPr>
          <w:p w14:paraId="02771C68">
            <w:pPr>
              <w:jc w:val="both"/>
            </w:pPr>
            <w:r>
              <w:t>CaptureFrame（含 near_voice/voice_dbfs/reference_active）</w:t>
            </w:r>
          </w:p>
        </w:tc>
      </w:tr>
      <w:tr w14:paraId="72650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52112E0F">
            <w:pPr>
              <w:jc w:val="both"/>
            </w:pPr>
            <w:r>
              <w:t>输出？</w:t>
            </w:r>
          </w:p>
        </w:tc>
        <w:tc>
          <w:tcPr>
            <w:tcW w:w="4153" w:type="dxa"/>
          </w:tcPr>
          <w:p w14:paraId="05613358">
            <w:pPr>
              <w:jc w:val="both"/>
            </w:pPr>
            <w:r>
              <w:t>状态转换（kPlaying→kCancelPending）或 SetPlaybackScale(0)</w:t>
            </w:r>
          </w:p>
        </w:tc>
      </w:tr>
      <w:tr w14:paraId="5ECA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32FEA83C">
            <w:pPr>
              <w:jc w:val="both"/>
            </w:pPr>
            <w:r>
              <w:t>改了哪些状态？</w:t>
            </w:r>
          </w:p>
        </w:tc>
        <w:tc>
          <w:tcPr>
            <w:tcW w:w="4153" w:type="dxa"/>
          </w:tcPr>
          <w:p w14:paraId="03FEEDE0">
            <w:pPr>
              <w:jc w:val="both"/>
            </w:pPr>
            <w:r>
              <w:t>barge_probe_/barge_probe_frames_/barge_quiet_frames_</w:t>
            </w:r>
          </w:p>
        </w:tc>
      </w:tr>
      <w:tr w14:paraId="52B1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5D45F85F">
            <w:pPr>
              <w:jc w:val="both"/>
            </w:pPr>
            <w:r>
              <w:t>状态 owner？</w:t>
            </w:r>
          </w:p>
        </w:tc>
        <w:tc>
          <w:tcPr>
            <w:tcW w:w="4153" w:type="dxa"/>
          </w:tcPr>
          <w:p w14:paraId="714212C1">
            <w:pPr>
              <w:jc w:val="both"/>
            </w:pPr>
            <w:r>
              <w:t>actor（唯一）</w:t>
            </w:r>
          </w:p>
        </w:tc>
      </w:tr>
      <w:tr w14:paraId="35C69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2836FC73">
            <w:pPr>
              <w:jc w:val="both"/>
            </w:pPr>
            <w:r>
              <w:t>阻塞在哪？</w:t>
            </w:r>
          </w:p>
        </w:tc>
        <w:tc>
          <w:tcPr>
            <w:tcW w:w="4153" w:type="dxa"/>
          </w:tcPr>
          <w:p w14:paraId="031C2149">
            <w:pPr>
              <w:jc w:val="both"/>
            </w:pPr>
            <w:r>
              <w:t>不阻塞（纯状态判断）</w:t>
            </w:r>
          </w:p>
        </w:tc>
      </w:tr>
      <w:tr w14:paraId="14CD1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760AA5BD">
            <w:pPr>
              <w:jc w:val="both"/>
            </w:pPr>
            <w:r>
              <w:t>失败传播？</w:t>
            </w:r>
          </w:p>
        </w:tc>
        <w:tc>
          <w:tcPr>
            <w:tcW w:w="4153" w:type="dxa"/>
          </w:tcPr>
          <w:p w14:paraId="4BCBAF3A">
            <w:pPr>
              <w:jc w:val="both"/>
            </w:pPr>
            <w:r>
              <w:t>探针失败→RejectBargeProbe→恢复播放+冷却</w:t>
            </w:r>
          </w:p>
        </w:tc>
      </w:tr>
      <w:tr w14:paraId="06886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2E1D1E10">
            <w:pPr>
              <w:jc w:val="both"/>
            </w:pPr>
            <w:r>
              <w:t>资源释放？</w:t>
            </w:r>
          </w:p>
        </w:tc>
        <w:tc>
          <w:tcPr>
            <w:tcW w:w="4153" w:type="dxa"/>
          </w:tcPr>
          <w:p w14:paraId="5DEC098E">
            <w:pPr>
              <w:jc w:val="both"/>
            </w:pPr>
            <w:r>
              <w:t>无资源；成功路径由 ConfirmBarge 发 cancel</w:t>
            </w:r>
          </w:p>
        </w:tc>
      </w:tr>
    </w:tbl>
    <w:p w14:paraId="5DCFFD45"/>
    <w:p w14:paraId="64CEB1E1">
      <w:pPr>
        <w:pStyle w:val="47"/>
      </w:pPr>
      <w:r>
        <w:t>4. 提交证据（学完第六篇的验收）</w:t>
      </w:r>
    </w:p>
    <w:p w14:paraId="481616FD">
      <w:pPr>
        <w:pStyle w:val="56"/>
      </w:pPr>
      <w:r>
        <w:t>不看代码画出完整状态机（含打断与 follow-up 分支）。</w:t>
      </w:r>
    </w:p>
    <w:p w14:paraId="16A017B7">
      <w:pPr>
        <w:pStyle w:val="56"/>
      </w:pPr>
      <w:r>
        <w:t>对 ConfirmBarge 函数回答八个问题。</w:t>
      </w:r>
    </w:p>
    <w:p w14:paraId="6D65C682">
      <w:pPr>
        <w:pStyle w:val="56"/>
      </w:pPr>
      <w:r>
        <w:t>从 kDone 事件到扬声器真正停止，画出调用链（第 40 章）。</w:t>
      </w:r>
    </w:p>
    <w:p w14:paraId="3B3B2A9E">
      <w:pPr>
        <w:pStyle w:val="56"/>
      </w:pPr>
      <w:r>
        <w:t>挑战题：当前 kCancelPending，收到旧 epoch 的 PCM，哪些字段会变化？为什么？</w:t>
      </w:r>
    </w:p>
    <w:p w14:paraId="21D70233">
      <w:pPr>
        <w:pStyle w:val="45"/>
        <w:keepNext/>
        <w:pageBreakBefore/>
      </w:pPr>
      <w:bookmarkStart w:id="56" w:name="_Toc21755"/>
      <w:r>
        <w:t>第七篇  UI、测试、部署与综合改造</w:t>
      </w:r>
      <w:bookmarkEnd w:id="56"/>
    </w:p>
    <w:p w14:paraId="3858969A">
      <w:pPr>
        <w:pStyle w:val="25"/>
      </w:pPr>
      <w:r>
        <w:t>最后这篇补齐产品化的另一半：屏幕与触摸、摄像头、配网、测试体系、部署运维，以及十道综合改造题——它们是"读懂"到"能改"的桥梁。</w:t>
      </w:r>
    </w:p>
    <w:p w14:paraId="113BDB2D">
      <w:pPr>
        <w:pStyle w:val="46"/>
        <w:keepNext/>
        <w:pageBreakBefore/>
      </w:pPr>
      <w:bookmarkStart w:id="57" w:name="_Toc15893"/>
      <w:r>
        <w:t>第43章  UI、触摸、摄像头与配网</w:t>
      </w:r>
      <w:bookmarkEnd w:id="57"/>
    </w:p>
    <w:p w14:paraId="6E47B9FD">
      <w:pPr>
        <w:pStyle w:val="47"/>
      </w:pPr>
      <w:r>
        <w:t>1. 真实问题</w:t>
      </w:r>
    </w:p>
    <w:p w14:paraId="24B0CDF1">
      <w:pPr>
        <w:pStyle w:val="25"/>
      </w:pPr>
      <w:r>
        <w:t>屏幕、触摸、摄像头、配网四个外设子系统的共同难点：各自有独立的资源 owner，又共享单核 CPU 和一块屏幕。为什么 LVGL 对象只能 UI 线程碰？摄像头为什么用子进程而不是线程？配网为什么由外部脚本独占？</w:t>
      </w:r>
    </w:p>
    <w:p w14:paraId="13C15477">
      <w:pPr>
        <w:pStyle w:val="47"/>
      </w:pPr>
      <w:r>
        <w:t>2. 原理展开：LVGL 为什么必须单线程</w:t>
      </w:r>
    </w:p>
    <w:p w14:paraId="7457D91E">
      <w:pPr>
        <w:pStyle w:val="25"/>
      </w:pPr>
      <w:r>
        <w:t>LVGL 是一个"非线程安全"的 GUI 库：它的对象树（widget 树）被渲染循环遍历，任何线程同时修改对象树都会破坏链表结构。</w:t>
      </w:r>
    </w:p>
    <w:p w14:paraId="4F3D902E">
      <w:pPr>
        <w:pStyle w:val="65"/>
        <w:spacing w:before="60" w:after="60" w:line="240" w:lineRule="auto"/>
        <w:ind w:left="0" w:firstLine="0"/>
        <w:jc w:val="left"/>
      </w:pPr>
      <w:r>
        <w:t>LVGL 的单线程模型：</w:t>
      </w:r>
      <w:r>
        <w:br w:type="textWrapping"/>
      </w:r>
      <w:r>
        <w:t xml:space="preserve">  UI 线程唯一持有 LVGL 对象树</w:t>
      </w:r>
      <w:r>
        <w:br w:type="textWrapping"/>
      </w:r>
      <w:r>
        <w:t xml:space="preserve">  其它线程不能碰任何 lv_* API</w:t>
      </w:r>
      <w:r>
        <w:br w:type="textWrapping"/>
      </w:r>
      <w:r>
        <w:br w:type="textWrapping"/>
      </w:r>
      <w:r>
        <w:t>跨线程通信（第 27 章的模式）：</w:t>
      </w:r>
      <w:r>
        <w:br w:type="textWrapping"/>
      </w:r>
      <w:r>
        <w:t xml:space="preserve">  application →（快照/文本）→ UI 线程 → 渲染</w:t>
      </w:r>
      <w:r>
        <w:br w:type="textWrapping"/>
      </w:r>
      <w:r>
        <w:t xml:space="preserve">  UI 线程 →（动作）→ 有界动作队列 → application</w:t>
      </w:r>
      <w:r>
        <w:br w:type="textWrapping"/>
      </w:r>
      <w:r>
        <w:br w:type="textWrapping"/>
      </w:r>
      <w:r>
        <w:t>为什么用队列而不是直接调用：</w:t>
      </w:r>
      <w:r>
        <w:br w:type="textWrapping"/>
      </w:r>
      <w:r>
        <w:t xml:space="preserve">  直接调用 = 两个线程同时操作对象树（数据竞争）</w:t>
      </w:r>
    </w:p>
    <w:p w14:paraId="767BB955">
      <w:pPr>
        <w:pStyle w:val="47"/>
      </w:pPr>
      <w:r>
        <w:t>3. 原理展开：GT911 触摸</w:t>
      </w:r>
    </w:p>
    <w:p w14:paraId="0A446812">
      <w:pPr>
        <w:pStyle w:val="65"/>
        <w:spacing w:before="60" w:after="60" w:line="240" w:lineRule="auto"/>
        <w:ind w:left="0" w:firstLine="0"/>
        <w:jc w:val="left"/>
      </w:pPr>
      <w:r>
        <w:t>硬件：GT911 触摸控制器，I2C 地址 0x14</w:t>
      </w:r>
      <w:r>
        <w:br w:type="textWrapping"/>
      </w:r>
      <w:r>
        <w:br w:type="textWrapping"/>
      </w:r>
      <w:r>
        <w:t>读取方式（概念）：</w:t>
      </w:r>
      <w:r>
        <w:br w:type="textWrapping"/>
      </w:r>
      <w:r>
        <w:t xml:space="preserve">  ① 读状态寄存器（0x814E）</w:t>
      </w:r>
      <w:r>
        <w:br w:type="textWrapping"/>
      </w:r>
      <w:r>
        <w:t xml:space="preserve">  ② 判断是否有触点</w:t>
      </w:r>
      <w:r>
        <w:br w:type="textWrapping"/>
      </w:r>
      <w:r>
        <w:t xml:space="preserve">  ③ 读坐标寄存器（0x814F 起）</w:t>
      </w:r>
      <w:r>
        <w:br w:type="textWrapping"/>
      </w:r>
      <w:r>
        <w:t xml:space="preserve">  ④ 写回清状态（不清下次读不到新事件）</w:t>
      </w:r>
      <w:r>
        <w:br w:type="textWrapping"/>
      </w:r>
      <w:r>
        <w:br w:type="textWrapping"/>
      </w:r>
      <w:r>
        <w:t>故障处理：</w:t>
      </w:r>
      <w:r>
        <w:br w:type="textWrapping"/>
      </w:r>
      <w:r>
        <w:t xml:space="preserve">  读失败/超时 → 强制 release（防止"卡死按住"）</w:t>
      </w:r>
      <w:r>
        <w:br w:type="textWrapping"/>
      </w:r>
      <w:r>
        <w:t xml:space="preserve">  有限恢复：复位序列重试</w:t>
      </w:r>
    </w:p>
    <w:p w14:paraId="08C06169">
      <w:pPr>
        <w:pStyle w:val="47"/>
      </w:pPr>
      <w:r>
        <w:t>4. 原理展开：摄像头为什么用子进程，以及它的状态机</w:t>
      </w:r>
    </w:p>
    <w:p w14:paraId="1BAF55B1">
      <w:pPr>
        <w:pStyle w:val="25"/>
      </w:pPr>
      <w:r>
        <w:t>摄像头管线 v4l2-ctl | ffmpeg 是三个进程（第 3、13 章）。为什么不用线程？</w:t>
      </w:r>
    </w:p>
    <w:p w14:paraId="78345D81">
      <w:pPr>
        <w:pStyle w:val="56"/>
      </w:pPr>
      <w:r>
        <w:t>隔离：FFmpeg 崩溃不拖垮主进程（等级 4 变等级 2）。</w:t>
      </w:r>
    </w:p>
    <w:p w14:paraId="793022CF">
      <w:pPr>
        <w:pStyle w:val="56"/>
      </w:pPr>
      <w:r>
        <w:t>复用：v4l2-ctl/ffmpeg 是成熟工具，不用自己写驱动代码。</w:t>
      </w:r>
    </w:p>
    <w:p w14:paraId="61951A47">
      <w:pPr>
        <w:pStyle w:val="56"/>
      </w:pPr>
      <w:r>
        <w:t>生命周期：子进程可独立回收（ReapProcessGroup）。</w:t>
      </w:r>
    </w:p>
    <w:p w14:paraId="1D05CCA8">
      <w:pPr>
        <w:pStyle w:val="25"/>
      </w:pPr>
      <w:r>
        <w:t>代价：进程间通信（管道）、额外的进程管理代码。这是"组合优于集成"理念的实例（第 3 章）。</w:t>
      </w:r>
    </w:p>
    <w:p w14:paraId="4C96C5C4">
      <w:pPr>
        <w:pStyle w:val="25"/>
      </w:pPr>
      <w:r>
        <w:t>当前代码（commit 4626729）已实现完整的 camera 状态机与超时检测：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291A8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708A166">
            <w:pPr>
              <w:jc w:val="both"/>
            </w:pPr>
            <w:r>
              <w:rPr>
                <w:b/>
              </w:rPr>
              <w:t>状态</w:t>
            </w:r>
          </w:p>
        </w:tc>
        <w:tc>
          <w:tcPr>
            <w:tcW w:w="2769" w:type="dxa"/>
          </w:tcPr>
          <w:p w14:paraId="27919560">
            <w:pPr>
              <w:jc w:val="both"/>
            </w:pPr>
            <w:r>
              <w:rPr>
                <w:b/>
              </w:rPr>
              <w:t>含义</w:t>
            </w:r>
          </w:p>
        </w:tc>
        <w:tc>
          <w:tcPr>
            <w:tcW w:w="2769" w:type="dxa"/>
          </w:tcPr>
          <w:p w14:paraId="475E8574">
            <w:pPr>
              <w:jc w:val="both"/>
            </w:pPr>
            <w:r>
              <w:rPr>
                <w:b/>
              </w:rPr>
              <w:t>进入/退出</w:t>
            </w:r>
          </w:p>
        </w:tc>
      </w:tr>
      <w:tr w14:paraId="718F1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98DB172">
            <w:pPr>
              <w:jc w:val="both"/>
            </w:pPr>
            <w:r>
              <w:t>kStopped</w:t>
            </w:r>
          </w:p>
        </w:tc>
        <w:tc>
          <w:tcPr>
            <w:tcW w:w="2769" w:type="dxa"/>
          </w:tcPr>
          <w:p w14:paraId="12AF4114">
            <w:pPr>
              <w:jc w:val="both"/>
            </w:pPr>
            <w:r>
              <w:t>未启动/已停止</w:t>
            </w:r>
          </w:p>
        </w:tc>
        <w:tc>
          <w:tcPr>
            <w:tcW w:w="2769" w:type="dxa"/>
          </w:tcPr>
          <w:p w14:paraId="1E1D4F58">
            <w:pPr>
              <w:jc w:val="both"/>
            </w:pPr>
            <w:r>
              <w:t>初始与 StopCamera 后</w:t>
            </w:r>
          </w:p>
        </w:tc>
      </w:tr>
      <w:tr w14:paraId="1EDA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6DFD900">
            <w:pPr>
              <w:jc w:val="both"/>
            </w:pPr>
            <w:r>
              <w:t>kStarting</w:t>
            </w:r>
          </w:p>
        </w:tc>
        <w:tc>
          <w:tcPr>
            <w:tcW w:w="2769" w:type="dxa"/>
          </w:tcPr>
          <w:p w14:paraId="74D53BF9">
            <w:pPr>
              <w:jc w:val="both"/>
            </w:pPr>
            <w:r>
              <w:t>管线已拉起，等待首帧</w:t>
            </w:r>
          </w:p>
        </w:tc>
        <w:tc>
          <w:tcPr>
            <w:tcW w:w="2769" w:type="dxa"/>
          </w:tcPr>
          <w:p w14:paraId="61B908A1">
            <w:pPr>
              <w:jc w:val="both"/>
            </w:pPr>
            <w:r>
              <w:t>StartCamera 后</w:t>
            </w:r>
          </w:p>
        </w:tc>
      </w:tr>
      <w:tr w14:paraId="073C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3891D94">
            <w:pPr>
              <w:jc w:val="both"/>
            </w:pPr>
            <w:r>
              <w:t>kLive</w:t>
            </w:r>
          </w:p>
        </w:tc>
        <w:tc>
          <w:tcPr>
            <w:tcW w:w="2769" w:type="dxa"/>
          </w:tcPr>
          <w:p w14:paraId="157EB4DA">
            <w:pPr>
              <w:jc w:val="both"/>
            </w:pPr>
            <w:r>
              <w:t>正在显示画面</w:t>
            </w:r>
          </w:p>
        </w:tc>
        <w:tc>
          <w:tcPr>
            <w:tcW w:w="2769" w:type="dxa"/>
          </w:tcPr>
          <w:p w14:paraId="1965D890">
            <w:pPr>
              <w:jc w:val="both"/>
            </w:pPr>
            <w:r>
              <w:t>首帧到达；续帧超时→回 kError</w:t>
            </w:r>
          </w:p>
        </w:tc>
      </w:tr>
      <w:tr w14:paraId="5F91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A0F68FA">
            <w:pPr>
              <w:jc w:val="both"/>
            </w:pPr>
            <w:r>
              <w:t>kError</w:t>
            </w:r>
          </w:p>
        </w:tc>
        <w:tc>
          <w:tcPr>
            <w:tcW w:w="2769" w:type="dxa"/>
          </w:tcPr>
          <w:p w14:paraId="5D902719">
            <w:pPr>
              <w:jc w:val="both"/>
            </w:pPr>
            <w:r>
              <w:t>首帧超时/进程死亡/读失败</w:t>
            </w:r>
          </w:p>
        </w:tc>
        <w:tc>
          <w:tcPr>
            <w:tcW w:w="2769" w:type="dxa"/>
          </w:tcPr>
          <w:p w14:paraId="61913E11">
            <w:pPr>
              <w:jc w:val="both"/>
            </w:pPr>
            <w:r>
              <w:t>上报 UI 并清旧画面，可重启</w:t>
            </w:r>
          </w:p>
        </w:tc>
      </w:tr>
    </w:tbl>
    <w:p w14:paraId="7EF86990"/>
    <w:p w14:paraId="6E01D1E7">
      <w:pPr>
        <w:pStyle w:val="25"/>
      </w:pPr>
      <w:r>
        <w:t>关键设计：首帧必须在超时内到达（kStarting→kLive），之后每帧也有续帧超时——管线卡住时不会停留在"旧画面假装正常"。摄像头进程退出会记录日志。</w:t>
      </w:r>
    </w:p>
    <w:p w14:paraId="0039CAE8">
      <w:pPr>
        <w:pStyle w:val="47"/>
      </w:pPr>
      <w:r>
        <w:t>5. 原理展开：配网为什么由脚本独占</w:t>
      </w:r>
    </w:p>
    <w:p w14:paraId="47FADB06">
      <w:pPr>
        <w:pStyle w:val="25"/>
      </w:pPr>
      <w:r>
        <w:t>Wi-Fi 切换（STA ↔ AP）会动 wlan0、hostapd、dnsmasq——这些操作与语音进程抢资源。boomPI 的设计：</w:t>
      </w:r>
    </w:p>
    <w:p w14:paraId="388F59E0">
      <w:pPr>
        <w:pStyle w:val="65"/>
        <w:spacing w:before="60" w:after="60" w:line="240" w:lineRule="auto"/>
        <w:ind w:left="0" w:firstLine="0"/>
        <w:jc w:val="left"/>
      </w:pPr>
      <w:r>
        <w:t>配网生命周期由 boompi-clientctl provision 独占：</w:t>
      </w:r>
      <w:r>
        <w:br w:type="textWrapping"/>
      </w:r>
      <w:r>
        <w:t xml:space="preserve">  ① 停掉语音客户端（释放屏幕/音频？不，屏幕保留）</w:t>
      </w:r>
      <w:r>
        <w:br w:type="textWrapping"/>
      </w:r>
      <w:r>
        <w:t xml:space="preserve">  ② 起 AP（hostapd）+ DHCP（dnsmasq）</w:t>
      </w:r>
      <w:r>
        <w:br w:type="textWrapping"/>
      </w:r>
      <w:r>
        <w:t xml:space="preserve">  ③ 显示配网二维码</w:t>
      </w:r>
      <w:r>
        <w:br w:type="textWrapping"/>
      </w:r>
      <w:r>
        <w:t xml:space="preserve">  ④ 手机连 AP → 网页提交 SSID/密码</w:t>
      </w:r>
      <w:r>
        <w:br w:type="textWrapping"/>
      </w:r>
      <w:r>
        <w:t xml:space="preserve">  ⑤ 原子保存配置</w:t>
      </w:r>
      <w:r>
        <w:br w:type="textWrapping"/>
      </w:r>
      <w:r>
        <w:t xml:space="preserve">  ⑥ 关 AP、重启语音客户端、连 Wi-Fi</w:t>
      </w:r>
      <w:r>
        <w:br w:type="textWrapping"/>
      </w:r>
      <w:r>
        <w:br w:type="textWrapping"/>
      </w:r>
      <w:r>
        <w:t>为什么 UI 页只展示说明不真配网：</w:t>
      </w:r>
      <w:r>
        <w:br w:type="textWrapping"/>
      </w:r>
      <w:r>
        <w:t xml:space="preserve">  语音进程与配网进程抢 wlan0/屏幕</w:t>
      </w:r>
      <w:r>
        <w:br w:type="textWrapping"/>
      </w:r>
      <w:r>
        <w:t xml:space="preserve">  职责分离：脚本管网络生命周期，UI 管提示</w:t>
      </w:r>
    </w:p>
    <w:p w14:paraId="34C32B8F">
      <w:pPr>
        <w:pStyle w:val="47"/>
      </w:pPr>
      <w:r>
        <w:t>6. 最小独立实验</w:t>
      </w:r>
    </w:p>
    <w:p w14:paraId="6A15FB74">
      <w:pPr>
        <w:pStyle w:val="65"/>
        <w:spacing w:before="60" w:after="60" w:line="240" w:lineRule="auto"/>
        <w:ind w:left="0" w:firstLine="0"/>
        <w:jc w:val="left"/>
      </w:pPr>
      <w:r>
        <w:t># 看摄像头管线（真板）</w:t>
      </w:r>
      <w:r>
        <w:br w:type="textWrapping"/>
      </w:r>
      <w:r>
        <w:t>ps -ef | grep -E "v4l2|ffmpeg"</w:t>
      </w:r>
      <w:r>
        <w:br w:type="textWrapping"/>
      </w:r>
      <w:r>
        <w:t># 观察三个进程的父子关系</w:t>
      </w:r>
      <w:r>
        <w:br w:type="textWrapping"/>
      </w:r>
      <w:r>
        <w:br w:type="textWrapping"/>
      </w:r>
      <w:r>
        <w:t># 看输入设备</w:t>
      </w:r>
      <w:r>
        <w:br w:type="textWrapping"/>
      </w:r>
      <w:r>
        <w:t>cat /proc/bus/input/devices</w:t>
      </w:r>
      <w:r>
        <w:br w:type="textWrapping"/>
      </w:r>
      <w:r>
        <w:t>ls /dev/input/</w:t>
      </w:r>
      <w:r>
        <w:br w:type="textWrapping"/>
      </w:r>
      <w:r>
        <w:br w:type="textWrapping"/>
      </w:r>
      <w:r>
        <w:t># 触摸排查顺序（第 8 章）</w:t>
      </w:r>
      <w:r>
        <w:br w:type="textWrapping"/>
      </w:r>
      <w:r>
        <w:t>i2cdetect -y 3</w:t>
      </w:r>
      <w:r>
        <w:br w:type="textWrapping"/>
      </w:r>
      <w:r>
        <w:t>dmesg | grep -i gt911</w:t>
      </w:r>
    </w:p>
    <w:p w14:paraId="3969C0F6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6"/>
        <w:gridCol w:w="2764"/>
      </w:tblGrid>
      <w:tr w14:paraId="24F8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937C4EE">
            <w:pPr>
              <w:jc w:val="both"/>
            </w:pPr>
            <w:r>
              <w:rPr>
                <w:b/>
              </w:rPr>
              <w:t>子系统</w:t>
            </w:r>
          </w:p>
        </w:tc>
        <w:tc>
          <w:tcPr>
            <w:tcW w:w="2769" w:type="dxa"/>
          </w:tcPr>
          <w:p w14:paraId="6591392C">
            <w:pPr>
              <w:jc w:val="both"/>
            </w:pPr>
            <w:r>
              <w:rPr>
                <w:b/>
              </w:rPr>
              <w:t>代码</w:t>
            </w:r>
          </w:p>
        </w:tc>
        <w:tc>
          <w:tcPr>
            <w:tcW w:w="2769" w:type="dxa"/>
          </w:tcPr>
          <w:p w14:paraId="490185D6">
            <w:pPr>
              <w:jc w:val="both"/>
            </w:pPr>
            <w:r>
              <w:rPr>
                <w:b/>
              </w:rPr>
              <w:t>owner</w:t>
            </w:r>
          </w:p>
        </w:tc>
      </w:tr>
      <w:tr w14:paraId="247BD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631BDF8">
            <w:pPr>
              <w:jc w:val="both"/>
            </w:pPr>
            <w:r>
              <w:t>LVGL/ST7789P3</w:t>
            </w:r>
          </w:p>
        </w:tc>
        <w:tc>
          <w:tcPr>
            <w:tcW w:w="2769" w:type="dxa"/>
          </w:tcPr>
          <w:p w14:paraId="04434878">
            <w:pPr>
              <w:jc w:val="both"/>
            </w:pPr>
            <w:r>
              <w:t>ui/lvgl_screen.cpp / device_ui.cpp</w:t>
            </w:r>
          </w:p>
        </w:tc>
        <w:tc>
          <w:tcPr>
            <w:tcW w:w="2769" w:type="dxa"/>
          </w:tcPr>
          <w:p w14:paraId="71E85FA9">
            <w:pPr>
              <w:jc w:val="both"/>
            </w:pPr>
            <w:r>
              <w:t>UI 线程</w:t>
            </w:r>
          </w:p>
        </w:tc>
      </w:tr>
      <w:tr w14:paraId="0AD23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3D26941">
            <w:pPr>
              <w:jc w:val="both"/>
            </w:pPr>
            <w:r>
              <w:t>GT911</w:t>
            </w:r>
          </w:p>
        </w:tc>
        <w:tc>
          <w:tcPr>
            <w:tcW w:w="2769" w:type="dxa"/>
          </w:tcPr>
          <w:p w14:paraId="09F9E588">
            <w:pPr>
              <w:jc w:val="both"/>
            </w:pPr>
            <w:r>
              <w:t>device_ui.cpp</w:t>
            </w:r>
          </w:p>
        </w:tc>
        <w:tc>
          <w:tcPr>
            <w:tcW w:w="2769" w:type="dxa"/>
          </w:tcPr>
          <w:p w14:paraId="558A9B29">
            <w:pPr>
              <w:jc w:val="both"/>
            </w:pPr>
            <w:r>
              <w:t>UI 线程</w:t>
            </w:r>
          </w:p>
        </w:tc>
      </w:tr>
      <w:tr w14:paraId="7D582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F551A72">
            <w:pPr>
              <w:jc w:val="both"/>
            </w:pPr>
            <w:r>
              <w:t>camera</w:t>
            </w:r>
          </w:p>
        </w:tc>
        <w:tc>
          <w:tcPr>
            <w:tcW w:w="2769" w:type="dxa"/>
          </w:tcPr>
          <w:p w14:paraId="29BE63E7">
            <w:pPr>
              <w:jc w:val="both"/>
            </w:pPr>
            <w:r>
              <w:t>device_ui.cpp（子进程）</w:t>
            </w:r>
          </w:p>
        </w:tc>
        <w:tc>
          <w:tcPr>
            <w:tcW w:w="2769" w:type="dxa"/>
          </w:tcPr>
          <w:p w14:paraId="5778ADA5">
            <w:pPr>
              <w:jc w:val="both"/>
            </w:pPr>
            <w:r>
              <w:t>camera worker</w:t>
            </w:r>
          </w:p>
        </w:tc>
      </w:tr>
      <w:tr w14:paraId="1A8F9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96C21BD">
            <w:pPr>
              <w:jc w:val="both"/>
            </w:pPr>
            <w:r>
              <w:t>配网</w:t>
            </w:r>
          </w:p>
        </w:tc>
        <w:tc>
          <w:tcPr>
            <w:tcW w:w="2769" w:type="dxa"/>
          </w:tcPr>
          <w:p w14:paraId="1775A081">
            <w:pPr>
              <w:jc w:val="both"/>
            </w:pPr>
            <w:r>
              <w:t>scripts/boompi-clientctl + provision</w:t>
            </w:r>
          </w:p>
        </w:tc>
        <w:tc>
          <w:tcPr>
            <w:tcW w:w="2769" w:type="dxa"/>
          </w:tcPr>
          <w:p w14:paraId="72DF14DA">
            <w:pPr>
              <w:jc w:val="both"/>
            </w:pPr>
            <w:r>
              <w:t>外部脚本</w:t>
            </w:r>
          </w:p>
        </w:tc>
      </w:tr>
    </w:tbl>
    <w:p w14:paraId="37F7DAF2"/>
    <w:p w14:paraId="1794A912">
      <w:pPr>
        <w:pStyle w:val="47"/>
      </w:pPr>
      <w:r>
        <w:t>8. 错误版本</w:t>
      </w:r>
    </w:p>
    <w:p w14:paraId="47243E79">
      <w:pPr>
        <w:pStyle w:val="65"/>
        <w:spacing w:before="60" w:after="60" w:line="240" w:lineRule="auto"/>
        <w:ind w:left="0" w:firstLine="0"/>
        <w:jc w:val="left"/>
      </w:pPr>
      <w:r>
        <w:t>// 错误：音频线程直接改 LVGL</w:t>
      </w:r>
      <w:r>
        <w:br w:type="textWrapping"/>
      </w:r>
      <w:r>
        <w:t>void AudioCallback() { lv_label_set_text(lbl, "hi"); }</w:t>
      </w:r>
      <w:r>
        <w:br w:type="textWrapping"/>
      </w:r>
      <w:r>
        <w:t>// LVGL 对象树被两个线程同时改 → 崩溃/花屏</w:t>
      </w:r>
      <w:r>
        <w:br w:type="textWrapping"/>
      </w:r>
      <w:r>
        <w:t>// 正确：application 发快照，UI 线程渲染</w:t>
      </w:r>
    </w:p>
    <w:p w14:paraId="6BF4DF54">
      <w:pPr>
        <w:pStyle w:val="47"/>
      </w:pPr>
      <w:r>
        <w:t>9. 不变量总结</w:t>
      </w:r>
    </w:p>
    <w:p w14:paraId="7A4E77E8">
      <w:pPr>
        <w:pStyle w:val="56"/>
      </w:pPr>
      <w:r>
        <w:t>LVGL 对象只由 UI 线程访问。</w:t>
      </w:r>
    </w:p>
    <w:p w14:paraId="6D87B2B4">
      <w:pPr>
        <w:pStyle w:val="56"/>
      </w:pPr>
      <w:r>
        <w:t>UI 与 application 走快照/动作队列。</w:t>
      </w:r>
    </w:p>
    <w:p w14:paraId="63C0BA0D">
      <w:pPr>
        <w:pStyle w:val="56"/>
      </w:pPr>
      <w:r>
        <w:t>camera 子进程必须回收，失败清旧画面。</w:t>
      </w:r>
    </w:p>
    <w:p w14:paraId="7002346A">
      <w:pPr>
        <w:pStyle w:val="56"/>
      </w:pPr>
      <w:r>
        <w:t>wlan0 的 AP/STA 生命周期由脚本独占。</w:t>
      </w:r>
    </w:p>
    <w:p w14:paraId="640AA6D9">
      <w:pPr>
        <w:pStyle w:val="47"/>
      </w:pPr>
      <w:r>
        <w:t>10. 章末考核</w:t>
      </w:r>
    </w:p>
    <w:p w14:paraId="41FBDB1C">
      <w:pPr>
        <w:pStyle w:val="56"/>
      </w:pPr>
      <w:r>
        <w:t>为什么 LVGL 不能跨线程调用？</w:t>
      </w:r>
    </w:p>
    <w:p w14:paraId="18AD7945">
      <w:pPr>
        <w:pStyle w:val="56"/>
      </w:pPr>
      <w:r>
        <w:t>GT911 读完状态为什么必须清？</w:t>
      </w:r>
    </w:p>
    <w:p w14:paraId="1044CEAD">
      <w:pPr>
        <w:pStyle w:val="56"/>
      </w:pPr>
      <w:r>
        <w:t>摄像头用子进程的好处？</w:t>
      </w:r>
    </w:p>
    <w:p w14:paraId="0E01F2FC">
      <w:pPr>
        <w:pStyle w:val="56"/>
      </w:pPr>
      <w:r>
        <w:t>配网为什么由脚本独占？</w:t>
      </w:r>
    </w:p>
    <w:p w14:paraId="5A54A641">
      <w:pPr>
        <w:pStyle w:val="46"/>
        <w:keepNext/>
        <w:pageBreakBefore/>
      </w:pPr>
      <w:bookmarkStart w:id="58" w:name="_Toc3688"/>
      <w:r>
        <w:t>第44章  测试体系：harness、fake、loopback与HIL</w:t>
      </w:r>
      <w:bookmarkEnd w:id="58"/>
    </w:p>
    <w:p w14:paraId="35E9158D">
      <w:pPr>
        <w:pStyle w:val="47"/>
      </w:pPr>
      <w:r>
        <w:t>1. 真实问题</w:t>
      </w:r>
    </w:p>
    <w:p w14:paraId="2D306AFA">
      <w:pPr>
        <w:pStyle w:val="25"/>
      </w:pPr>
      <w:r>
        <w:t>音频硬件不在手边，怎么测状态机？怎么验证"网络事件乱序到达"不会搞乱对话？为什么 boomPI 有四种测试形态？这一章讲清测试分层：fake、harness、loopback、HIL——以及它们各自能证明什么、不能证明什么。</w:t>
      </w:r>
    </w:p>
    <w:p w14:paraId="7575E4B8">
      <w:pPr>
        <w:pStyle w:val="47"/>
      </w:pPr>
      <w:r>
        <w:t>2. 原理展开：为什么需要替身（fake）</w:t>
      </w:r>
    </w:p>
    <w:p w14:paraId="03CB2A78">
      <w:pPr>
        <w:pStyle w:val="25"/>
      </w:pPr>
      <w:r>
        <w:t>要测 application 的状态机，但真实硬件（ALSA、网络）不可控、不可重放。解决：用"只实现接口、行为可控"的替身。</w:t>
      </w:r>
    </w:p>
    <w:p w14:paraId="77CB7EC9">
      <w:pPr>
        <w:pStyle w:val="65"/>
        <w:spacing w:before="60" w:after="60" w:line="240" w:lineRule="auto"/>
        <w:ind w:left="0" w:firstLine="0"/>
        <w:jc w:val="left"/>
      </w:pPr>
      <w:r>
        <w:t>fake backend：</w:t>
      </w:r>
      <w:r>
        <w:br w:type="textWrapping"/>
      </w:r>
      <w:r>
        <w:t xml:space="preserve">  实现 AudioBackend 接口（ReadCapture/Process/Render），</w:t>
      </w:r>
      <w:r>
        <w:br w:type="textWrapping"/>
      </w:r>
      <w:r>
        <w:t xml:space="preserve">  但内部是"按脚本发帧"的模拟器</w:t>
      </w:r>
      <w:r>
        <w:br w:type="textWrapping"/>
      </w:r>
      <w:r>
        <w:t xml:space="preserve">  → 测试能精确控制"第几帧断流"</w:t>
      </w:r>
      <w:r>
        <w:br w:type="textWrapping"/>
      </w:r>
      <w:r>
        <w:br w:type="textWrapping"/>
      </w:r>
      <w:r>
        <w:t>fake transport：</w:t>
      </w:r>
      <w:r>
        <w:br w:type="textWrapping"/>
      </w:r>
      <w:r>
        <w:t xml:space="preserve">  实现 WSS 接口，内部按测试脚本投递事件</w:t>
      </w:r>
      <w:r>
        <w:br w:type="textWrapping"/>
      </w:r>
      <w:r>
        <w:t xml:space="preserve">  → 测试能注入"cancel ACK 迟到""旧代包"等场景</w:t>
      </w:r>
      <w:r>
        <w:br w:type="textWrapping"/>
      </w:r>
      <w:r>
        <w:br w:type="textWrapping"/>
      </w:r>
      <w:r>
        <w:t>为什么 fake 不等于 mock：</w:t>
      </w:r>
      <w:r>
        <w:br w:type="textWrapping"/>
      </w:r>
      <w:r>
        <w:t xml:space="preserve">  fake：真实现（简化版）</w:t>
      </w:r>
      <w:r>
        <w:br w:type="textWrapping"/>
      </w:r>
      <w:r>
        <w:t xml:space="preserve">  mock：记录调用的验证替身</w:t>
      </w:r>
      <w:r>
        <w:br w:type="textWrapping"/>
      </w:r>
      <w:r>
        <w:t xml:space="preserve">  boomPI 用的是"行为可控的 fake"</w:t>
      </w:r>
    </w:p>
    <w:p w14:paraId="6E59D476">
      <w:pPr>
        <w:pStyle w:val="47"/>
      </w:pPr>
      <w:r>
        <w:t>3. 原理展开：harness——可编程的驱动者</w:t>
      </w:r>
    </w:p>
    <w:p w14:paraId="1C0476AE">
      <w:pPr>
        <w:pStyle w:val="25"/>
      </w:pPr>
      <w:r>
        <w:t>harness 是"以确定序列驱动被测对象"的测试载体：</w:t>
      </w:r>
    </w:p>
    <w:p w14:paraId="0395AFCB">
      <w:pPr>
        <w:pStyle w:val="65"/>
        <w:spacing w:before="60" w:after="60" w:line="240" w:lineRule="auto"/>
        <w:ind w:left="0" w:firstLine="0"/>
        <w:jc w:val="left"/>
      </w:pPr>
      <w:r>
        <w:t>voice_client_harness（测试）</w:t>
      </w:r>
      <w:r>
        <w:br w:type="textWrapping"/>
      </w:r>
      <w:r>
        <w:t xml:space="preserve">  ├─ 注入 fake transport/UI</w:t>
      </w:r>
      <w:r>
        <w:br w:type="textWrapping"/>
      </w:r>
      <w:r>
        <w:t xml:space="preserve">  ├─ 按脚本推进 capture 帧</w:t>
      </w:r>
      <w:r>
        <w:br w:type="textWrapping"/>
      </w:r>
      <w:r>
        <w:t xml:space="preserve">  ├─ 按脚本投递网络事件</w:t>
      </w:r>
      <w:r>
        <w:br w:type="textWrapping"/>
      </w:r>
      <w:r>
        <w:t xml:space="preserve">  └─ 断言：状态转换/发送的控制帧/UI 快照</w:t>
      </w:r>
      <w:r>
        <w:br w:type="textWrapping"/>
      </w:r>
      <w:r>
        <w:br w:type="textWrapping"/>
      </w:r>
      <w:r>
        <w:t>场景示例（仓库里几十个）：</w:t>
      </w:r>
      <w:r>
        <w:br w:type="textWrapping"/>
      </w:r>
      <w:r>
        <w:t xml:space="preserve">  - hello 超时 → 关闭 transport</w:t>
      </w:r>
      <w:r>
        <w:br w:type="textWrapping"/>
      </w:r>
      <w:r>
        <w:t xml:space="preserve">  - 心跳超时 → 重连</w:t>
      </w:r>
      <w:r>
        <w:br w:type="textWrapping"/>
      </w:r>
      <w:r>
        <w:t xml:space="preserve">  - 上行背压 → 只取消 turn 不拆连接</w:t>
      </w:r>
      <w:r>
        <w:br w:type="textWrapping"/>
      </w:r>
      <w:r>
        <w:t xml:space="preserve">  - cancel ACK 迟到 → 3s 后重连</w:t>
      </w:r>
      <w:r>
        <w:br w:type="textWrapping"/>
      </w:r>
      <w:r>
        <w:t xml:space="preserve">  - 旧代 PCM → 丢弃</w:t>
      </w:r>
      <w:r>
        <w:br w:type="textWrapping"/>
      </w:r>
      <w:r>
        <w:t xml:space="preserve">  - barge 探针失败 → 恢复播放+冷却</w:t>
      </w:r>
      <w:r>
        <w:br w:type="textWrapping"/>
      </w:r>
      <w:r>
        <w:br w:type="textWrapping"/>
      </w:r>
      <w:r>
        <w:t>为什么有价值：</w:t>
      </w:r>
      <w:r>
        <w:br w:type="textWrapping"/>
      </w:r>
      <w:r>
        <w:t xml:space="preserve">  真实网络无法"重放同一时序"</w:t>
      </w:r>
      <w:r>
        <w:br w:type="textWrapping"/>
      </w:r>
      <w:r>
        <w:t xml:space="preserve">  harness 把时序变成确定性剧本</w:t>
      </w:r>
    </w:p>
    <w:p w14:paraId="207CB35E">
      <w:pPr>
        <w:pStyle w:val="47"/>
      </w:pPr>
      <w:r>
        <w:t>4. 原理展开：loopback 与 HIL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4"/>
        <w:gridCol w:w="2074"/>
        <w:gridCol w:w="2073"/>
      </w:tblGrid>
      <w:tr w14:paraId="0B610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76" w:type="dxa"/>
          </w:tcPr>
          <w:p w14:paraId="63CA2530">
            <w:pPr>
              <w:jc w:val="both"/>
            </w:pPr>
            <w:r>
              <w:rPr>
                <w:b/>
              </w:rPr>
              <w:t>形态</w:t>
            </w:r>
          </w:p>
        </w:tc>
        <w:tc>
          <w:tcPr>
            <w:tcW w:w="2076" w:type="dxa"/>
          </w:tcPr>
          <w:p w14:paraId="5E5A7E19">
            <w:pPr>
              <w:jc w:val="both"/>
            </w:pPr>
            <w:r>
              <w:rPr>
                <w:b/>
              </w:rPr>
              <w:t>测什么</w:t>
            </w:r>
          </w:p>
        </w:tc>
        <w:tc>
          <w:tcPr>
            <w:tcW w:w="2076" w:type="dxa"/>
          </w:tcPr>
          <w:p w14:paraId="074AFF54">
            <w:pPr>
              <w:jc w:val="both"/>
            </w:pPr>
            <w:r>
              <w:rPr>
                <w:b/>
              </w:rPr>
              <w:t>能证明</w:t>
            </w:r>
          </w:p>
        </w:tc>
        <w:tc>
          <w:tcPr>
            <w:tcW w:w="2076" w:type="dxa"/>
          </w:tcPr>
          <w:p w14:paraId="71489152">
            <w:pPr>
              <w:jc w:val="both"/>
            </w:pPr>
            <w:r>
              <w:rPr>
                <w:b/>
              </w:rPr>
              <w:t>不能证明</w:t>
            </w:r>
          </w:p>
        </w:tc>
      </w:tr>
      <w:tr w14:paraId="307F8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290D4E4B">
            <w:pPr>
              <w:jc w:val="both"/>
            </w:pPr>
            <w:r>
              <w:t>config test</w:t>
            </w:r>
          </w:p>
        </w:tc>
        <w:tc>
          <w:tcPr>
            <w:tcW w:w="2076" w:type="dxa"/>
          </w:tcPr>
          <w:p w14:paraId="01E4C156">
            <w:pPr>
              <w:jc w:val="both"/>
            </w:pPr>
            <w:r>
              <w:t>配置解析</w:t>
            </w:r>
          </w:p>
        </w:tc>
        <w:tc>
          <w:tcPr>
            <w:tcW w:w="2076" w:type="dxa"/>
          </w:tcPr>
          <w:p w14:paraId="1B849105">
            <w:pPr>
              <w:jc w:val="both"/>
            </w:pPr>
            <w:r>
              <w:t>边界校验</w:t>
            </w:r>
          </w:p>
        </w:tc>
        <w:tc>
          <w:tcPr>
            <w:tcW w:w="2076" w:type="dxa"/>
          </w:tcPr>
          <w:p w14:paraId="4F6531C1">
            <w:pPr>
              <w:jc w:val="both"/>
            </w:pPr>
            <w:r>
              <w:t>硬件行为</w:t>
            </w:r>
          </w:p>
        </w:tc>
      </w:tr>
      <w:tr w14:paraId="35484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29D609D3">
            <w:pPr>
              <w:jc w:val="both"/>
            </w:pPr>
            <w:r>
              <w:t>harness</w:t>
            </w:r>
          </w:p>
        </w:tc>
        <w:tc>
          <w:tcPr>
            <w:tcW w:w="2076" w:type="dxa"/>
          </w:tcPr>
          <w:p w14:paraId="0F417F60">
            <w:pPr>
              <w:jc w:val="both"/>
            </w:pPr>
            <w:r>
              <w:t>状态机</w:t>
            </w:r>
          </w:p>
        </w:tc>
        <w:tc>
          <w:tcPr>
            <w:tcW w:w="2076" w:type="dxa"/>
          </w:tcPr>
          <w:p w14:paraId="71AFC3C0">
            <w:pPr>
              <w:jc w:val="both"/>
            </w:pPr>
            <w:r>
              <w:t>转换/超时/取消/断帧</w:t>
            </w:r>
          </w:p>
        </w:tc>
        <w:tc>
          <w:tcPr>
            <w:tcW w:w="2076" w:type="dxa"/>
          </w:tcPr>
          <w:p w14:paraId="09009149">
            <w:pPr>
              <w:jc w:val="both"/>
            </w:pPr>
            <w:r>
              <w:t>真实时序</w:t>
            </w:r>
          </w:p>
        </w:tc>
      </w:tr>
      <w:tr w14:paraId="278D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3B360521">
            <w:pPr>
              <w:jc w:val="both"/>
            </w:pPr>
            <w:r>
              <w:t>audio_engine harness</w:t>
            </w:r>
          </w:p>
        </w:tc>
        <w:tc>
          <w:tcPr>
            <w:tcW w:w="2076" w:type="dxa"/>
          </w:tcPr>
          <w:p w14:paraId="7DA816CC">
            <w:pPr>
              <w:jc w:val="both"/>
            </w:pPr>
            <w:r>
              <w:t>播放队列</w:t>
            </w:r>
          </w:p>
        </w:tc>
        <w:tc>
          <w:tcPr>
            <w:tcW w:w="2076" w:type="dxa"/>
          </w:tcPr>
          <w:p w14:paraId="457D6298">
            <w:pPr>
              <w:jc w:val="both"/>
            </w:pPr>
            <w:r>
              <w:t>短尾/rebuffer/停止</w:t>
            </w:r>
          </w:p>
        </w:tc>
        <w:tc>
          <w:tcPr>
            <w:tcW w:w="2076" w:type="dxa"/>
          </w:tcPr>
          <w:p w14:paraId="20489CA4">
            <w:pPr>
              <w:jc w:val="both"/>
            </w:pPr>
            <w:r>
              <w:t>真实 ALSA</w:t>
            </w:r>
          </w:p>
        </w:tc>
      </w:tr>
      <w:tr w14:paraId="5C01F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53CEA87D">
            <w:pPr>
              <w:jc w:val="both"/>
            </w:pPr>
            <w:r>
              <w:t>transport loopback</w:t>
            </w:r>
          </w:p>
        </w:tc>
        <w:tc>
          <w:tcPr>
            <w:tcW w:w="2076" w:type="dxa"/>
          </w:tcPr>
          <w:p w14:paraId="640270F8">
            <w:pPr>
              <w:jc w:val="both"/>
            </w:pPr>
            <w:r>
              <w:t>TLS/WSS 帧</w:t>
            </w:r>
          </w:p>
        </w:tc>
        <w:tc>
          <w:tcPr>
            <w:tcW w:w="2076" w:type="dxa"/>
          </w:tcPr>
          <w:p w14:paraId="362A7A66">
            <w:pPr>
              <w:jc w:val="both"/>
            </w:pPr>
            <w:r>
              <w:t>编解码/校验</w:t>
            </w:r>
          </w:p>
        </w:tc>
        <w:tc>
          <w:tcPr>
            <w:tcW w:w="2076" w:type="dxa"/>
          </w:tcPr>
          <w:p w14:paraId="72025814">
            <w:pPr>
              <w:jc w:val="both"/>
            </w:pPr>
            <w:r>
              <w:t>真实网络</w:t>
            </w:r>
          </w:p>
        </w:tc>
      </w:tr>
      <w:tr w14:paraId="7521B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76" w:type="dxa"/>
          </w:tcPr>
          <w:p w14:paraId="601B9A89">
            <w:pPr>
              <w:jc w:val="both"/>
            </w:pPr>
            <w:r>
              <w:t>HIL（真板）</w:t>
            </w:r>
          </w:p>
        </w:tc>
        <w:tc>
          <w:tcPr>
            <w:tcW w:w="2076" w:type="dxa"/>
          </w:tcPr>
          <w:p w14:paraId="6147B1E9">
            <w:pPr>
              <w:jc w:val="both"/>
            </w:pPr>
            <w:r>
              <w:t>硬件链路</w:t>
            </w:r>
          </w:p>
        </w:tc>
        <w:tc>
          <w:tcPr>
            <w:tcW w:w="2076" w:type="dxa"/>
          </w:tcPr>
          <w:p w14:paraId="37955410">
            <w:pPr>
              <w:jc w:val="both"/>
            </w:pPr>
            <w:r>
              <w:t>ALSA 通道/3A/唤醒</w:t>
            </w:r>
          </w:p>
        </w:tc>
        <w:tc>
          <w:tcPr>
            <w:tcW w:w="2076" w:type="dxa"/>
          </w:tcPr>
          <w:p w14:paraId="193B0628">
            <w:pPr>
              <w:jc w:val="both"/>
            </w:pPr>
            <w:r>
              <w:t>量产声学</w:t>
            </w:r>
          </w:p>
        </w:tc>
      </w:tr>
    </w:tbl>
    <w:p w14:paraId="010BAA39"/>
    <w:p w14:paraId="04B315AC">
      <w:pPr>
        <w:pStyle w:val="25"/>
      </w:pPr>
      <w:r>
        <w:t>HIL（Hardware-in-the-Loop）是唯一能证明硬件行为的手段：通道顺序、XRUN 频率、AEC 效果、唤醒率。host 测试再全也不能冒充硬件验证——这是 AGENTS.md 的硬规则。</w:t>
      </w:r>
    </w:p>
    <w:p w14:paraId="55EBC99A">
      <w:pPr>
        <w:pStyle w:val="57"/>
      </w:pPr>
      <w:r>
        <w:drawing>
          <wp:inline distT="0" distB="0" distL="114300" distR="114300">
            <wp:extent cx="3840480" cy="9365615"/>
            <wp:effectExtent l="0" t="0" r="762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936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CBF9">
      <w:pPr>
        <w:pStyle w:val="57"/>
      </w:pPr>
      <w:r>
        <w:rPr>
          <w:i/>
          <w:sz w:val="18"/>
        </w:rPr>
        <w:t>图 44-1  测试金字塔</w:t>
      </w:r>
    </w:p>
    <w:p w14:paraId="0077D1DB">
      <w:pPr>
        <w:pStyle w:val="47"/>
      </w:pPr>
      <w:r>
        <w:t>5. 原理展开：怎么设计一个好测试</w:t>
      </w:r>
    </w:p>
    <w:p w14:paraId="3468C002">
      <w:pPr>
        <w:pStyle w:val="25"/>
      </w:pPr>
      <w:r>
        <w:t>好测试的三条原则：</w:t>
      </w:r>
    </w:p>
    <w:p w14:paraId="054B0653">
      <w:pPr>
        <w:pStyle w:val="56"/>
      </w:pPr>
      <w:r>
        <w:t>确定性：同一输入必得同一结果（fake 保证）。</w:t>
      </w:r>
    </w:p>
    <w:p w14:paraId="3C39FDCA">
      <w:pPr>
        <w:pStyle w:val="56"/>
      </w:pPr>
      <w:r>
        <w:t>可注入：故障（断帧/迟到/溢出）是剧本的一部分。</w:t>
      </w:r>
    </w:p>
    <w:p w14:paraId="328B90FB">
      <w:pPr>
        <w:pStyle w:val="56"/>
      </w:pPr>
      <w:r>
        <w:t>断言行为而非实现：断言"发了 cancel"，不关心内部临时变量。</w:t>
      </w:r>
    </w:p>
    <w:p w14:paraId="5780EE47">
      <w:pPr>
        <w:pStyle w:val="25"/>
      </w:pPr>
      <w:r>
        <w:t>仓库的 harness 覆盖：hello/heartbeat 超时、capture 断帧、backpressure、cancel 交叉、stale epoch、PCM 序号断裂、barge 探针、follow-up、播放 drain、队列边界、关闭行为——每个都是"一个剧本 + 一组断言"。</w:t>
      </w:r>
    </w:p>
    <w:p w14:paraId="7B00D30F">
      <w:pPr>
        <w:pStyle w:val="47"/>
      </w:pPr>
      <w:r>
        <w:t>6. 最小独立实验</w:t>
      </w:r>
    </w:p>
    <w:p w14:paraId="6C95651C">
      <w:pPr>
        <w:pStyle w:val="65"/>
        <w:spacing w:before="60" w:after="60" w:line="240" w:lineRule="auto"/>
        <w:ind w:left="0" w:firstLine="0"/>
        <w:jc w:val="left"/>
      </w:pPr>
      <w:r>
        <w:t># 跑一次契约测试套件</w:t>
      </w:r>
      <w:r>
        <w:br w:type="textWrapping"/>
      </w:r>
      <w:r>
        <w:t>cmake --preset host-debug</w:t>
      </w:r>
      <w:r>
        <w:br w:type="textWrapping"/>
      </w:r>
      <w:r>
        <w:t>cmake --build --preset host-debug --parallel</w:t>
      </w:r>
      <w:r>
        <w:br w:type="textWrapping"/>
      </w:r>
      <w:r>
        <w:t>ctest --preset host-debug --output-on-failure</w:t>
      </w:r>
      <w:r>
        <w:br w:type="textWrapping"/>
      </w:r>
      <w:r>
        <w:t># 观察：每个用例名对应一个"剧本"</w:t>
      </w:r>
      <w:r>
        <w:br w:type="textWrapping"/>
      </w:r>
      <w:r>
        <w:br w:type="textWrapping"/>
      </w:r>
      <w:r>
        <w:t># 加一个测试的流程（改造练习）：</w:t>
      </w:r>
      <w:r>
        <w:br w:type="textWrapping"/>
      </w:r>
      <w:r>
        <w:t>#  ① 在 harness 里加一个场景</w:t>
      </w:r>
      <w:r>
        <w:br w:type="textWrapping"/>
      </w:r>
      <w:r>
        <w:t>#  ② 注入你关心的故障</w:t>
      </w:r>
      <w:r>
        <w:br w:type="textWrapping"/>
      </w:r>
      <w:r>
        <w:t>#  ③ 断言你期望的处置</w:t>
      </w:r>
    </w:p>
    <w:p w14:paraId="18F5C160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2764"/>
        <w:gridCol w:w="2764"/>
      </w:tblGrid>
      <w:tr w14:paraId="5F3EE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DC93335">
            <w:pPr>
              <w:jc w:val="both"/>
            </w:pPr>
            <w:r>
              <w:rPr>
                <w:b/>
              </w:rPr>
              <w:t>测试</w:t>
            </w:r>
          </w:p>
        </w:tc>
        <w:tc>
          <w:tcPr>
            <w:tcW w:w="2769" w:type="dxa"/>
          </w:tcPr>
          <w:p w14:paraId="15FFEFDD">
            <w:pPr>
              <w:jc w:val="both"/>
            </w:pPr>
            <w:r>
              <w:rPr>
                <w:b/>
              </w:rPr>
              <w:t>目标</w:t>
            </w:r>
          </w:p>
        </w:tc>
        <w:tc>
          <w:tcPr>
            <w:tcW w:w="2769" w:type="dxa"/>
          </w:tcPr>
          <w:p w14:paraId="2002F936">
            <w:pPr>
              <w:jc w:val="both"/>
            </w:pPr>
            <w:r>
              <w:rPr>
                <w:b/>
              </w:rPr>
              <w:t>替身</w:t>
            </w:r>
          </w:p>
        </w:tc>
      </w:tr>
      <w:tr w14:paraId="67F29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6CB6C28">
            <w:pPr>
              <w:jc w:val="both"/>
            </w:pPr>
            <w:r>
              <w:t>voice_client_harness</w:t>
            </w:r>
          </w:p>
        </w:tc>
        <w:tc>
          <w:tcPr>
            <w:tcW w:w="2769" w:type="dxa"/>
          </w:tcPr>
          <w:p w14:paraId="7B1AAAB6">
            <w:pPr>
              <w:jc w:val="both"/>
            </w:pPr>
            <w:r>
              <w:t>状态机</w:t>
            </w:r>
          </w:p>
        </w:tc>
        <w:tc>
          <w:tcPr>
            <w:tcW w:w="2769" w:type="dxa"/>
          </w:tcPr>
          <w:p w14:paraId="2308AEDD">
            <w:pPr>
              <w:jc w:val="both"/>
            </w:pPr>
            <w:r>
              <w:t>fake transport/UI</w:t>
            </w:r>
          </w:p>
        </w:tc>
      </w:tr>
      <w:tr w14:paraId="7B546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20C3425">
            <w:pPr>
              <w:jc w:val="both"/>
            </w:pPr>
            <w:r>
              <w:t>audio_engine_harness</w:t>
            </w:r>
          </w:p>
        </w:tc>
        <w:tc>
          <w:tcPr>
            <w:tcW w:w="2769" w:type="dxa"/>
          </w:tcPr>
          <w:p w14:paraId="6582F025">
            <w:pPr>
              <w:jc w:val="both"/>
            </w:pPr>
            <w:r>
              <w:t>播放队列</w:t>
            </w:r>
          </w:p>
        </w:tc>
        <w:tc>
          <w:tcPr>
            <w:tcW w:w="2769" w:type="dxa"/>
          </w:tcPr>
          <w:p w14:paraId="2192375C">
            <w:pPr>
              <w:jc w:val="both"/>
            </w:pPr>
            <w:r>
              <w:t>fake backend</w:t>
            </w:r>
          </w:p>
        </w:tc>
      </w:tr>
      <w:tr w14:paraId="74FEF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1978839">
            <w:pPr>
              <w:jc w:val="both"/>
            </w:pPr>
            <w:r>
              <w:t>voice_transport_loopback</w:t>
            </w:r>
          </w:p>
        </w:tc>
        <w:tc>
          <w:tcPr>
            <w:tcW w:w="2769" w:type="dxa"/>
          </w:tcPr>
          <w:p w14:paraId="0B25EEC2">
            <w:pPr>
              <w:jc w:val="both"/>
            </w:pPr>
            <w:r>
              <w:t>TLS/WSS 帧</w:t>
            </w:r>
          </w:p>
        </w:tc>
        <w:tc>
          <w:tcPr>
            <w:tcW w:w="2769" w:type="dxa"/>
          </w:tcPr>
          <w:p w14:paraId="12562F9D">
            <w:pPr>
              <w:jc w:val="both"/>
            </w:pPr>
            <w:r>
              <w:t>本地 loopback</w:t>
            </w:r>
          </w:p>
        </w:tc>
      </w:tr>
      <w:tr w14:paraId="44126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5A6C8ED">
            <w:pPr>
              <w:jc w:val="both"/>
            </w:pPr>
            <w:r>
              <w:t>protocol_json_contract</w:t>
            </w:r>
          </w:p>
        </w:tc>
        <w:tc>
          <w:tcPr>
            <w:tcW w:w="2769" w:type="dxa"/>
          </w:tcPr>
          <w:p w14:paraId="28B8F1BE">
            <w:pPr>
              <w:jc w:val="both"/>
            </w:pPr>
            <w:r>
              <w:t>JSON/PCM 契约</w:t>
            </w:r>
          </w:p>
        </w:tc>
        <w:tc>
          <w:tcPr>
            <w:tcW w:w="2769" w:type="dxa"/>
          </w:tcPr>
          <w:p w14:paraId="70AC863E">
            <w:pPr>
              <w:jc w:val="both"/>
            </w:pPr>
            <w:r>
              <w:t>无</w:t>
            </w:r>
          </w:p>
        </w:tc>
      </w:tr>
      <w:tr w14:paraId="785F2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FCA7EA8">
            <w:pPr>
              <w:jc w:val="both"/>
            </w:pPr>
            <w:r>
              <w:t>HIL（真板）</w:t>
            </w:r>
          </w:p>
        </w:tc>
        <w:tc>
          <w:tcPr>
            <w:tcW w:w="2769" w:type="dxa"/>
          </w:tcPr>
          <w:p w14:paraId="7477E7D5">
            <w:pPr>
              <w:jc w:val="both"/>
            </w:pPr>
            <w:r>
              <w:t>硬件链路</w:t>
            </w:r>
          </w:p>
        </w:tc>
        <w:tc>
          <w:tcPr>
            <w:tcW w:w="2769" w:type="dxa"/>
          </w:tcPr>
          <w:p w14:paraId="556E4BE5">
            <w:pPr>
              <w:jc w:val="both"/>
            </w:pPr>
            <w:r>
              <w:t>无</w:t>
            </w:r>
          </w:p>
        </w:tc>
      </w:tr>
    </w:tbl>
    <w:p w14:paraId="79D7FBCD"/>
    <w:p w14:paraId="4ED9B15C">
      <w:pPr>
        <w:pStyle w:val="47"/>
      </w:pPr>
      <w:r>
        <w:t>8. 错误版本</w:t>
      </w:r>
    </w:p>
    <w:p w14:paraId="54480911">
      <w:pPr>
        <w:pStyle w:val="65"/>
        <w:spacing w:before="60" w:after="60" w:line="240" w:lineRule="auto"/>
        <w:ind w:left="0" w:firstLine="0"/>
        <w:jc w:val="left"/>
      </w:pPr>
      <w:r>
        <w:t>// 错误：用 host 测试"证明"硬件没问题</w:t>
      </w:r>
      <w:r>
        <w:br w:type="textWrapping"/>
      </w:r>
      <w:r>
        <w:t>// harness 全绿 ≠ AEC 效果好</w:t>
      </w:r>
      <w:r>
        <w:br w:type="textWrapping"/>
      </w:r>
      <w:r>
        <w:t>// 声学效果只能在真板、真实壳体、真实距离下测</w:t>
      </w:r>
      <w:r>
        <w:br w:type="textWrapping"/>
      </w:r>
      <w:r>
        <w:t>// 测试分层的目的：每层证明自己能证明的</w:t>
      </w:r>
    </w:p>
    <w:p w14:paraId="7F89B117">
      <w:pPr>
        <w:pStyle w:val="47"/>
      </w:pPr>
      <w:r>
        <w:t>9. 不变量总结</w:t>
      </w:r>
    </w:p>
    <w:p w14:paraId="0AFD164A">
      <w:pPr>
        <w:pStyle w:val="56"/>
      </w:pPr>
      <w:r>
        <w:t>fake 是可控替身，mock 是验证替身。</w:t>
      </w:r>
    </w:p>
    <w:p w14:paraId="5A33B58F">
      <w:pPr>
        <w:pStyle w:val="56"/>
      </w:pPr>
      <w:r>
        <w:t>harness 把并发时序变成确定性剧本。</w:t>
      </w:r>
    </w:p>
    <w:p w14:paraId="6CCE3FA4">
      <w:pPr>
        <w:pStyle w:val="56"/>
      </w:pPr>
      <w:r>
        <w:t>host 测试不能冒充硬件验证。</w:t>
      </w:r>
    </w:p>
    <w:p w14:paraId="2E6AE74A">
      <w:pPr>
        <w:pStyle w:val="56"/>
      </w:pPr>
      <w:r>
        <w:t>测试断言行为，不依赖内部实现。</w:t>
      </w:r>
    </w:p>
    <w:p w14:paraId="676A5ADD">
      <w:pPr>
        <w:pStyle w:val="47"/>
      </w:pPr>
      <w:r>
        <w:t>10. 章末考核</w:t>
      </w:r>
    </w:p>
    <w:p w14:paraId="44D012B9">
      <w:pPr>
        <w:pStyle w:val="56"/>
      </w:pPr>
      <w:r>
        <w:t>fake 与 mock 的区别？</w:t>
      </w:r>
    </w:p>
    <w:p w14:paraId="7A9DF6C6">
      <w:pPr>
        <w:pStyle w:val="56"/>
      </w:pPr>
      <w:r>
        <w:t>harness 为什么能测"乱序到达"？</w:t>
      </w:r>
    </w:p>
    <w:p w14:paraId="36371CB8">
      <w:pPr>
        <w:pStyle w:val="56"/>
      </w:pPr>
      <w:r>
        <w:t>四种测试形态各证明什么？</w:t>
      </w:r>
    </w:p>
    <w:p w14:paraId="1F389DC7">
      <w:pPr>
        <w:pStyle w:val="56"/>
      </w:pPr>
      <w:r>
        <w:t>为什么声学效果必须 HIL？</w:t>
      </w:r>
    </w:p>
    <w:p w14:paraId="5B60CFF8">
      <w:pPr>
        <w:pStyle w:val="46"/>
        <w:keepNext/>
        <w:pageBreakBefore/>
      </w:pPr>
      <w:bookmarkStart w:id="59" w:name="_Toc8696"/>
      <w:r>
        <w:t>第45章  部署、运维与综合改造题</w:t>
      </w:r>
      <w:bookmarkEnd w:id="59"/>
    </w:p>
    <w:p w14:paraId="232D83B6">
      <w:pPr>
        <w:pStyle w:val="47"/>
      </w:pPr>
      <w:r>
        <w:t>1. 真实问题</w:t>
      </w:r>
    </w:p>
    <w:p w14:paraId="2563B7C4">
      <w:pPr>
        <w:pStyle w:val="25"/>
      </w:pPr>
      <w:r>
        <w:t>代码跑通了，怎么"装"到产品上？开机自启、日志轮转、崩溃恢复、升级回滚怎么管？教学版边界在哪？最后，十道综合改造题检验"读懂"到"能改"。</w:t>
      </w:r>
    </w:p>
    <w:p w14:paraId="187AC10F">
      <w:pPr>
        <w:pStyle w:val="47"/>
      </w:pPr>
      <w:r>
        <w:t>2. 原理展开：部署布局</w:t>
      </w:r>
    </w:p>
    <w:p w14:paraId="5B96765E">
      <w:pPr>
        <w:pStyle w:val="65"/>
        <w:spacing w:before="60" w:after="60" w:line="240" w:lineRule="auto"/>
        <w:ind w:left="0" w:firstLine="0"/>
        <w:jc w:val="left"/>
      </w:pPr>
      <w:r>
        <w:t>/userdata/boompi/bin/boompi-client   可执行文件（可写分区）</w:t>
      </w:r>
      <w:r>
        <w:br w:type="textWrapping"/>
      </w:r>
      <w:r>
        <w:t>/usr/sbin/boompi-clientctl           服务管理脚本</w:t>
      </w:r>
      <w:r>
        <w:br w:type="textWrapping"/>
      </w:r>
      <w:r>
        <w:t>/userdata/boompi/config/             配置（0700）</w:t>
      </w:r>
      <w:r>
        <w:br w:type="textWrapping"/>
      </w:r>
      <w:r>
        <w:t>/userdata/boompi/log/                日志（1MiB 轮转）</w:t>
      </w:r>
      <w:r>
        <w:br w:type="textWrapping"/>
      </w:r>
      <w:r>
        <w:t>/etc/init.d/S99boompi-client         开机启动</w:t>
      </w:r>
      <w:r>
        <w:br w:type="textWrapping"/>
      </w:r>
      <w:r>
        <w:br w:type="textWrapping"/>
      </w:r>
      <w:r>
        <w:t>为什么放 /userdata 而不是 /：</w:t>
      </w:r>
      <w:r>
        <w:br w:type="textWrapping"/>
      </w:r>
      <w:r>
        <w:t xml:space="preserve">  / 只读（第 6 章）→ 升级/恢复出厂只需动数据区</w:t>
      </w:r>
      <w:r>
        <w:br w:type="textWrapping"/>
      </w:r>
      <w:r>
        <w:t xml:space="preserve">  配置与程序都在可写区 → 支持现场替换</w:t>
      </w:r>
    </w:p>
    <w:p w14:paraId="3BEAA80B">
      <w:pPr>
        <w:pStyle w:val="47"/>
      </w:pPr>
      <w:r>
        <w:t>3. 原理展开：boompi-clientctl 的职责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7"/>
        <w:gridCol w:w="4149"/>
      </w:tblGrid>
      <w:tr w14:paraId="68471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53" w:type="dxa"/>
          </w:tcPr>
          <w:p w14:paraId="355578B1">
            <w:pPr>
              <w:jc w:val="both"/>
            </w:pPr>
            <w:r>
              <w:rPr>
                <w:b/>
              </w:rPr>
              <w:t>职责</w:t>
            </w:r>
          </w:p>
        </w:tc>
        <w:tc>
          <w:tcPr>
            <w:tcW w:w="4153" w:type="dxa"/>
          </w:tcPr>
          <w:p w14:paraId="37570B3F">
            <w:pPr>
              <w:jc w:val="both"/>
            </w:pPr>
            <w:r>
              <w:rPr>
                <w:b/>
              </w:rPr>
              <w:t>实现要点</w:t>
            </w:r>
          </w:p>
        </w:tc>
      </w:tr>
      <w:tr w14:paraId="7902D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4C5DABE4">
            <w:pPr>
              <w:jc w:val="both"/>
            </w:pPr>
            <w:r>
              <w:t>启动/停止</w:t>
            </w:r>
          </w:p>
        </w:tc>
        <w:tc>
          <w:tcPr>
            <w:tcW w:w="4153" w:type="dxa"/>
          </w:tcPr>
          <w:p w14:paraId="10F6FAF1">
            <w:pPr>
              <w:jc w:val="both"/>
            </w:pPr>
            <w:r>
              <w:t>PID 文件 + 信号（SIGTERM 优雅退出）</w:t>
            </w:r>
          </w:p>
        </w:tc>
      </w:tr>
      <w:tr w14:paraId="74780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0AA47826">
            <w:pPr>
              <w:jc w:val="both"/>
            </w:pPr>
            <w:r>
              <w:t>日志轮转</w:t>
            </w:r>
          </w:p>
        </w:tc>
        <w:tc>
          <w:tcPr>
            <w:tcW w:w="4153" w:type="dxa"/>
          </w:tcPr>
          <w:p w14:paraId="7F581FDF">
            <w:pPr>
              <w:jc w:val="both"/>
            </w:pPr>
            <w:r>
              <w:t>1MiB 循环（大小上限）</w:t>
            </w:r>
          </w:p>
        </w:tc>
      </w:tr>
      <w:tr w14:paraId="10A7B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06791233">
            <w:pPr>
              <w:jc w:val="both"/>
            </w:pPr>
            <w:r>
              <w:t>有限重启</w:t>
            </w:r>
          </w:p>
        </w:tc>
        <w:tc>
          <w:tcPr>
            <w:tcW w:w="4153" w:type="dxa"/>
          </w:tcPr>
          <w:p w14:paraId="28CBBA9A">
            <w:pPr>
              <w:jc w:val="both"/>
            </w:pPr>
            <w:r>
              <w:t>最多 3 次（防崩溃循环）</w:t>
            </w:r>
          </w:p>
        </w:tc>
      </w:tr>
      <w:tr w14:paraId="050E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21FD7F96">
            <w:pPr>
              <w:jc w:val="both"/>
            </w:pPr>
            <w:r>
              <w:t>更新</w:t>
            </w:r>
          </w:p>
        </w:tc>
        <w:tc>
          <w:tcPr>
            <w:tcW w:w="4153" w:type="dxa"/>
          </w:tcPr>
          <w:p w14:paraId="2B341CE3">
            <w:pPr>
              <w:jc w:val="both"/>
            </w:pPr>
            <w:r>
              <w:t>替换二进制 + .bak 回退</w:t>
            </w:r>
          </w:p>
        </w:tc>
      </w:tr>
      <w:tr w14:paraId="1792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2A50A298">
            <w:pPr>
              <w:jc w:val="both"/>
            </w:pPr>
            <w:r>
              <w:t>配网入口</w:t>
            </w:r>
          </w:p>
        </w:tc>
        <w:tc>
          <w:tcPr>
            <w:tcW w:w="4153" w:type="dxa"/>
          </w:tcPr>
          <w:p w14:paraId="7851CC60">
            <w:pPr>
              <w:jc w:val="both"/>
            </w:pPr>
            <w:r>
              <w:t>provision 子命令</w:t>
            </w:r>
          </w:p>
        </w:tc>
      </w:tr>
    </w:tbl>
    <w:p w14:paraId="229D5467"/>
    <w:p w14:paraId="2213E974">
      <w:pPr>
        <w:pStyle w:val="25"/>
      </w:pPr>
      <w:r>
        <w:t>教学版边界（AGENTS.md 明确）：没有独立 supervisor、没有签名 A/B 升级、没有 watchdog 闭环。这些是未来产品路线——理解"为什么是边界"，比假装有更重要。</w:t>
      </w:r>
    </w:p>
    <w:p w14:paraId="425D2EDB">
      <w:pPr>
        <w:pStyle w:val="47"/>
      </w:pPr>
      <w:r>
        <w:t>4. 原理展开：日志与隐私红线</w:t>
      </w:r>
    </w:p>
    <w:p w14:paraId="244E0E81">
      <w:pPr>
        <w:pStyle w:val="56"/>
      </w:pPr>
      <w:r>
        <w:t>日志不记录：API Key、Wi-Fi 密码、设备 token、完整转写、Authorization 头。</w:t>
      </w:r>
    </w:p>
    <w:p w14:paraId="41AE274E">
      <w:pPr>
        <w:pStyle w:val="56"/>
      </w:pPr>
      <w:r>
        <w:t>配置目录 0700、敏感文件 0600（第 7 章）。</w:t>
      </w:r>
    </w:p>
    <w:p w14:paraId="4AE7E625">
      <w:pPr>
        <w:pStyle w:val="56"/>
      </w:pPr>
      <w:r>
        <w:t>release 默认关闭 core dump（core 可能含 PCM 与文本）。</w:t>
      </w:r>
    </w:p>
    <w:p w14:paraId="2004F723">
      <w:pPr>
        <w:pStyle w:val="56"/>
      </w:pPr>
      <w:r>
        <w:t>调试音频由显式开关启用、限定时长与目录。</w:t>
      </w:r>
    </w:p>
    <w:p w14:paraId="294F3999">
      <w:pPr>
        <w:pStyle w:val="25"/>
      </w:pPr>
      <w:r>
        <w:t>这些不是"洁癖"：设备会被人拆开看日志、日志会进故障工单、core 会上传分析——一次泄露就永远泄露。</w:t>
      </w:r>
    </w:p>
    <w:p w14:paraId="1B128D14">
      <w:pPr>
        <w:pStyle w:val="47"/>
      </w:pPr>
      <w:r>
        <w:t>5. 综合改造题（任选，检验掌握度）</w:t>
      </w:r>
    </w:p>
    <w:p w14:paraId="62269E24">
      <w:pPr>
        <w:pStyle w:val="25"/>
      </w:pPr>
      <w:r>
        <w:t>注意：这些题以当前代码基线为准（boomPI commit 4626729），已实现的功能不再作为改造题。</w:t>
      </w:r>
    </w:p>
    <w:p w14:paraId="4597C88E">
      <w:pPr>
        <w:pStyle w:val="56"/>
      </w:pPr>
      <w:r>
        <w:t>题 1：增加运行指标——capture XRUN 计数并在日志/UI 显示。（第 28、34 章）</w:t>
      </w:r>
    </w:p>
    <w:p w14:paraId="544E7376">
      <w:pPr>
        <w:pStyle w:val="56"/>
      </w:pPr>
      <w:r>
        <w:t>题 2：修改 TTS 环容量并给出依据实验。（第 21、28 章）</w:t>
      </w:r>
    </w:p>
    <w:p w14:paraId="6A3F9752">
      <w:pPr>
        <w:pStyle w:val="56"/>
      </w:pPr>
      <w:r>
        <w:t>题 3：增加一个协议字段校验。（第 20、32 章）</w:t>
      </w:r>
    </w:p>
    <w:p w14:paraId="64093D55">
      <w:pPr>
        <w:pStyle w:val="56"/>
      </w:pPr>
      <w:r>
        <w:t>题 4：增加 Host 测试场景：cancel ACK 前注入旧代 PCM。（第 32、44 章）</w:t>
      </w:r>
    </w:p>
    <w:p w14:paraId="52D23612">
      <w:pPr>
        <w:pStyle w:val="56"/>
      </w:pPr>
      <w:r>
        <w:t>题 5：实现"response 绝对 deadline"（超时取消未完成的回答）。（第 22 章）</w:t>
      </w:r>
    </w:p>
    <w:p w14:paraId="074C1018">
      <w:pPr>
        <w:pStyle w:val="56"/>
      </w:pPr>
      <w:r>
        <w:t>题 6：给 LVGL 增加一个页面。（第 43 章）</w:t>
      </w:r>
    </w:p>
    <w:p w14:paraId="08DB6D8B">
      <w:pPr>
        <w:pStyle w:val="56"/>
      </w:pPr>
      <w:r>
        <w:t>题 7：给发送握手加 dispatch 延迟指标。（第 28 章实时性）</w:t>
      </w:r>
    </w:p>
    <w:p w14:paraId="625986E8">
      <w:pPr>
        <w:pStyle w:val="56"/>
      </w:pPr>
      <w:r>
        <w:t>题 8：配网与 NetworkLoop 的所有权交接——退出配网页时停止 provisioning 进程并恢复连接。（第 43 章）</w:t>
      </w:r>
    </w:p>
    <w:p w14:paraId="579CAB60">
      <w:pPr>
        <w:pStyle w:val="56"/>
      </w:pPr>
      <w:r>
        <w:t>题 9：摄像头 25 FPS 资源回归——对比 4/10/25 FPS 下 CPU/RSS/音频 XRUN。（第 28、43 章）</w:t>
      </w:r>
    </w:p>
    <w:p w14:paraId="043D4E46">
      <w:pPr>
        <w:pStyle w:val="56"/>
      </w:pPr>
      <w:r>
        <w:t>题 10：静态图 YOLO RKNN 推理接入（NPU 入门）。（第 11 章）</w:t>
      </w:r>
    </w:p>
    <w:p w14:paraId="101BA43C">
      <w:pPr>
        <w:pStyle w:val="25"/>
      </w:pPr>
      <w:r>
        <w:t>注：camera 的 Starting/Live/Error/Stopped 状态机、首帧/续帧超时与进程退出日志已在当前基线实现，不再列入改造题。</w:t>
      </w:r>
    </w:p>
    <w:p w14:paraId="62D71B7D">
      <w:pPr>
        <w:pStyle w:val="25"/>
      </w:pPr>
      <w:r>
        <w:t>完成标准：相关 host 测试通过；涉及板端行为时提供真板验证记录；遵循单一 owner 与固定容量约束；文档与实现一致。</w:t>
      </w:r>
    </w:p>
    <w:p w14:paraId="4F662C51">
      <w:pPr>
        <w:pStyle w:val="47"/>
      </w:pPr>
      <w:r>
        <w:t>6. 最小独立实验</w:t>
      </w:r>
    </w:p>
    <w:p w14:paraId="587B0995">
      <w:pPr>
        <w:pStyle w:val="65"/>
        <w:spacing w:before="60" w:after="60" w:line="240" w:lineRule="auto"/>
        <w:ind w:left="0" w:firstLine="0"/>
        <w:jc w:val="left"/>
      </w:pPr>
      <w:r>
        <w:t># 模拟部署排障（开发机或板子）</w:t>
      </w:r>
      <w:r>
        <w:br w:type="textWrapping"/>
      </w:r>
      <w:r>
        <w:t>boompi-clientctl status</w:t>
      </w:r>
      <w:r>
        <w:br w:type="textWrapping"/>
      </w:r>
      <w:r>
        <w:t>boompi-clientctl restart</w:t>
      </w:r>
      <w:r>
        <w:br w:type="textWrapping"/>
      </w:r>
      <w:r>
        <w:t># 观察：PID 文件、日志轮转、有限重启</w:t>
      </w:r>
      <w:r>
        <w:br w:type="textWrapping"/>
      </w:r>
      <w:r>
        <w:t># 人为把配置改坏 → 观察 fail-closed 行为</w:t>
      </w:r>
    </w:p>
    <w:p w14:paraId="448F95A2">
      <w:pPr>
        <w:pStyle w:val="47"/>
      </w:pPr>
      <w:r>
        <w:t>7. 项目源码映射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7"/>
        <w:gridCol w:w="2764"/>
      </w:tblGrid>
      <w:tr w14:paraId="72072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2E935360">
            <w:pPr>
              <w:jc w:val="both"/>
            </w:pPr>
            <w:r>
              <w:rPr>
                <w:b/>
              </w:rPr>
              <w:t>部署件</w:t>
            </w:r>
          </w:p>
        </w:tc>
        <w:tc>
          <w:tcPr>
            <w:tcW w:w="2769" w:type="dxa"/>
          </w:tcPr>
          <w:p w14:paraId="002DC09F">
            <w:pPr>
              <w:jc w:val="both"/>
            </w:pPr>
            <w:r>
              <w:rPr>
                <w:b/>
              </w:rPr>
              <w:t>位置</w:t>
            </w:r>
          </w:p>
        </w:tc>
        <w:tc>
          <w:tcPr>
            <w:tcW w:w="2769" w:type="dxa"/>
          </w:tcPr>
          <w:p w14:paraId="254C4CA6">
            <w:pPr>
              <w:jc w:val="both"/>
            </w:pPr>
            <w:r>
              <w:rPr>
                <w:b/>
              </w:rPr>
              <w:t>职责</w:t>
            </w:r>
          </w:p>
        </w:tc>
      </w:tr>
      <w:tr w14:paraId="00101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98C8D04">
            <w:pPr>
              <w:jc w:val="both"/>
            </w:pPr>
            <w:r>
              <w:t>S99boompi-client</w:t>
            </w:r>
          </w:p>
        </w:tc>
        <w:tc>
          <w:tcPr>
            <w:tcW w:w="2769" w:type="dxa"/>
          </w:tcPr>
          <w:p w14:paraId="4571A975">
            <w:pPr>
              <w:jc w:val="both"/>
            </w:pPr>
            <w:r>
              <w:t>client/scripts/</w:t>
            </w:r>
          </w:p>
        </w:tc>
        <w:tc>
          <w:tcPr>
            <w:tcW w:w="2769" w:type="dxa"/>
          </w:tcPr>
          <w:p w14:paraId="1F72831E">
            <w:pPr>
              <w:jc w:val="both"/>
            </w:pPr>
            <w:r>
              <w:t>开机启动</w:t>
            </w:r>
          </w:p>
        </w:tc>
      </w:tr>
      <w:tr w14:paraId="19DF0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496FBBA">
            <w:pPr>
              <w:jc w:val="both"/>
            </w:pPr>
            <w:r>
              <w:t>boompi-clientctl</w:t>
            </w:r>
          </w:p>
        </w:tc>
        <w:tc>
          <w:tcPr>
            <w:tcW w:w="2769" w:type="dxa"/>
          </w:tcPr>
          <w:p w14:paraId="6591CF05">
            <w:pPr>
              <w:jc w:val="both"/>
            </w:pPr>
            <w:r>
              <w:t>client/scripts/</w:t>
            </w:r>
          </w:p>
        </w:tc>
        <w:tc>
          <w:tcPr>
            <w:tcW w:w="2769" w:type="dxa"/>
          </w:tcPr>
          <w:p w14:paraId="248C58A2">
            <w:pPr>
              <w:jc w:val="both"/>
            </w:pPr>
            <w:r>
              <w:t>服务管理</w:t>
            </w:r>
          </w:p>
        </w:tc>
      </w:tr>
      <w:tr w14:paraId="27A59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FC0DF13">
            <w:pPr>
              <w:jc w:val="both"/>
            </w:pPr>
            <w:r>
              <w:t>boompi-provision</w:t>
            </w:r>
          </w:p>
        </w:tc>
        <w:tc>
          <w:tcPr>
            <w:tcW w:w="2769" w:type="dxa"/>
          </w:tcPr>
          <w:p w14:paraId="08577B77">
            <w:pPr>
              <w:jc w:val="both"/>
            </w:pPr>
            <w:r>
              <w:t>client/scripts/</w:t>
            </w:r>
          </w:p>
        </w:tc>
        <w:tc>
          <w:tcPr>
            <w:tcW w:w="2769" w:type="dxa"/>
          </w:tcPr>
          <w:p w14:paraId="2EB00981">
            <w:pPr>
              <w:jc w:val="both"/>
            </w:pPr>
            <w:r>
              <w:t>配网</w:t>
            </w:r>
          </w:p>
        </w:tc>
      </w:tr>
      <w:tr w14:paraId="5776F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F89E6CD">
            <w:pPr>
              <w:jc w:val="both"/>
            </w:pPr>
            <w:r>
              <w:t>boompi-client</w:t>
            </w:r>
          </w:p>
        </w:tc>
        <w:tc>
          <w:tcPr>
            <w:tcW w:w="2769" w:type="dxa"/>
          </w:tcPr>
          <w:p w14:paraId="03473627">
            <w:pPr>
              <w:jc w:val="both"/>
            </w:pPr>
            <w:r>
              <w:t>apps/boompi_client/</w:t>
            </w:r>
          </w:p>
        </w:tc>
        <w:tc>
          <w:tcPr>
            <w:tcW w:w="2769" w:type="dxa"/>
          </w:tcPr>
          <w:p w14:paraId="7AA5459D">
            <w:pPr>
              <w:jc w:val="both"/>
            </w:pPr>
            <w:r>
              <w:t>产品进程</w:t>
            </w:r>
          </w:p>
        </w:tc>
      </w:tr>
    </w:tbl>
    <w:p w14:paraId="25CE9BA2"/>
    <w:p w14:paraId="3EC10475">
      <w:pPr>
        <w:pStyle w:val="47"/>
      </w:pPr>
      <w:r>
        <w:t>8. 错误版本</w:t>
      </w:r>
    </w:p>
    <w:p w14:paraId="37754F52">
      <w:pPr>
        <w:pStyle w:val="65"/>
        <w:spacing w:before="60" w:after="60" w:line="240" w:lineRule="auto"/>
        <w:ind w:left="0" w:firstLine="0"/>
        <w:jc w:val="left"/>
      </w:pPr>
      <w:r>
        <w:t># 错误：生产开 core dump</w:t>
      </w:r>
      <w:r>
        <w:br w:type="textWrapping"/>
      </w:r>
      <w:r>
        <w:t>ulimit -c unlimited</w:t>
      </w:r>
      <w:r>
        <w:br w:type="textWrapping"/>
      </w:r>
      <w:r>
        <w:t># core 可能含 PCM 与对话文本</w:t>
      </w:r>
      <w:r>
        <w:br w:type="textWrapping"/>
      </w:r>
      <w:r>
        <w:t># 正确：release 默认关闭，调试期显式开启</w:t>
      </w:r>
    </w:p>
    <w:p w14:paraId="27D1FEB3">
      <w:pPr>
        <w:pStyle w:val="47"/>
      </w:pPr>
      <w:r>
        <w:t>9. 不变量总结</w:t>
      </w:r>
    </w:p>
    <w:p w14:paraId="2AEE35D0">
      <w:pPr>
        <w:pStyle w:val="56"/>
      </w:pPr>
      <w:r>
        <w:t>可写数据在 /userdata，系统在只读根。</w:t>
      </w:r>
    </w:p>
    <w:p w14:paraId="2A546987">
      <w:pPr>
        <w:pStyle w:val="56"/>
      </w:pPr>
      <w:r>
        <w:t>日志与 core 不携带 secret 与音频。</w:t>
      </w:r>
    </w:p>
    <w:p w14:paraId="16D61BB8">
      <w:pPr>
        <w:pStyle w:val="56"/>
      </w:pPr>
      <w:r>
        <w:t>教学版边界明确：无 supervisor/A-B 升级。</w:t>
      </w:r>
    </w:p>
    <w:p w14:paraId="61EA55A3">
      <w:pPr>
        <w:pStyle w:val="56"/>
      </w:pPr>
      <w:r>
        <w:t>改造必须配套测试与验证记录。</w:t>
      </w:r>
    </w:p>
    <w:p w14:paraId="6B01568C">
      <w:pPr>
        <w:pStyle w:val="47"/>
      </w:pPr>
      <w:r>
        <w:t>10. 章末考核</w:t>
      </w:r>
    </w:p>
    <w:p w14:paraId="0CE35021">
      <w:pPr>
        <w:pStyle w:val="56"/>
      </w:pPr>
      <w:r>
        <w:t>为什么程序放 /userdata 而不是 /？</w:t>
      </w:r>
    </w:p>
    <w:p w14:paraId="3FBA1E75">
      <w:pPr>
        <w:pStyle w:val="56"/>
      </w:pPr>
      <w:r>
        <w:t>clientctl 的有限重启防什么？</w:t>
      </w:r>
    </w:p>
    <w:p w14:paraId="10D27E51">
      <w:pPr>
        <w:pStyle w:val="56"/>
      </w:pPr>
      <w:r>
        <w:t>日志五条隐私红线？</w:t>
      </w:r>
    </w:p>
    <w:p w14:paraId="49627AC3">
      <w:pPr>
        <w:pStyle w:val="56"/>
      </w:pPr>
      <w:r>
        <w:t>完成一道改造题并说明你的验证方法。</w:t>
      </w:r>
    </w:p>
    <w:p w14:paraId="1CA85ED7">
      <w:pPr>
        <w:pStyle w:val="46"/>
        <w:keepNext/>
        <w:pageBreakBefore/>
      </w:pPr>
      <w:bookmarkStart w:id="60" w:name="_Toc9060"/>
      <w:r>
        <w:t>源码检查点7  第七篇验收：量化HIL标准与测试金字塔</w:t>
      </w:r>
      <w:bookmarkEnd w:id="60"/>
    </w:p>
    <w:p w14:paraId="4485354C">
      <w:pPr>
        <w:pStyle w:val="47"/>
      </w:pPr>
      <w:r>
        <w:t>1. 这一篇你学到了什么</w:t>
      </w:r>
    </w:p>
    <w:p w14:paraId="3583DBE7">
      <w:pPr>
        <w:pStyle w:val="25"/>
      </w:pPr>
      <w:r>
        <w:t>学完第七篇（测试/部署），你应该能设计验收实验。这一篇给出可判定的量化标准——"听起来还行"不是验收。</w:t>
      </w:r>
    </w:p>
    <w:p w14:paraId="4499A7C4">
      <w:pPr>
        <w:pStyle w:val="47"/>
      </w:pPr>
      <w:r>
        <w:t>2. 检查点 A：测试金字塔与你的位置</w:t>
      </w:r>
    </w:p>
    <w:p w14:paraId="6DBB1E6D">
      <w:pPr>
        <w:pStyle w:val="65"/>
        <w:spacing w:before="60" w:after="60" w:line="240" w:lineRule="auto"/>
        <w:ind w:left="0" w:firstLine="0"/>
        <w:jc w:val="left"/>
      </w:pPr>
      <w:r>
        <w:t xml:space="preserve">            ▲  HIL（真板：声学/时序/XRUN）</w:t>
      </w:r>
      <w:r>
        <w:br w:type="textWrapping"/>
      </w:r>
      <w:r>
        <w:t xml:space="preserve">           ▲▲   ← 教材第 44 章：host 不能证明硬件</w:t>
      </w:r>
      <w:r>
        <w:br w:type="textWrapping"/>
      </w:r>
      <w:r>
        <w:t xml:space="preserve">          ▲▲▲  loopback（TLS/WSS 帧）</w:t>
      </w:r>
      <w:r>
        <w:br w:type="textWrapping"/>
      </w:r>
      <w:r>
        <w:t xml:space="preserve">         ▲▲▲▲ harness（状态机剧本）</w:t>
      </w:r>
      <w:r>
        <w:br w:type="textWrapping"/>
      </w:r>
      <w:r>
        <w:t xml:space="preserve">        ▲▲▲▲▲ config test（边界）</w:t>
      </w:r>
      <w:r>
        <w:br w:type="textWrapping"/>
      </w:r>
      <w:r>
        <w:br w:type="textWrapping"/>
      </w:r>
      <w:r>
        <w:t>你在哪里：前 44 章教你读懂金字塔每一层，</w:t>
      </w:r>
      <w:r>
        <w:br w:type="textWrapping"/>
      </w:r>
      <w:r>
        <w:t>现在你要会"设计"一个 HIL 实验</w:t>
      </w:r>
    </w:p>
    <w:p w14:paraId="3E93FA43">
      <w:pPr>
        <w:pStyle w:val="47"/>
      </w:pPr>
      <w:r>
        <w:t>3. 检查点 B：量化 HIL 验收标准（可判定）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4"/>
        <w:gridCol w:w="2766"/>
        <w:gridCol w:w="2766"/>
      </w:tblGrid>
      <w:tr w14:paraId="61B91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4F412203">
            <w:pPr>
              <w:jc w:val="both"/>
            </w:pPr>
            <w:r>
              <w:rPr>
                <w:b/>
              </w:rPr>
              <w:t>项目</w:t>
            </w:r>
          </w:p>
        </w:tc>
        <w:tc>
          <w:tcPr>
            <w:tcW w:w="2769" w:type="dxa"/>
          </w:tcPr>
          <w:p w14:paraId="2B706685">
            <w:pPr>
              <w:jc w:val="both"/>
            </w:pPr>
            <w:r>
              <w:rPr>
                <w:b/>
              </w:rPr>
              <w:t>验收标准</w:t>
            </w:r>
          </w:p>
        </w:tc>
        <w:tc>
          <w:tcPr>
            <w:tcW w:w="2769" w:type="dxa"/>
          </w:tcPr>
          <w:p w14:paraId="4480F529">
            <w:pPr>
              <w:jc w:val="both"/>
            </w:pPr>
            <w:r>
              <w:rPr>
                <w:b/>
              </w:rPr>
              <w:t>方法</w:t>
            </w:r>
          </w:p>
        </w:tc>
      </w:tr>
      <w:tr w14:paraId="4F254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CCD8BA6">
            <w:pPr>
              <w:jc w:val="both"/>
            </w:pPr>
            <w:r>
              <w:t>Capture 稳定性</w:t>
            </w:r>
          </w:p>
        </w:tc>
        <w:tc>
          <w:tcPr>
            <w:tcW w:w="2769" w:type="dxa"/>
          </w:tcPr>
          <w:p w14:paraId="45FCC354">
            <w:pPr>
              <w:jc w:val="both"/>
            </w:pPr>
            <w:r>
              <w:t>30 分钟 XRUN = 0</w:t>
            </w:r>
          </w:p>
        </w:tc>
        <w:tc>
          <w:tcPr>
            <w:tcW w:w="2769" w:type="dxa"/>
          </w:tcPr>
          <w:p w14:paraId="206E63FE">
            <w:pPr>
              <w:jc w:val="both"/>
            </w:pPr>
            <w:r>
              <w:t>长时间录音 + dmesg 计数</w:t>
            </w:r>
          </w:p>
        </w:tc>
      </w:tr>
      <w:tr w14:paraId="1B990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E19A813">
            <w:pPr>
              <w:jc w:val="both"/>
            </w:pPr>
            <w:r>
              <w:t>Actor 队列</w:t>
            </w:r>
          </w:p>
        </w:tc>
        <w:tc>
          <w:tcPr>
            <w:tcW w:w="2769" w:type="dxa"/>
          </w:tcPr>
          <w:p w14:paraId="046CD30E">
            <w:pPr>
              <w:jc w:val="both"/>
            </w:pPr>
            <w:r>
              <w:t>高水位 ≤ 3/4</w:t>
            </w:r>
          </w:p>
        </w:tc>
        <w:tc>
          <w:tcPr>
            <w:tcW w:w="2769" w:type="dxa"/>
          </w:tcPr>
          <w:p w14:paraId="70EF99AD">
            <w:pPr>
              <w:jc w:val="both"/>
            </w:pPr>
            <w:r>
              <w:t>日志/插桩统计 capture_count</w:t>
            </w:r>
          </w:p>
        </w:tc>
      </w:tr>
      <w:tr w14:paraId="3D3B3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2A264C8">
            <w:pPr>
              <w:jc w:val="both"/>
            </w:pPr>
            <w:r>
              <w:t>TTS rebuffer</w:t>
            </w:r>
          </w:p>
        </w:tc>
        <w:tc>
          <w:tcPr>
            <w:tcW w:w="2769" w:type="dxa"/>
          </w:tcPr>
          <w:p w14:paraId="357A0629">
            <w:pPr>
              <w:jc w:val="both"/>
            </w:pPr>
            <w:r>
              <w:t>每 10 分钟 ≤ 1 次</w:t>
            </w:r>
          </w:p>
        </w:tc>
        <w:tc>
          <w:tcPr>
            <w:tcW w:w="2769" w:type="dxa"/>
          </w:tcPr>
          <w:p w14:paraId="672D0A51">
            <w:pPr>
              <w:jc w:val="both"/>
            </w:pPr>
            <w:r>
              <w:t>TTS summary 计数</w:t>
            </w:r>
          </w:p>
        </w:tc>
      </w:tr>
      <w:tr w14:paraId="775C6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6039745">
            <w:pPr>
              <w:jc w:val="both"/>
            </w:pPr>
            <w:r>
              <w:t>首声延迟</w:t>
            </w:r>
          </w:p>
        </w:tc>
        <w:tc>
          <w:tcPr>
            <w:tcW w:w="2769" w:type="dxa"/>
          </w:tcPr>
          <w:p w14:paraId="7CD659D4">
            <w:pPr>
              <w:jc w:val="both"/>
            </w:pPr>
            <w:r>
              <w:t>P95 ≤ 目标值（先测基线）</w:t>
            </w:r>
          </w:p>
        </w:tc>
        <w:tc>
          <w:tcPr>
            <w:tcW w:w="2769" w:type="dxa"/>
          </w:tcPr>
          <w:p w14:paraId="5A7E3B7F">
            <w:pPr>
              <w:jc w:val="both"/>
            </w:pPr>
            <w:r>
              <w:t>时间戳记录</w:t>
            </w:r>
          </w:p>
        </w:tc>
      </w:tr>
      <w:tr w14:paraId="78052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C962F83">
            <w:pPr>
              <w:jc w:val="both"/>
            </w:pPr>
            <w:r>
              <w:t>Cancel ACK</w:t>
            </w:r>
          </w:p>
        </w:tc>
        <w:tc>
          <w:tcPr>
            <w:tcW w:w="2769" w:type="dxa"/>
          </w:tcPr>
          <w:p w14:paraId="0A7C0059">
            <w:pPr>
              <w:jc w:val="both"/>
            </w:pPr>
            <w:r>
              <w:t>记录 P95/P99</w:t>
            </w:r>
          </w:p>
        </w:tc>
        <w:tc>
          <w:tcPr>
            <w:tcW w:w="2769" w:type="dxa"/>
          </w:tcPr>
          <w:p w14:paraId="1BD58A5B">
            <w:pPr>
              <w:jc w:val="both"/>
            </w:pPr>
            <w:r>
              <w:t>cancel ACK wait_ms 日志</w:t>
            </w:r>
          </w:p>
        </w:tc>
      </w:tr>
      <w:tr w14:paraId="43991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1A9EB38">
            <w:pPr>
              <w:jc w:val="both"/>
            </w:pPr>
            <w:r>
              <w:t>唤醒 FRR</w:t>
            </w:r>
          </w:p>
        </w:tc>
        <w:tc>
          <w:tcPr>
            <w:tcW w:w="2769" w:type="dxa"/>
          </w:tcPr>
          <w:p w14:paraId="047223AA">
            <w:pPr>
              <w:jc w:val="both"/>
            </w:pPr>
            <w:r>
              <w:t>0.5m/1m/2m 分距离统计</w:t>
            </w:r>
          </w:p>
        </w:tc>
        <w:tc>
          <w:tcPr>
            <w:tcW w:w="2769" w:type="dxa"/>
          </w:tcPr>
          <w:p w14:paraId="2F16ED35">
            <w:pPr>
              <w:jc w:val="both"/>
            </w:pPr>
            <w:r>
              <w:t>固定脚本触发</w:t>
            </w:r>
          </w:p>
        </w:tc>
      </w:tr>
      <w:tr w14:paraId="3C5B6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213AEE0">
            <w:pPr>
              <w:jc w:val="both"/>
            </w:pPr>
            <w:r>
              <w:t>误唤醒 FAR</w:t>
            </w:r>
          </w:p>
        </w:tc>
        <w:tc>
          <w:tcPr>
            <w:tcW w:w="2769" w:type="dxa"/>
          </w:tcPr>
          <w:p w14:paraId="1653462C">
            <w:pPr>
              <w:jc w:val="both"/>
            </w:pPr>
            <w:r>
              <w:t>每小时次数</w:t>
            </w:r>
          </w:p>
        </w:tc>
        <w:tc>
          <w:tcPr>
            <w:tcW w:w="2769" w:type="dxa"/>
          </w:tcPr>
          <w:p w14:paraId="3144FD03">
            <w:pPr>
              <w:jc w:val="both"/>
            </w:pPr>
            <w:r>
              <w:t>长稳运行</w:t>
            </w:r>
          </w:p>
        </w:tc>
      </w:tr>
      <w:tr w14:paraId="4C38C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106DE5B">
            <w:pPr>
              <w:jc w:val="both"/>
            </w:pPr>
            <w:r>
              <w:t>VAD 矩阵</w:t>
            </w:r>
          </w:p>
        </w:tc>
        <w:tc>
          <w:tcPr>
            <w:tcW w:w="2769" w:type="dxa"/>
          </w:tcPr>
          <w:p w14:paraId="723D2350">
            <w:pPr>
              <w:jc w:val="both"/>
            </w:pPr>
            <w:r>
              <w:t>安静/音乐/近讲/远讲</w:t>
            </w:r>
          </w:p>
        </w:tc>
        <w:tc>
          <w:tcPr>
            <w:tcW w:w="2769" w:type="dxa"/>
          </w:tcPr>
          <w:p w14:paraId="07B92DB5">
            <w:pPr>
              <w:jc w:val="both"/>
            </w:pPr>
            <w:r>
              <w:t>固定语料回放</w:t>
            </w:r>
          </w:p>
        </w:tc>
      </w:tr>
      <w:tr w14:paraId="0A24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BD6B85D">
            <w:pPr>
              <w:jc w:val="both"/>
            </w:pPr>
            <w:r>
              <w:t>Camera</w:t>
            </w:r>
          </w:p>
        </w:tc>
        <w:tc>
          <w:tcPr>
            <w:tcW w:w="2769" w:type="dxa"/>
          </w:tcPr>
          <w:p w14:paraId="5620549D">
            <w:pPr>
              <w:jc w:val="both"/>
            </w:pPr>
            <w:r>
              <w:t>FPS/CPU/RSS/音频 XRUN</w:t>
            </w:r>
          </w:p>
        </w:tc>
        <w:tc>
          <w:tcPr>
            <w:tcW w:w="2769" w:type="dxa"/>
          </w:tcPr>
          <w:p w14:paraId="41ABA483">
            <w:pPr>
              <w:jc w:val="both"/>
            </w:pPr>
            <w:r>
              <w:t>资源采样 + 音频日志</w:t>
            </w:r>
          </w:p>
        </w:tc>
      </w:tr>
      <w:tr w14:paraId="11294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CF3260B">
            <w:pPr>
              <w:jc w:val="both"/>
            </w:pPr>
            <w:r>
              <w:t>长稳</w:t>
            </w:r>
          </w:p>
        </w:tc>
        <w:tc>
          <w:tcPr>
            <w:tcW w:w="2769" w:type="dxa"/>
          </w:tcPr>
          <w:p w14:paraId="3579B847">
            <w:pPr>
              <w:jc w:val="both"/>
            </w:pPr>
            <w:r>
              <w:t>24h RSS/FD 不单调增长</w:t>
            </w:r>
          </w:p>
        </w:tc>
        <w:tc>
          <w:tcPr>
            <w:tcW w:w="2769" w:type="dxa"/>
          </w:tcPr>
          <w:p w14:paraId="6CEC0A15">
            <w:pPr>
              <w:jc w:val="both"/>
            </w:pPr>
            <w:r>
              <w:t>每小时采样</w:t>
            </w:r>
          </w:p>
        </w:tc>
      </w:tr>
    </w:tbl>
    <w:p w14:paraId="4B34912A"/>
    <w:p w14:paraId="191FE434">
      <w:pPr>
        <w:pStyle w:val="25"/>
      </w:pPr>
      <w:r>
        <w:t>验收纪律：每个实验记录环境版本（教材基线表）、原始日志、CSV 数据、pass/fail 结论。</w:t>
      </w:r>
    </w:p>
    <w:p w14:paraId="6997777F">
      <w:pPr>
        <w:pStyle w:val="47"/>
      </w:pPr>
      <w:r>
        <w:t>4. 提交证据（学完第七篇的验收）</w:t>
      </w:r>
    </w:p>
    <w:p w14:paraId="7E7B30C0">
      <w:pPr>
        <w:pStyle w:val="56"/>
      </w:pPr>
      <w:r>
        <w:t>设计一个"cancel ACK 延迟"实验：步骤、指标、pass 标准。</w:t>
      </w:r>
    </w:p>
    <w:p w14:paraId="34262B0F">
      <w:pPr>
        <w:pStyle w:val="56"/>
      </w:pPr>
      <w:r>
        <w:t>解释为什么 host harness 全绿 ≠ AEC 效果合格。</w:t>
      </w:r>
    </w:p>
    <w:p w14:paraId="78883BDC">
      <w:pPr>
        <w:pStyle w:val="56"/>
      </w:pPr>
      <w:r>
        <w:t>跑一个 30 分钟 capture 稳定性实验并记录 XRUN 计数。</w:t>
      </w:r>
    </w:p>
    <w:p w14:paraId="1C368608">
      <w:pPr>
        <w:pStyle w:val="56"/>
      </w:pPr>
      <w:r>
        <w:t>挑战题：给出唤醒 FAR/FRR 的折中策略（灵敏度参数如何影响两者）。</w:t>
      </w:r>
    </w:p>
    <w:p w14:paraId="6479A556">
      <w:pPr>
        <w:pStyle w:val="45"/>
        <w:keepNext/>
        <w:pageBreakBefore/>
      </w:pPr>
      <w:bookmarkStart w:id="61" w:name="_Toc19900"/>
      <w:r>
        <w:t>附录</w:t>
      </w:r>
      <w:bookmarkEnd w:id="61"/>
    </w:p>
    <w:p w14:paraId="240CB245">
      <w:pPr>
        <w:pStyle w:val="46"/>
        <w:keepNext/>
        <w:pageBreakBefore/>
      </w:pPr>
      <w:bookmarkStart w:id="62" w:name="_Toc23055"/>
      <w:r>
        <w:t>附录A  核心源码阅读卡</w:t>
      </w:r>
      <w:bookmarkEnd w:id="62"/>
    </w:p>
    <w:p w14:paraId="198A826E">
      <w:pPr>
        <w:pStyle w:val="25"/>
      </w:pPr>
      <w:r>
        <w:t>对每个核心文件，用同一套"十问"快速建立心智模型。阅读任何函数前先过这张卡。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1"/>
        <w:gridCol w:w="671"/>
        <w:gridCol w:w="799"/>
        <w:gridCol w:w="728"/>
        <w:gridCol w:w="410"/>
        <w:gridCol w:w="518"/>
        <w:gridCol w:w="738"/>
        <w:gridCol w:w="907"/>
        <w:gridCol w:w="1083"/>
        <w:gridCol w:w="732"/>
        <w:gridCol w:w="529"/>
      </w:tblGrid>
      <w:tr w14:paraId="2A4AF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55" w:type="dxa"/>
          </w:tcPr>
          <w:p w14:paraId="42286D55">
            <w:pPr>
              <w:jc w:val="both"/>
            </w:pPr>
            <w:r>
              <w:rPr>
                <w:b/>
              </w:rPr>
              <w:t>文件</w:t>
            </w:r>
          </w:p>
        </w:tc>
        <w:tc>
          <w:tcPr>
            <w:tcW w:w="755" w:type="dxa"/>
          </w:tcPr>
          <w:p w14:paraId="3AD67E63">
            <w:pPr>
              <w:jc w:val="both"/>
            </w:pPr>
            <w:r>
              <w:rPr>
                <w:b/>
              </w:rPr>
              <w:t>谁调用</w:t>
            </w:r>
          </w:p>
        </w:tc>
        <w:tc>
          <w:tcPr>
            <w:tcW w:w="755" w:type="dxa"/>
          </w:tcPr>
          <w:p w14:paraId="08F25CDA">
            <w:pPr>
              <w:jc w:val="both"/>
            </w:pPr>
            <w:r>
              <w:rPr>
                <w:b/>
              </w:rPr>
              <w:t>哪个线程</w:t>
            </w:r>
          </w:p>
        </w:tc>
        <w:tc>
          <w:tcPr>
            <w:tcW w:w="755" w:type="dxa"/>
          </w:tcPr>
          <w:p w14:paraId="67EC3F8D">
            <w:pPr>
              <w:jc w:val="both"/>
            </w:pPr>
            <w:r>
              <w:rPr>
                <w:b/>
              </w:rPr>
              <w:t>输入</w:t>
            </w:r>
          </w:p>
        </w:tc>
        <w:tc>
          <w:tcPr>
            <w:tcW w:w="755" w:type="dxa"/>
          </w:tcPr>
          <w:p w14:paraId="17651646">
            <w:pPr>
              <w:jc w:val="both"/>
            </w:pPr>
            <w:r>
              <w:rPr>
                <w:b/>
              </w:rPr>
              <w:t>输出</w:t>
            </w:r>
          </w:p>
        </w:tc>
        <w:tc>
          <w:tcPr>
            <w:tcW w:w="755" w:type="dxa"/>
          </w:tcPr>
          <w:p w14:paraId="5DFCFFA6">
            <w:pPr>
              <w:jc w:val="both"/>
            </w:pPr>
            <w:r>
              <w:rPr>
                <w:b/>
              </w:rPr>
              <w:t>修改状态</w:t>
            </w:r>
          </w:p>
        </w:tc>
        <w:tc>
          <w:tcPr>
            <w:tcW w:w="755" w:type="dxa"/>
          </w:tcPr>
          <w:p w14:paraId="3AC8EE97">
            <w:pPr>
              <w:jc w:val="both"/>
            </w:pPr>
            <w:r>
              <w:rPr>
                <w:b/>
              </w:rPr>
              <w:t>状态owner</w:t>
            </w:r>
          </w:p>
        </w:tc>
        <w:tc>
          <w:tcPr>
            <w:tcW w:w="755" w:type="dxa"/>
          </w:tcPr>
          <w:p w14:paraId="223909D6">
            <w:pPr>
              <w:jc w:val="both"/>
            </w:pPr>
            <w:r>
              <w:rPr>
                <w:b/>
              </w:rPr>
              <w:t>阻塞点</w:t>
            </w:r>
          </w:p>
        </w:tc>
        <w:tc>
          <w:tcPr>
            <w:tcW w:w="755" w:type="dxa"/>
          </w:tcPr>
          <w:p w14:paraId="7CE1E592">
            <w:pPr>
              <w:jc w:val="both"/>
            </w:pPr>
            <w:r>
              <w:rPr>
                <w:b/>
              </w:rPr>
              <w:t>失败传播</w:t>
            </w:r>
          </w:p>
        </w:tc>
        <w:tc>
          <w:tcPr>
            <w:tcW w:w="755" w:type="dxa"/>
          </w:tcPr>
          <w:p w14:paraId="27E9A65C">
            <w:pPr>
              <w:jc w:val="both"/>
            </w:pPr>
            <w:r>
              <w:rPr>
                <w:b/>
              </w:rPr>
              <w:t>资源释放</w:t>
            </w:r>
          </w:p>
        </w:tc>
        <w:tc>
          <w:tcPr>
            <w:tcW w:w="755" w:type="dxa"/>
          </w:tcPr>
          <w:p w14:paraId="62879882">
            <w:pPr>
              <w:jc w:val="both"/>
            </w:pPr>
            <w:r>
              <w:rPr>
                <w:b/>
              </w:rPr>
              <w:t>对应测试</w:t>
            </w:r>
          </w:p>
        </w:tc>
      </w:tr>
      <w:tr w14:paraId="4BD04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5" w:type="dxa"/>
          </w:tcPr>
          <w:p w14:paraId="647DFB77">
            <w:pPr>
              <w:jc w:val="both"/>
            </w:pPr>
            <w:r>
              <w:t>main.cpp</w:t>
            </w:r>
          </w:p>
        </w:tc>
        <w:tc>
          <w:tcPr>
            <w:tcW w:w="755" w:type="dxa"/>
          </w:tcPr>
          <w:p w14:paraId="27FAA309">
            <w:pPr>
              <w:jc w:val="both"/>
            </w:pPr>
            <w:r>
              <w:t>init 脚本</w:t>
            </w:r>
          </w:p>
        </w:tc>
        <w:tc>
          <w:tcPr>
            <w:tcW w:w="755" w:type="dxa"/>
          </w:tcPr>
          <w:p w14:paraId="30F9A32D">
            <w:pPr>
              <w:jc w:val="both"/>
            </w:pPr>
            <w:r>
              <w:t>主线程</w:t>
            </w:r>
          </w:p>
        </w:tc>
        <w:tc>
          <w:tcPr>
            <w:tcW w:w="755" w:type="dxa"/>
          </w:tcPr>
          <w:p w14:paraId="4CE5E7C3">
            <w:pPr>
              <w:jc w:val="both"/>
            </w:pPr>
            <w:r>
              <w:t>argv/envp</w:t>
            </w:r>
          </w:p>
        </w:tc>
        <w:tc>
          <w:tcPr>
            <w:tcW w:w="755" w:type="dxa"/>
          </w:tcPr>
          <w:p w14:paraId="3F19AF25">
            <w:pPr>
              <w:jc w:val="both"/>
            </w:pPr>
            <w:r>
              <w:t>退出码</w:t>
            </w:r>
          </w:p>
        </w:tc>
        <w:tc>
          <w:tcPr>
            <w:tcW w:w="755" w:type="dxa"/>
          </w:tcPr>
          <w:p w14:paraId="4620F0C7">
            <w:pPr>
              <w:jc w:val="both"/>
            </w:pPr>
            <w:r>
              <w:t>无</w:t>
            </w:r>
          </w:p>
        </w:tc>
        <w:tc>
          <w:tcPr>
            <w:tcW w:w="755" w:type="dxa"/>
          </w:tcPr>
          <w:p w14:paraId="374F249E">
            <w:pPr>
              <w:jc w:val="both"/>
            </w:pPr>
            <w:r>
              <w:t>-</w:t>
            </w:r>
          </w:p>
        </w:tc>
        <w:tc>
          <w:tcPr>
            <w:tcW w:w="755" w:type="dxa"/>
          </w:tcPr>
          <w:p w14:paraId="5DD9F517">
            <w:pPr>
              <w:jc w:val="both"/>
            </w:pPr>
            <w:r>
              <w:t>无</w:t>
            </w:r>
          </w:p>
        </w:tc>
        <w:tc>
          <w:tcPr>
            <w:tcW w:w="755" w:type="dxa"/>
          </w:tcPr>
          <w:p w14:paraId="6716162A">
            <w:pPr>
              <w:jc w:val="both"/>
            </w:pPr>
            <w:r>
              <w:t>exit code</w:t>
            </w:r>
          </w:p>
        </w:tc>
        <w:tc>
          <w:tcPr>
            <w:tcW w:w="755" w:type="dxa"/>
          </w:tcPr>
          <w:p w14:paraId="1BCABF21">
            <w:pPr>
              <w:jc w:val="both"/>
            </w:pPr>
            <w:r>
              <w:t>OS</w:t>
            </w:r>
          </w:p>
        </w:tc>
        <w:tc>
          <w:tcPr>
            <w:tcW w:w="755" w:type="dxa"/>
          </w:tcPr>
          <w:p w14:paraId="39567931">
            <w:pPr>
              <w:jc w:val="both"/>
            </w:pPr>
            <w:r>
              <w:t>config test</w:t>
            </w:r>
          </w:p>
        </w:tc>
      </w:tr>
      <w:tr w14:paraId="0130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5" w:type="dxa"/>
          </w:tcPr>
          <w:p w14:paraId="67D41783">
            <w:pPr>
              <w:jc w:val="both"/>
            </w:pPr>
            <w:r>
              <w:t>voice_client.cpp</w:t>
            </w:r>
            <w:r>
              <w:br w:type="textWrapping"/>
            </w:r>
            <w:r>
              <w:t>Run/OnFrame/HandleEvent</w:t>
            </w:r>
          </w:p>
        </w:tc>
        <w:tc>
          <w:tcPr>
            <w:tcW w:w="755" w:type="dxa"/>
          </w:tcPr>
          <w:p w14:paraId="45C28FCB">
            <w:pPr>
              <w:jc w:val="both"/>
            </w:pPr>
            <w:r>
              <w:t>main</w:t>
            </w:r>
          </w:p>
        </w:tc>
        <w:tc>
          <w:tcPr>
            <w:tcW w:w="755" w:type="dxa"/>
          </w:tcPr>
          <w:p w14:paraId="2C8E5A51">
            <w:pPr>
              <w:jc w:val="both"/>
            </w:pPr>
            <w:r>
              <w:t>actor</w:t>
            </w:r>
          </w:p>
        </w:tc>
        <w:tc>
          <w:tcPr>
            <w:tcW w:w="755" w:type="dxa"/>
          </w:tcPr>
          <w:p w14:paraId="3CA56C97">
            <w:pPr>
              <w:jc w:val="both"/>
            </w:pPr>
            <w:r>
              <w:t>CaptureFrame/事件</w:t>
            </w:r>
          </w:p>
        </w:tc>
        <w:tc>
          <w:tcPr>
            <w:tcW w:w="755" w:type="dxa"/>
          </w:tcPr>
          <w:p w14:paraId="10D93AE3">
            <w:pPr>
              <w:jc w:val="both"/>
            </w:pPr>
            <w:r>
              <w:t>控制帧/状态</w:t>
            </w:r>
          </w:p>
        </w:tc>
        <w:tc>
          <w:tcPr>
            <w:tcW w:w="755" w:type="dxa"/>
          </w:tcPr>
          <w:p w14:paraId="333F5CFE">
            <w:pPr>
              <w:jc w:val="both"/>
            </w:pPr>
            <w:r>
              <w:t>全部会话状态</w:t>
            </w:r>
          </w:p>
        </w:tc>
        <w:tc>
          <w:tcPr>
            <w:tcW w:w="755" w:type="dxa"/>
          </w:tcPr>
          <w:p w14:paraId="4DB72ED1">
            <w:pPr>
              <w:jc w:val="both"/>
            </w:pPr>
            <w:r>
              <w:t>actor</w:t>
            </w:r>
          </w:p>
        </w:tc>
        <w:tc>
          <w:tcPr>
            <w:tcW w:w="755" w:type="dxa"/>
          </w:tcPr>
          <w:p w14:paraId="78093624">
            <w:pPr>
              <w:jc w:val="both"/>
            </w:pPr>
            <w:r>
              <w:t>Capture≤100ms</w:t>
            </w:r>
          </w:p>
        </w:tc>
        <w:tc>
          <w:tcPr>
            <w:tcW w:w="755" w:type="dxa"/>
          </w:tcPr>
          <w:p w14:paraId="6A03B94B">
            <w:pPr>
              <w:jc w:val="both"/>
            </w:pPr>
            <w:r>
              <w:t>Fail/LoseConnection</w:t>
            </w:r>
          </w:p>
        </w:tc>
        <w:tc>
          <w:tcPr>
            <w:tcW w:w="755" w:type="dxa"/>
          </w:tcPr>
          <w:p w14:paraId="3D145479">
            <w:pPr>
              <w:jc w:val="both"/>
            </w:pPr>
            <w:r>
              <w:t>transport/audio</w:t>
            </w:r>
          </w:p>
        </w:tc>
        <w:tc>
          <w:tcPr>
            <w:tcW w:w="755" w:type="dxa"/>
          </w:tcPr>
          <w:p w14:paraId="646F0B4E">
            <w:pPr>
              <w:jc w:val="both"/>
            </w:pPr>
            <w:r>
              <w:t>harness</w:t>
            </w:r>
          </w:p>
        </w:tc>
      </w:tr>
      <w:tr w14:paraId="5989B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5" w:type="dxa"/>
          </w:tcPr>
          <w:p w14:paraId="2BA6F053">
            <w:pPr>
              <w:jc w:val="both"/>
            </w:pPr>
            <w:r>
              <w:t>audio_engine.cpp</w:t>
            </w:r>
            <w:r>
              <w:br w:type="textWrapping"/>
            </w:r>
            <w:r>
              <w:t>CaptureLoop/PlaybackLoop</w:t>
            </w:r>
          </w:p>
        </w:tc>
        <w:tc>
          <w:tcPr>
            <w:tcW w:w="755" w:type="dxa"/>
          </w:tcPr>
          <w:p w14:paraId="00E824AA">
            <w:pPr>
              <w:jc w:val="both"/>
            </w:pPr>
            <w:r>
              <w:t>AudioEngine</w:t>
            </w:r>
          </w:p>
        </w:tc>
        <w:tc>
          <w:tcPr>
            <w:tcW w:w="755" w:type="dxa"/>
          </w:tcPr>
          <w:p w14:paraId="7EB33640">
            <w:pPr>
              <w:jc w:val="both"/>
            </w:pPr>
            <w:r>
              <w:t>capture/playback</w:t>
            </w:r>
          </w:p>
        </w:tc>
        <w:tc>
          <w:tcPr>
            <w:tcW w:w="755" w:type="dxa"/>
          </w:tcPr>
          <w:p w14:paraId="42E8A6B0">
            <w:pPr>
              <w:jc w:val="both"/>
            </w:pPr>
            <w:r>
              <w:t>ALSA/环</w:t>
            </w:r>
          </w:p>
        </w:tc>
        <w:tc>
          <w:tcPr>
            <w:tcW w:w="755" w:type="dxa"/>
          </w:tcPr>
          <w:p w14:paraId="5829399A">
            <w:pPr>
              <w:jc w:val="both"/>
            </w:pPr>
            <w:r>
              <w:t>帧/播放</w:t>
            </w:r>
          </w:p>
        </w:tc>
        <w:tc>
          <w:tcPr>
            <w:tcW w:w="755" w:type="dxa"/>
          </w:tcPr>
          <w:p w14:paraId="15618F78">
            <w:pPr>
              <w:jc w:val="both"/>
            </w:pPr>
            <w:r>
              <w:t>队列/播放状态</w:t>
            </w:r>
          </w:p>
        </w:tc>
        <w:tc>
          <w:tcPr>
            <w:tcW w:w="755" w:type="dxa"/>
          </w:tcPr>
          <w:p w14:paraId="0AE39AFC">
            <w:pPr>
              <w:jc w:val="both"/>
            </w:pPr>
            <w:r>
              <w:t>engine+线程</w:t>
            </w:r>
          </w:p>
        </w:tc>
        <w:tc>
          <w:tcPr>
            <w:tcW w:w="755" w:type="dxa"/>
          </w:tcPr>
          <w:p w14:paraId="4479559A">
            <w:pPr>
              <w:jc w:val="both"/>
            </w:pPr>
            <w:r>
              <w:t>readi/writei/condvar</w:t>
            </w:r>
          </w:p>
        </w:tc>
        <w:tc>
          <w:tcPr>
            <w:tcW w:w="755" w:type="dxa"/>
          </w:tcPr>
          <w:p w14:paraId="2C674F05">
            <w:pPr>
              <w:jc w:val="both"/>
            </w:pPr>
            <w:r>
              <w:t>capture_failed</w:t>
            </w:r>
          </w:p>
        </w:tc>
        <w:tc>
          <w:tcPr>
            <w:tcW w:w="755" w:type="dxa"/>
          </w:tcPr>
          <w:p w14:paraId="634248D3">
            <w:pPr>
              <w:jc w:val="both"/>
            </w:pPr>
            <w:r>
              <w:t>Close</w:t>
            </w:r>
          </w:p>
        </w:tc>
        <w:tc>
          <w:tcPr>
            <w:tcW w:w="755" w:type="dxa"/>
          </w:tcPr>
          <w:p w14:paraId="06E8AA3F">
            <w:pPr>
              <w:jc w:val="both"/>
            </w:pPr>
            <w:r>
              <w:t>audio harness</w:t>
            </w:r>
          </w:p>
        </w:tc>
      </w:tr>
      <w:tr w14:paraId="5209C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5" w:type="dxa"/>
          </w:tcPr>
          <w:p w14:paraId="29DCC381">
            <w:pPr>
              <w:jc w:val="both"/>
            </w:pPr>
            <w:r>
              <w:t>audio_backend.cpp</w:t>
            </w:r>
            <w:r>
              <w:br w:type="textWrapping"/>
            </w:r>
            <w:r>
              <w:t>ProcessCapture20ms</w:t>
            </w:r>
          </w:p>
        </w:tc>
        <w:tc>
          <w:tcPr>
            <w:tcW w:w="755" w:type="dxa"/>
          </w:tcPr>
          <w:p w14:paraId="014AD7EA">
            <w:pPr>
              <w:jc w:val="both"/>
            </w:pPr>
            <w:r>
              <w:t>capture 线程</w:t>
            </w:r>
          </w:p>
        </w:tc>
        <w:tc>
          <w:tcPr>
            <w:tcW w:w="755" w:type="dxa"/>
          </w:tcPr>
          <w:p w14:paraId="153E1E0A">
            <w:pPr>
              <w:jc w:val="both"/>
            </w:pPr>
            <w:r>
              <w:t>capture</w:t>
            </w:r>
          </w:p>
        </w:tc>
        <w:tc>
          <w:tcPr>
            <w:tcW w:w="755" w:type="dxa"/>
          </w:tcPr>
          <w:p w14:paraId="61F4BFCA">
            <w:pPr>
              <w:jc w:val="both"/>
            </w:pPr>
            <w:r>
              <w:t>48k 4ch</w:t>
            </w:r>
          </w:p>
        </w:tc>
        <w:tc>
          <w:tcPr>
            <w:tcW w:w="755" w:type="dxa"/>
          </w:tcPr>
          <w:p w14:paraId="783CAE6F">
            <w:pPr>
              <w:jc w:val="both"/>
            </w:pPr>
            <w:r>
              <w:t>16k mono</w:t>
            </w:r>
          </w:p>
        </w:tc>
        <w:tc>
          <w:tcPr>
            <w:tcW w:w="755" w:type="dxa"/>
          </w:tcPr>
          <w:p w14:paraId="6DC99BB4">
            <w:pPr>
              <w:jc w:val="both"/>
            </w:pPr>
            <w:r>
              <w:t>3A/VAD 状态</w:t>
            </w:r>
          </w:p>
        </w:tc>
        <w:tc>
          <w:tcPr>
            <w:tcW w:w="755" w:type="dxa"/>
          </w:tcPr>
          <w:p w14:paraId="0665AC57">
            <w:pPr>
              <w:jc w:val="both"/>
            </w:pPr>
            <w:r>
              <w:t>backend</w:t>
            </w:r>
          </w:p>
        </w:tc>
        <w:tc>
          <w:tcPr>
            <w:tcW w:w="755" w:type="dxa"/>
          </w:tcPr>
          <w:p w14:paraId="67A086F9">
            <w:pPr>
              <w:jc w:val="both"/>
            </w:pPr>
            <w:r>
              <w:t>snd_pcm_readi</w:t>
            </w:r>
          </w:p>
        </w:tc>
        <w:tc>
          <w:tcPr>
            <w:tcW w:w="755" w:type="dxa"/>
          </w:tcPr>
          <w:p w14:paraId="56F31428">
            <w:pPr>
              <w:jc w:val="both"/>
            </w:pPr>
            <w:r>
              <w:t>SetError→Fail</w:t>
            </w:r>
          </w:p>
        </w:tc>
        <w:tc>
          <w:tcPr>
            <w:tcW w:w="755" w:type="dxa"/>
          </w:tcPr>
          <w:p w14:paraId="7E053C5B">
            <w:pPr>
              <w:jc w:val="both"/>
            </w:pPr>
            <w:r>
              <w:t>Close</w:t>
            </w:r>
          </w:p>
        </w:tc>
        <w:tc>
          <w:tcPr>
            <w:tcW w:w="755" w:type="dxa"/>
          </w:tcPr>
          <w:p w14:paraId="05FC8B4E">
            <w:pPr>
              <w:jc w:val="both"/>
            </w:pPr>
            <w:r>
              <w:t>HIL</w:t>
            </w:r>
          </w:p>
        </w:tc>
      </w:tr>
      <w:tr w14:paraId="2638F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5" w:type="dxa"/>
          </w:tcPr>
          <w:p w14:paraId="77F817E6">
            <w:pPr>
              <w:jc w:val="both"/>
            </w:pPr>
            <w:r>
              <w:t>rockchip_voice_dsp.cpp</w:t>
            </w:r>
            <w:r>
              <w:br w:type="textWrapping"/>
            </w:r>
            <w:r>
              <w:t>Process</w:t>
            </w:r>
          </w:p>
        </w:tc>
        <w:tc>
          <w:tcPr>
            <w:tcW w:w="755" w:type="dxa"/>
          </w:tcPr>
          <w:p w14:paraId="09D6AD1F">
            <w:pPr>
              <w:jc w:val="both"/>
            </w:pPr>
            <w:r>
              <w:t>capture 线程</w:t>
            </w:r>
          </w:p>
        </w:tc>
        <w:tc>
          <w:tcPr>
            <w:tcW w:w="755" w:type="dxa"/>
          </w:tcPr>
          <w:p w14:paraId="060D0D7C">
            <w:pPr>
              <w:jc w:val="both"/>
            </w:pPr>
            <w:r>
              <w:t>capture</w:t>
            </w:r>
          </w:p>
        </w:tc>
        <w:tc>
          <w:tcPr>
            <w:tcW w:w="755" w:type="dxa"/>
          </w:tcPr>
          <w:p w14:paraId="41213BD1">
            <w:pPr>
              <w:jc w:val="both"/>
            </w:pPr>
            <w:r>
              <w:t>320×3通道</w:t>
            </w:r>
          </w:p>
        </w:tc>
        <w:tc>
          <w:tcPr>
            <w:tcW w:w="755" w:type="dxa"/>
          </w:tcPr>
          <w:p w14:paraId="7462C5F2">
            <w:pPr>
              <w:jc w:val="both"/>
            </w:pPr>
            <w:r>
              <w:t>320 mono</w:t>
            </w:r>
          </w:p>
        </w:tc>
        <w:tc>
          <w:tcPr>
            <w:tcW w:w="755" w:type="dxa"/>
          </w:tcPr>
          <w:p w14:paraId="1155F498">
            <w:pPr>
              <w:jc w:val="both"/>
            </w:pPr>
            <w:r>
              <w:t>FIFO</w:t>
            </w:r>
          </w:p>
        </w:tc>
        <w:tc>
          <w:tcPr>
            <w:tcW w:w="755" w:type="dxa"/>
          </w:tcPr>
          <w:p w14:paraId="3B56F43E">
            <w:pPr>
              <w:jc w:val="both"/>
            </w:pPr>
            <w:r>
              <w:t>dsp</w:t>
            </w:r>
          </w:p>
        </w:tc>
        <w:tc>
          <w:tcPr>
            <w:tcW w:w="755" w:type="dxa"/>
          </w:tcPr>
          <w:p w14:paraId="2B31F2E7">
            <w:pPr>
              <w:jc w:val="both"/>
            </w:pPr>
            <w:r>
              <w:t>无（纯计算）</w:t>
            </w:r>
          </w:p>
        </w:tc>
        <w:tc>
          <w:tcPr>
            <w:tcW w:w="755" w:type="dxa"/>
          </w:tcPr>
          <w:p w14:paraId="72BE2A59">
            <w:pPr>
              <w:jc w:val="both"/>
            </w:pPr>
            <w:r>
              <w:t>Close+重开</w:t>
            </w:r>
          </w:p>
        </w:tc>
        <w:tc>
          <w:tcPr>
            <w:tcW w:w="755" w:type="dxa"/>
          </w:tcPr>
          <w:p w14:paraId="1597DA17">
            <w:pPr>
              <w:jc w:val="both"/>
            </w:pPr>
            <w:r>
              <w:t>Close</w:t>
            </w:r>
          </w:p>
        </w:tc>
        <w:tc>
          <w:tcPr>
            <w:tcW w:w="755" w:type="dxa"/>
          </w:tcPr>
          <w:p w14:paraId="27B44EE4">
            <w:pPr>
              <w:jc w:val="both"/>
            </w:pPr>
            <w:r>
              <w:t>HIL</w:t>
            </w:r>
          </w:p>
        </w:tc>
      </w:tr>
      <w:tr w14:paraId="549D3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5" w:type="dxa"/>
          </w:tcPr>
          <w:p w14:paraId="577ABE6C">
            <w:pPr>
              <w:jc w:val="both"/>
            </w:pPr>
            <w:r>
              <w:t>voice_transport.cpp</w:t>
            </w:r>
            <w:r>
              <w:br w:type="textWrapping"/>
            </w:r>
            <w:r>
              <w:t>DispatchSend/OnBinary</w:t>
            </w:r>
          </w:p>
        </w:tc>
        <w:tc>
          <w:tcPr>
            <w:tcW w:w="755" w:type="dxa"/>
          </w:tcPr>
          <w:p w14:paraId="6135C720">
            <w:pPr>
              <w:jc w:val="both"/>
            </w:pPr>
            <w:r>
              <w:t>actor/ASIO</w:t>
            </w:r>
          </w:p>
        </w:tc>
        <w:tc>
          <w:tcPr>
            <w:tcW w:w="755" w:type="dxa"/>
          </w:tcPr>
          <w:p w14:paraId="0ABF5112">
            <w:pPr>
              <w:jc w:val="both"/>
            </w:pPr>
            <w:r>
              <w:t>双线程</w:t>
            </w:r>
          </w:p>
        </w:tc>
        <w:tc>
          <w:tcPr>
            <w:tcW w:w="755" w:type="dxa"/>
          </w:tcPr>
          <w:p w14:paraId="45C6112D">
            <w:pPr>
              <w:jc w:val="both"/>
            </w:pPr>
            <w:r>
              <w:t>控制帧/PCM</w:t>
            </w:r>
          </w:p>
        </w:tc>
        <w:tc>
          <w:tcPr>
            <w:tcW w:w="755" w:type="dxa"/>
          </w:tcPr>
          <w:p w14:paraId="5D569224">
            <w:pPr>
              <w:jc w:val="both"/>
            </w:pPr>
            <w:r>
              <w:t>事件/帧</w:t>
            </w:r>
          </w:p>
        </w:tc>
        <w:tc>
          <w:tcPr>
            <w:tcW w:w="755" w:type="dxa"/>
          </w:tcPr>
          <w:p w14:paraId="62C66152">
            <w:pPr>
              <w:jc w:val="both"/>
            </w:pPr>
            <w:r>
              <w:t>连接状态</w:t>
            </w:r>
          </w:p>
        </w:tc>
        <w:tc>
          <w:tcPr>
            <w:tcW w:w="755" w:type="dxa"/>
          </w:tcPr>
          <w:p w14:paraId="05263151">
            <w:pPr>
              <w:jc w:val="both"/>
            </w:pPr>
            <w:r>
              <w:t>transport+actor</w:t>
            </w:r>
          </w:p>
        </w:tc>
        <w:tc>
          <w:tcPr>
            <w:tcW w:w="755" w:type="dxa"/>
          </w:tcPr>
          <w:p w14:paraId="39CD18E6">
            <w:pPr>
              <w:jc w:val="both"/>
            </w:pPr>
            <w:r>
              <w:t>握手≤20ms</w:t>
            </w:r>
          </w:p>
        </w:tc>
        <w:tc>
          <w:tcPr>
            <w:tcW w:w="755" w:type="dxa"/>
          </w:tcPr>
          <w:p w14:paraId="53FC2280">
            <w:pPr>
              <w:jc w:val="both"/>
            </w:pPr>
            <w:r>
              <w:t>kBackpressure/kRejected</w:t>
            </w:r>
          </w:p>
        </w:tc>
        <w:tc>
          <w:tcPr>
            <w:tcW w:w="755" w:type="dxa"/>
          </w:tcPr>
          <w:p w14:paraId="7AC74ED2">
            <w:pPr>
              <w:jc w:val="both"/>
            </w:pPr>
            <w:r>
              <w:t>Close</w:t>
            </w:r>
          </w:p>
        </w:tc>
        <w:tc>
          <w:tcPr>
            <w:tcW w:w="755" w:type="dxa"/>
          </w:tcPr>
          <w:p w14:paraId="62A2CA12">
            <w:pPr>
              <w:jc w:val="both"/>
            </w:pPr>
            <w:r>
              <w:t>loopback</w:t>
            </w:r>
          </w:p>
        </w:tc>
      </w:tr>
      <w:tr w14:paraId="74858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55" w:type="dxa"/>
          </w:tcPr>
          <w:p w14:paraId="282BAD31">
            <w:pPr>
              <w:jc w:val="both"/>
            </w:pPr>
            <w:r>
              <w:t>device_ui.cpp</w:t>
            </w:r>
            <w:r>
              <w:br w:type="textWrapping"/>
            </w:r>
            <w:r>
              <w:t>WriteAll/StartCamera</w:t>
            </w:r>
          </w:p>
        </w:tc>
        <w:tc>
          <w:tcPr>
            <w:tcW w:w="755" w:type="dxa"/>
          </w:tcPr>
          <w:p w14:paraId="3F9CA7D3">
            <w:pPr>
              <w:jc w:val="both"/>
            </w:pPr>
            <w:r>
              <w:t>UI/actor</w:t>
            </w:r>
          </w:p>
        </w:tc>
        <w:tc>
          <w:tcPr>
            <w:tcW w:w="755" w:type="dxa"/>
          </w:tcPr>
          <w:p w14:paraId="54CEA5F6">
            <w:pPr>
              <w:jc w:val="both"/>
            </w:pPr>
            <w:r>
              <w:t>UI+camera</w:t>
            </w:r>
          </w:p>
        </w:tc>
        <w:tc>
          <w:tcPr>
            <w:tcW w:w="755" w:type="dxa"/>
          </w:tcPr>
          <w:p w14:paraId="3E8B8FC5">
            <w:pPr>
              <w:jc w:val="both"/>
            </w:pPr>
            <w:r>
              <w:t>字节/帧</w:t>
            </w:r>
          </w:p>
        </w:tc>
        <w:tc>
          <w:tcPr>
            <w:tcW w:w="755" w:type="dxa"/>
          </w:tcPr>
          <w:p w14:paraId="3FE53084">
            <w:pPr>
              <w:jc w:val="both"/>
            </w:pPr>
            <w:r>
              <w:t>显示/状态</w:t>
            </w:r>
          </w:p>
        </w:tc>
        <w:tc>
          <w:tcPr>
            <w:tcW w:w="755" w:type="dxa"/>
          </w:tcPr>
          <w:p w14:paraId="21DBEA57">
            <w:pPr>
              <w:jc w:val="both"/>
            </w:pPr>
            <w:r>
              <w:t>UI 状态</w:t>
            </w:r>
          </w:p>
        </w:tc>
        <w:tc>
          <w:tcPr>
            <w:tcW w:w="755" w:type="dxa"/>
          </w:tcPr>
          <w:p w14:paraId="59EAFB23">
            <w:pPr>
              <w:jc w:val="both"/>
            </w:pPr>
            <w:r>
              <w:t>UI 线程</w:t>
            </w:r>
          </w:p>
        </w:tc>
        <w:tc>
          <w:tcPr>
            <w:tcW w:w="755" w:type="dxa"/>
          </w:tcPr>
          <w:p w14:paraId="4DCD8E2F">
            <w:pPr>
              <w:jc w:val="both"/>
            </w:pPr>
            <w:r>
              <w:t>write/read</w:t>
            </w:r>
          </w:p>
        </w:tc>
        <w:tc>
          <w:tcPr>
            <w:tcW w:w="755" w:type="dxa"/>
          </w:tcPr>
          <w:p w14:paraId="6469D4F2">
            <w:pPr>
              <w:jc w:val="both"/>
            </w:pPr>
            <w:r>
              <w:t>UI 降级</w:t>
            </w:r>
          </w:p>
        </w:tc>
        <w:tc>
          <w:tcPr>
            <w:tcW w:w="755" w:type="dxa"/>
          </w:tcPr>
          <w:p w14:paraId="0A08D0AA">
            <w:pPr>
              <w:jc w:val="both"/>
            </w:pPr>
            <w:r>
              <w:t>Close</w:t>
            </w:r>
          </w:p>
        </w:tc>
        <w:tc>
          <w:tcPr>
            <w:tcW w:w="755" w:type="dxa"/>
          </w:tcPr>
          <w:p w14:paraId="3D4A3743">
            <w:pPr>
              <w:jc w:val="both"/>
            </w:pPr>
            <w:r>
              <w:t>（真板）</w:t>
            </w:r>
          </w:p>
        </w:tc>
      </w:tr>
    </w:tbl>
    <w:p w14:paraId="306F3857"/>
    <w:p w14:paraId="7D173E47">
      <w:pPr>
        <w:pStyle w:val="25"/>
      </w:pPr>
      <w:r>
        <w:t>用法：阅读任意函数前，先在表中找到所属文件，然后按十问逐项填充该函数的具体答案（第 38 章的八问 + 容量上限 + 对应测试）。</w:t>
      </w:r>
    </w:p>
    <w:p w14:paraId="58F58823">
      <w:pPr>
        <w:pStyle w:val="46"/>
        <w:keepNext/>
        <w:pageBreakBefore/>
      </w:pPr>
      <w:bookmarkStart w:id="63" w:name="_Toc3441"/>
      <w:r>
        <w:t>附录B  术语表</w:t>
      </w:r>
      <w:bookmarkEnd w:id="63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7"/>
        <w:gridCol w:w="2763"/>
      </w:tblGrid>
      <w:tr w14:paraId="114F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3A5072A">
            <w:pPr>
              <w:jc w:val="both"/>
            </w:pPr>
            <w:r>
              <w:rPr>
                <w:b/>
              </w:rPr>
              <w:t>术语</w:t>
            </w:r>
          </w:p>
        </w:tc>
        <w:tc>
          <w:tcPr>
            <w:tcW w:w="2769" w:type="dxa"/>
          </w:tcPr>
          <w:p w14:paraId="45727602">
            <w:pPr>
              <w:jc w:val="both"/>
            </w:pPr>
            <w:r>
              <w:rPr>
                <w:b/>
              </w:rPr>
              <w:t>一句话解释</w:t>
            </w:r>
          </w:p>
        </w:tc>
        <w:tc>
          <w:tcPr>
            <w:tcW w:w="2769" w:type="dxa"/>
          </w:tcPr>
          <w:p w14:paraId="03AC2D6B">
            <w:pPr>
              <w:jc w:val="both"/>
            </w:pPr>
            <w:r>
              <w:rPr>
                <w:b/>
              </w:rPr>
              <w:t>章节</w:t>
            </w:r>
          </w:p>
        </w:tc>
      </w:tr>
      <w:tr w14:paraId="0CB1F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FCBE73D">
            <w:pPr>
              <w:jc w:val="both"/>
            </w:pPr>
            <w:r>
              <w:t>MMU</w:t>
            </w:r>
          </w:p>
        </w:tc>
        <w:tc>
          <w:tcPr>
            <w:tcW w:w="2769" w:type="dxa"/>
          </w:tcPr>
          <w:p w14:paraId="7F1FB0A2">
            <w:pPr>
              <w:jc w:val="both"/>
            </w:pPr>
            <w:r>
              <w:t>虚拟地址→物理地址的翻译单元，隔离的硬件基础</w:t>
            </w:r>
          </w:p>
        </w:tc>
        <w:tc>
          <w:tcPr>
            <w:tcW w:w="2769" w:type="dxa"/>
          </w:tcPr>
          <w:p w14:paraId="7E669C18">
            <w:pPr>
              <w:jc w:val="both"/>
            </w:pPr>
            <w:r>
              <w:t>第 1 章</w:t>
            </w:r>
          </w:p>
        </w:tc>
      </w:tr>
      <w:tr w14:paraId="01F65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A42542A">
            <w:pPr>
              <w:jc w:val="both"/>
            </w:pPr>
            <w:r>
              <w:t>SVC mode</w:t>
            </w:r>
          </w:p>
        </w:tc>
        <w:tc>
          <w:tcPr>
            <w:tcW w:w="2769" w:type="dxa"/>
          </w:tcPr>
          <w:p w14:paraId="527E4DE7">
            <w:pPr>
              <w:jc w:val="both"/>
            </w:pPr>
            <w:r>
              <w:t>Armv7-A 的内核模式，系统调用入口</w:t>
            </w:r>
          </w:p>
        </w:tc>
        <w:tc>
          <w:tcPr>
            <w:tcW w:w="2769" w:type="dxa"/>
          </w:tcPr>
          <w:p w14:paraId="4702BE51">
            <w:pPr>
              <w:jc w:val="both"/>
            </w:pPr>
            <w:r>
              <w:t>第 1 章</w:t>
            </w:r>
          </w:p>
        </w:tc>
      </w:tr>
      <w:tr w14:paraId="53E2F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D765831">
            <w:pPr>
              <w:jc w:val="both"/>
            </w:pPr>
            <w:r>
              <w:t>task_struct</w:t>
            </w:r>
          </w:p>
        </w:tc>
        <w:tc>
          <w:tcPr>
            <w:tcW w:w="2769" w:type="dxa"/>
          </w:tcPr>
          <w:p w14:paraId="377770B8">
            <w:pPr>
              <w:jc w:val="both"/>
            </w:pPr>
            <w:r>
              <w:t>内核里每个进程/线程的核心数据结构</w:t>
            </w:r>
          </w:p>
        </w:tc>
        <w:tc>
          <w:tcPr>
            <w:tcW w:w="2769" w:type="dxa"/>
          </w:tcPr>
          <w:p w14:paraId="6EDC9E3D">
            <w:pPr>
              <w:jc w:val="both"/>
            </w:pPr>
            <w:r>
              <w:t>第 4 章</w:t>
            </w:r>
          </w:p>
        </w:tc>
      </w:tr>
      <w:tr w14:paraId="20A10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A225400">
            <w:pPr>
              <w:jc w:val="both"/>
            </w:pPr>
            <w:r>
              <w:t>tgid/pid</w:t>
            </w:r>
          </w:p>
        </w:tc>
        <w:tc>
          <w:tcPr>
            <w:tcW w:w="2769" w:type="dxa"/>
          </w:tcPr>
          <w:p w14:paraId="14D6497B">
            <w:pPr>
              <w:jc w:val="both"/>
            </w:pPr>
            <w:r>
              <w:t>线程组号/线程号</w:t>
            </w:r>
          </w:p>
        </w:tc>
        <w:tc>
          <w:tcPr>
            <w:tcW w:w="2769" w:type="dxa"/>
          </w:tcPr>
          <w:p w14:paraId="3B7AE1C3">
            <w:pPr>
              <w:jc w:val="both"/>
            </w:pPr>
            <w:r>
              <w:t>第 4 章</w:t>
            </w:r>
          </w:p>
        </w:tc>
      </w:tr>
      <w:tr w14:paraId="19C2D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5AF22B2">
            <w:pPr>
              <w:jc w:val="both"/>
            </w:pPr>
            <w:r>
              <w:t>vruntime</w:t>
            </w:r>
          </w:p>
        </w:tc>
        <w:tc>
          <w:tcPr>
            <w:tcW w:w="2769" w:type="dxa"/>
          </w:tcPr>
          <w:p w14:paraId="3BCD6177">
            <w:pPr>
              <w:jc w:val="both"/>
            </w:pPr>
            <w:r>
              <w:t>CFS 调度的虚拟运行时间</w:t>
            </w:r>
          </w:p>
        </w:tc>
        <w:tc>
          <w:tcPr>
            <w:tcW w:w="2769" w:type="dxa"/>
          </w:tcPr>
          <w:p w14:paraId="115E42A9">
            <w:pPr>
              <w:jc w:val="both"/>
            </w:pPr>
            <w:r>
              <w:t>第 5 章</w:t>
            </w:r>
          </w:p>
        </w:tc>
      </w:tr>
      <w:tr w14:paraId="79AC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AB04291">
            <w:pPr>
              <w:jc w:val="both"/>
            </w:pPr>
            <w:r>
              <w:t>SCHED_FIFO</w:t>
            </w:r>
          </w:p>
        </w:tc>
        <w:tc>
          <w:tcPr>
            <w:tcW w:w="2769" w:type="dxa"/>
          </w:tcPr>
          <w:p w14:paraId="5373DD06">
            <w:pPr>
              <w:jc w:val="both"/>
            </w:pPr>
            <w:r>
              <w:t>实时调度类，高优先级先跑</w:t>
            </w:r>
          </w:p>
        </w:tc>
        <w:tc>
          <w:tcPr>
            <w:tcW w:w="2769" w:type="dxa"/>
          </w:tcPr>
          <w:p w14:paraId="68E17E1A">
            <w:pPr>
              <w:jc w:val="both"/>
            </w:pPr>
            <w:r>
              <w:t>第 5 章</w:t>
            </w:r>
          </w:p>
        </w:tc>
      </w:tr>
      <w:tr w14:paraId="44E18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7CFC2BB">
            <w:pPr>
              <w:jc w:val="both"/>
            </w:pPr>
            <w:r>
              <w:t>rootfs</w:t>
            </w:r>
          </w:p>
        </w:tc>
        <w:tc>
          <w:tcPr>
            <w:tcW w:w="2769" w:type="dxa"/>
          </w:tcPr>
          <w:p w14:paraId="66472EF9">
            <w:pPr>
              <w:jc w:val="both"/>
            </w:pPr>
            <w:r>
              <w:t>根文件系统，通常只读</w:t>
            </w:r>
          </w:p>
        </w:tc>
        <w:tc>
          <w:tcPr>
            <w:tcW w:w="2769" w:type="dxa"/>
          </w:tcPr>
          <w:p w14:paraId="342F31F5">
            <w:pPr>
              <w:jc w:val="both"/>
            </w:pPr>
            <w:r>
              <w:t>第 6 章</w:t>
            </w:r>
          </w:p>
        </w:tc>
      </w:tr>
      <w:tr w14:paraId="50B67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1BFA7A8">
            <w:pPr>
              <w:jc w:val="both"/>
            </w:pPr>
            <w:r>
              <w:t>capability</w:t>
            </w:r>
          </w:p>
        </w:tc>
        <w:tc>
          <w:tcPr>
            <w:tcW w:w="2769" w:type="dxa"/>
          </w:tcPr>
          <w:p w14:paraId="624DA3AB">
            <w:pPr>
              <w:jc w:val="both"/>
            </w:pPr>
            <w:r>
              <w:t>root 权力的细分能力位</w:t>
            </w:r>
          </w:p>
        </w:tc>
        <w:tc>
          <w:tcPr>
            <w:tcW w:w="2769" w:type="dxa"/>
          </w:tcPr>
          <w:p w14:paraId="37E9FFED">
            <w:pPr>
              <w:jc w:val="both"/>
            </w:pPr>
            <w:r>
              <w:t>第 7 章</w:t>
            </w:r>
          </w:p>
        </w:tc>
      </w:tr>
      <w:tr w14:paraId="30ED7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2380FCF">
            <w:pPr>
              <w:jc w:val="both"/>
            </w:pPr>
            <w:r>
              <w:t>compatible</w:t>
            </w:r>
          </w:p>
        </w:tc>
        <w:tc>
          <w:tcPr>
            <w:tcW w:w="2769" w:type="dxa"/>
          </w:tcPr>
          <w:p w14:paraId="4B7592C8">
            <w:pPr>
              <w:jc w:val="both"/>
            </w:pPr>
            <w:r>
              <w:t>设备树里驱动匹配的字符串</w:t>
            </w:r>
          </w:p>
        </w:tc>
        <w:tc>
          <w:tcPr>
            <w:tcW w:w="2769" w:type="dxa"/>
          </w:tcPr>
          <w:p w14:paraId="5418903D">
            <w:pPr>
              <w:jc w:val="both"/>
            </w:pPr>
            <w:r>
              <w:t>第 8 章</w:t>
            </w:r>
          </w:p>
        </w:tc>
      </w:tr>
      <w:tr w14:paraId="58146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0EBE986">
            <w:pPr>
              <w:jc w:val="both"/>
            </w:pPr>
            <w:r>
              <w:t>Kconfig</w:t>
            </w:r>
          </w:p>
        </w:tc>
        <w:tc>
          <w:tcPr>
            <w:tcW w:w="2769" w:type="dxa"/>
          </w:tcPr>
          <w:p w14:paraId="322ED85A">
            <w:pPr>
              <w:jc w:val="both"/>
            </w:pPr>
            <w:r>
              <w:t>内核配置体系（y/m/n）</w:t>
            </w:r>
          </w:p>
        </w:tc>
        <w:tc>
          <w:tcPr>
            <w:tcW w:w="2769" w:type="dxa"/>
          </w:tcPr>
          <w:p w14:paraId="0FB69771">
            <w:pPr>
              <w:jc w:val="both"/>
            </w:pPr>
            <w:r>
              <w:t>第 9 章</w:t>
            </w:r>
          </w:p>
        </w:tc>
      </w:tr>
      <w:tr w14:paraId="592B0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D368576">
            <w:pPr>
              <w:jc w:val="both"/>
            </w:pPr>
            <w:r>
              <w:t>RKNN</w:t>
            </w:r>
          </w:p>
        </w:tc>
        <w:tc>
          <w:tcPr>
            <w:tcW w:w="2769" w:type="dxa"/>
          </w:tcPr>
          <w:p w14:paraId="57F35812">
            <w:pPr>
              <w:jc w:val="both"/>
            </w:pPr>
            <w:r>
              <w:t>Rockchip NPU 推理工具链与运行时</w:t>
            </w:r>
          </w:p>
        </w:tc>
        <w:tc>
          <w:tcPr>
            <w:tcW w:w="2769" w:type="dxa"/>
          </w:tcPr>
          <w:p w14:paraId="3A245D8E">
            <w:pPr>
              <w:jc w:val="both"/>
            </w:pPr>
            <w:r>
              <w:t>第 10 章</w:t>
            </w:r>
          </w:p>
        </w:tc>
      </w:tr>
      <w:tr w14:paraId="41745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1C55D04">
            <w:pPr>
              <w:jc w:val="both"/>
            </w:pPr>
            <w:r>
              <w:t>TOPS</w:t>
            </w:r>
          </w:p>
        </w:tc>
        <w:tc>
          <w:tcPr>
            <w:tcW w:w="2769" w:type="dxa"/>
          </w:tcPr>
          <w:p w14:paraId="30137D77">
            <w:pPr>
              <w:jc w:val="both"/>
            </w:pPr>
            <w:r>
              <w:t>每秒万亿次运算（INT8 理论峰值）</w:t>
            </w:r>
          </w:p>
        </w:tc>
        <w:tc>
          <w:tcPr>
            <w:tcW w:w="2769" w:type="dxa"/>
          </w:tcPr>
          <w:p w14:paraId="7EFA8704">
            <w:pPr>
              <w:jc w:val="both"/>
            </w:pPr>
            <w:r>
              <w:t>第 11 章</w:t>
            </w:r>
          </w:p>
        </w:tc>
      </w:tr>
      <w:tr w14:paraId="4AC1A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4975DEC">
            <w:pPr>
              <w:jc w:val="both"/>
            </w:pPr>
            <w:r>
              <w:t>EINTR</w:t>
            </w:r>
          </w:p>
        </w:tc>
        <w:tc>
          <w:tcPr>
            <w:tcW w:w="2769" w:type="dxa"/>
          </w:tcPr>
          <w:p w14:paraId="763778C5">
            <w:pPr>
              <w:jc w:val="both"/>
            </w:pPr>
            <w:r>
              <w:t>系统调用被信号打断</w:t>
            </w:r>
          </w:p>
        </w:tc>
        <w:tc>
          <w:tcPr>
            <w:tcW w:w="2769" w:type="dxa"/>
          </w:tcPr>
          <w:p w14:paraId="2F054740">
            <w:pPr>
              <w:jc w:val="both"/>
            </w:pPr>
            <w:r>
              <w:t>第 12 章</w:t>
            </w:r>
          </w:p>
        </w:tc>
      </w:tr>
      <w:tr w14:paraId="6C619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FDCE714">
            <w:pPr>
              <w:jc w:val="both"/>
            </w:pPr>
            <w:r>
              <w:t>僵尸进程</w:t>
            </w:r>
          </w:p>
        </w:tc>
        <w:tc>
          <w:tcPr>
            <w:tcW w:w="2769" w:type="dxa"/>
          </w:tcPr>
          <w:p w14:paraId="2350BD4D">
            <w:pPr>
              <w:jc w:val="both"/>
            </w:pPr>
            <w:r>
              <w:t>已退出但未被父进程回收的进程</w:t>
            </w:r>
          </w:p>
        </w:tc>
        <w:tc>
          <w:tcPr>
            <w:tcW w:w="2769" w:type="dxa"/>
          </w:tcPr>
          <w:p w14:paraId="6DE03E85">
            <w:pPr>
              <w:jc w:val="both"/>
            </w:pPr>
            <w:r>
              <w:t>第 4、13 章</w:t>
            </w:r>
          </w:p>
        </w:tc>
      </w:tr>
      <w:tr w14:paraId="15D7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A601BDB">
            <w:pPr>
              <w:jc w:val="both"/>
            </w:pPr>
            <w:r>
              <w:t>RAII</w:t>
            </w:r>
          </w:p>
        </w:tc>
        <w:tc>
          <w:tcPr>
            <w:tcW w:w="2769" w:type="dxa"/>
          </w:tcPr>
          <w:p w14:paraId="23D8C022">
            <w:pPr>
              <w:jc w:val="both"/>
            </w:pPr>
            <w:r>
              <w:t>资源获取即初始化，析构保证释放</w:t>
            </w:r>
          </w:p>
        </w:tc>
        <w:tc>
          <w:tcPr>
            <w:tcW w:w="2769" w:type="dxa"/>
          </w:tcPr>
          <w:p w14:paraId="776EE1DB">
            <w:pPr>
              <w:jc w:val="both"/>
            </w:pPr>
            <w:r>
              <w:t>第 19 章</w:t>
            </w:r>
          </w:p>
        </w:tc>
      </w:tr>
      <w:tr w14:paraId="262A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4273E75">
            <w:pPr>
              <w:jc w:val="both"/>
            </w:pPr>
            <w:r>
              <w:t>std::move</w:t>
            </w:r>
          </w:p>
        </w:tc>
        <w:tc>
          <w:tcPr>
            <w:tcW w:w="2769" w:type="dxa"/>
          </w:tcPr>
          <w:p w14:paraId="10BB10D9">
            <w:pPr>
              <w:jc w:val="both"/>
            </w:pPr>
            <w:r>
              <w:t>把对象标记为可移动（不搬）</w:t>
            </w:r>
          </w:p>
        </w:tc>
        <w:tc>
          <w:tcPr>
            <w:tcW w:w="2769" w:type="dxa"/>
          </w:tcPr>
          <w:p w14:paraId="67B6B762">
            <w:pPr>
              <w:jc w:val="both"/>
            </w:pPr>
            <w:r>
              <w:t>第 20 章</w:t>
            </w:r>
          </w:p>
        </w:tc>
      </w:tr>
      <w:tr w14:paraId="7624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5870B9D">
            <w:pPr>
              <w:jc w:val="both"/>
            </w:pPr>
            <w:r>
              <w:t>SPSC</w:t>
            </w:r>
          </w:p>
        </w:tc>
        <w:tc>
          <w:tcPr>
            <w:tcW w:w="2769" w:type="dxa"/>
          </w:tcPr>
          <w:p w14:paraId="42C3807D">
            <w:pPr>
              <w:jc w:val="both"/>
            </w:pPr>
            <w:r>
              <w:t>单生产者单消费者队列</w:t>
            </w:r>
          </w:p>
        </w:tc>
        <w:tc>
          <w:tcPr>
            <w:tcW w:w="2769" w:type="dxa"/>
          </w:tcPr>
          <w:p w14:paraId="0002E249">
            <w:pPr>
              <w:jc w:val="both"/>
            </w:pPr>
            <w:r>
              <w:t>第 27 章</w:t>
            </w:r>
          </w:p>
        </w:tc>
      </w:tr>
      <w:tr w14:paraId="35BE0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427B535">
            <w:pPr>
              <w:jc w:val="both"/>
            </w:pPr>
            <w:r>
              <w:t>data race</w:t>
            </w:r>
          </w:p>
        </w:tc>
        <w:tc>
          <w:tcPr>
            <w:tcW w:w="2769" w:type="dxa"/>
          </w:tcPr>
          <w:p w14:paraId="5EB8B894">
            <w:pPr>
              <w:jc w:val="both"/>
            </w:pPr>
            <w:r>
              <w:t>数据竞争：未同步的并发读写（UB）</w:t>
            </w:r>
          </w:p>
        </w:tc>
        <w:tc>
          <w:tcPr>
            <w:tcW w:w="2769" w:type="dxa"/>
          </w:tcPr>
          <w:p w14:paraId="4D48ABAA">
            <w:pPr>
              <w:jc w:val="both"/>
            </w:pPr>
            <w:r>
              <w:t>第 24 章</w:t>
            </w:r>
          </w:p>
        </w:tc>
      </w:tr>
      <w:tr w14:paraId="2408E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C97B4DF">
            <w:pPr>
              <w:jc w:val="both"/>
            </w:pPr>
            <w:r>
              <w:t>lost wakeup</w:t>
            </w:r>
          </w:p>
        </w:tc>
        <w:tc>
          <w:tcPr>
            <w:tcW w:w="2769" w:type="dxa"/>
          </w:tcPr>
          <w:p w14:paraId="140E996A">
            <w:pPr>
              <w:jc w:val="both"/>
            </w:pPr>
            <w:r>
              <w:t>通知落在等待之前的丢唤醒</w:t>
            </w:r>
          </w:p>
        </w:tc>
        <w:tc>
          <w:tcPr>
            <w:tcW w:w="2769" w:type="dxa"/>
          </w:tcPr>
          <w:p w14:paraId="287BA30B">
            <w:pPr>
              <w:jc w:val="both"/>
            </w:pPr>
            <w:r>
              <w:t>第 25 章</w:t>
            </w:r>
          </w:p>
        </w:tc>
      </w:tr>
      <w:tr w14:paraId="5F948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5264E6F">
            <w:pPr>
              <w:jc w:val="both"/>
            </w:pPr>
            <w:r>
              <w:t>release/acquire</w:t>
            </w:r>
          </w:p>
        </w:tc>
        <w:tc>
          <w:tcPr>
            <w:tcW w:w="2769" w:type="dxa"/>
          </w:tcPr>
          <w:p w14:paraId="66D9B8C4">
            <w:pPr>
              <w:jc w:val="both"/>
            </w:pPr>
            <w:r>
              <w:t>内存序：发布与消费</w:t>
            </w:r>
          </w:p>
        </w:tc>
        <w:tc>
          <w:tcPr>
            <w:tcW w:w="2769" w:type="dxa"/>
          </w:tcPr>
          <w:p w14:paraId="1AFDDC32">
            <w:pPr>
              <w:jc w:val="both"/>
            </w:pPr>
            <w:r>
              <w:t>第 26 章</w:t>
            </w:r>
          </w:p>
        </w:tc>
      </w:tr>
      <w:tr w14:paraId="50C1A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2200C79">
            <w:pPr>
              <w:jc w:val="both"/>
            </w:pPr>
            <w:r>
              <w:t>背压</w:t>
            </w:r>
          </w:p>
        </w:tc>
        <w:tc>
          <w:tcPr>
            <w:tcW w:w="2769" w:type="dxa"/>
          </w:tcPr>
          <w:p w14:paraId="5CA018A8">
            <w:pPr>
              <w:jc w:val="both"/>
            </w:pPr>
            <w:r>
              <w:t>下游慢时上游显式拒绝</w:t>
            </w:r>
          </w:p>
        </w:tc>
        <w:tc>
          <w:tcPr>
            <w:tcW w:w="2769" w:type="dxa"/>
          </w:tcPr>
          <w:p w14:paraId="607F023D">
            <w:pPr>
              <w:jc w:val="both"/>
            </w:pPr>
            <w:r>
              <w:t>第 28 章</w:t>
            </w:r>
          </w:p>
        </w:tc>
      </w:tr>
      <w:tr w14:paraId="714B8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6CE91AB">
            <w:pPr>
              <w:jc w:val="both"/>
            </w:pPr>
            <w:r>
              <w:t>SPKI</w:t>
            </w:r>
          </w:p>
        </w:tc>
        <w:tc>
          <w:tcPr>
            <w:tcW w:w="2769" w:type="dxa"/>
          </w:tcPr>
          <w:p w14:paraId="193CEC2E">
            <w:pPr>
              <w:jc w:val="both"/>
            </w:pPr>
            <w:r>
              <w:t>证书公钥指纹固定</w:t>
            </w:r>
          </w:p>
        </w:tc>
        <w:tc>
          <w:tcPr>
            <w:tcW w:w="2769" w:type="dxa"/>
          </w:tcPr>
          <w:p w14:paraId="1B00A449">
            <w:pPr>
              <w:jc w:val="both"/>
            </w:pPr>
            <w:r>
              <w:t>第 30 章</w:t>
            </w:r>
          </w:p>
        </w:tc>
      </w:tr>
      <w:tr w14:paraId="1527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D82F254">
            <w:pPr>
              <w:jc w:val="both"/>
            </w:pPr>
            <w:r>
              <w:t>epoch</w:t>
            </w:r>
          </w:p>
        </w:tc>
        <w:tc>
          <w:tcPr>
            <w:tcW w:w="2769" w:type="dxa"/>
          </w:tcPr>
          <w:p w14:paraId="697495F1">
            <w:pPr>
              <w:jc w:val="both"/>
            </w:pPr>
            <w:r>
              <w:t>取消/重连后的代数边界</w:t>
            </w:r>
          </w:p>
        </w:tc>
        <w:tc>
          <w:tcPr>
            <w:tcW w:w="2769" w:type="dxa"/>
          </w:tcPr>
          <w:p w14:paraId="007AF6B6">
            <w:pPr>
              <w:jc w:val="both"/>
            </w:pPr>
            <w:r>
              <w:t>第 32 章</w:t>
            </w:r>
          </w:p>
        </w:tc>
      </w:tr>
      <w:tr w14:paraId="08FD7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BBC47D2">
            <w:pPr>
              <w:jc w:val="both"/>
            </w:pPr>
            <w:r>
              <w:t>dBFS</w:t>
            </w:r>
          </w:p>
        </w:tc>
        <w:tc>
          <w:tcPr>
            <w:tcW w:w="2769" w:type="dxa"/>
          </w:tcPr>
          <w:p w14:paraId="7C38771D">
            <w:pPr>
              <w:jc w:val="both"/>
            </w:pPr>
            <w:r>
              <w:t>相对满幅的对数音量</w:t>
            </w:r>
          </w:p>
        </w:tc>
        <w:tc>
          <w:tcPr>
            <w:tcW w:w="2769" w:type="dxa"/>
          </w:tcPr>
          <w:p w14:paraId="1EE1B5F6">
            <w:pPr>
              <w:jc w:val="both"/>
            </w:pPr>
            <w:r>
              <w:t>第 33 章</w:t>
            </w:r>
          </w:p>
        </w:tc>
      </w:tr>
      <w:tr w14:paraId="0E1D0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DF7FB2E">
            <w:pPr>
              <w:jc w:val="both"/>
            </w:pPr>
            <w:r>
              <w:t>XRUN</w:t>
            </w:r>
          </w:p>
        </w:tc>
        <w:tc>
          <w:tcPr>
            <w:tcW w:w="2769" w:type="dxa"/>
          </w:tcPr>
          <w:p w14:paraId="33B3A5F4">
            <w:pPr>
              <w:jc w:val="both"/>
            </w:pPr>
            <w:r>
              <w:t>时间轴断裂（overrun/underrun）</w:t>
            </w:r>
          </w:p>
        </w:tc>
        <w:tc>
          <w:tcPr>
            <w:tcW w:w="2769" w:type="dxa"/>
          </w:tcPr>
          <w:p w14:paraId="1A4D2730">
            <w:pPr>
              <w:jc w:val="both"/>
            </w:pPr>
            <w:r>
              <w:t>第 34 章</w:t>
            </w:r>
          </w:p>
        </w:tc>
      </w:tr>
      <w:tr w14:paraId="0F65C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D2107CE">
            <w:pPr>
              <w:jc w:val="both"/>
            </w:pPr>
            <w:r>
              <w:t>AEC</w:t>
            </w:r>
          </w:p>
        </w:tc>
        <w:tc>
          <w:tcPr>
            <w:tcW w:w="2769" w:type="dxa"/>
          </w:tcPr>
          <w:p w14:paraId="6BED67A9">
            <w:pPr>
              <w:jc w:val="both"/>
            </w:pPr>
            <w:r>
              <w:t>声学回声消除</w:t>
            </w:r>
          </w:p>
        </w:tc>
        <w:tc>
          <w:tcPr>
            <w:tcW w:w="2769" w:type="dxa"/>
          </w:tcPr>
          <w:p w14:paraId="004C3DB9">
            <w:pPr>
              <w:jc w:val="both"/>
            </w:pPr>
            <w:r>
              <w:t>第 36 章</w:t>
            </w:r>
          </w:p>
        </w:tc>
      </w:tr>
      <w:tr w14:paraId="25734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C8F81D5">
            <w:pPr>
              <w:jc w:val="both"/>
            </w:pPr>
            <w:r>
              <w:t>样本守恒</w:t>
            </w:r>
          </w:p>
        </w:tc>
        <w:tc>
          <w:tcPr>
            <w:tcW w:w="2769" w:type="dxa"/>
          </w:tcPr>
          <w:p w14:paraId="5E963D20">
            <w:pPr>
              <w:jc w:val="both"/>
            </w:pPr>
            <w:r>
              <w:t>进多少样本出多少样本</w:t>
            </w:r>
          </w:p>
        </w:tc>
        <w:tc>
          <w:tcPr>
            <w:tcW w:w="2769" w:type="dxa"/>
          </w:tcPr>
          <w:p w14:paraId="5CF5742A">
            <w:pPr>
              <w:jc w:val="both"/>
            </w:pPr>
            <w:r>
              <w:t>第 37 章</w:t>
            </w:r>
          </w:p>
        </w:tc>
      </w:tr>
      <w:tr w14:paraId="6BB2B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CD4A8AD">
            <w:pPr>
              <w:jc w:val="both"/>
            </w:pPr>
            <w:r>
              <w:t>pre-roll</w:t>
            </w:r>
          </w:p>
        </w:tc>
        <w:tc>
          <w:tcPr>
            <w:tcW w:w="2769" w:type="dxa"/>
          </w:tcPr>
          <w:p w14:paraId="1AC5A29C">
            <w:pPr>
              <w:jc w:val="both"/>
            </w:pPr>
            <w:r>
              <w:t>唤醒前的滚动音频缓存</w:t>
            </w:r>
          </w:p>
        </w:tc>
        <w:tc>
          <w:tcPr>
            <w:tcW w:w="2769" w:type="dxa"/>
          </w:tcPr>
          <w:p w14:paraId="541A19BE">
            <w:pPr>
              <w:jc w:val="both"/>
            </w:pPr>
            <w:r>
              <w:t>第 39 章</w:t>
            </w:r>
          </w:p>
        </w:tc>
      </w:tr>
      <w:tr w14:paraId="23D2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E788221">
            <w:pPr>
              <w:jc w:val="both"/>
            </w:pPr>
            <w:r>
              <w:t>barge-in</w:t>
            </w:r>
          </w:p>
        </w:tc>
        <w:tc>
          <w:tcPr>
            <w:tcW w:w="2769" w:type="dxa"/>
          </w:tcPr>
          <w:p w14:paraId="00CEF90C">
            <w:pPr>
              <w:jc w:val="both"/>
            </w:pPr>
            <w:r>
              <w:t>播放中用户语音打断</w:t>
            </w:r>
          </w:p>
        </w:tc>
        <w:tc>
          <w:tcPr>
            <w:tcW w:w="2769" w:type="dxa"/>
          </w:tcPr>
          <w:p w14:paraId="2158E433">
            <w:pPr>
              <w:jc w:val="both"/>
            </w:pPr>
            <w:r>
              <w:t>第 41 章</w:t>
            </w:r>
          </w:p>
        </w:tc>
      </w:tr>
      <w:tr w14:paraId="19DF2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1C0F3D1">
            <w:pPr>
              <w:jc w:val="both"/>
            </w:pPr>
            <w:r>
              <w:t>HIL</w:t>
            </w:r>
          </w:p>
        </w:tc>
        <w:tc>
          <w:tcPr>
            <w:tcW w:w="2769" w:type="dxa"/>
          </w:tcPr>
          <w:p w14:paraId="2D0B7640">
            <w:pPr>
              <w:jc w:val="both"/>
            </w:pPr>
            <w:r>
              <w:t>真板硬件在环验证</w:t>
            </w:r>
          </w:p>
        </w:tc>
        <w:tc>
          <w:tcPr>
            <w:tcW w:w="2769" w:type="dxa"/>
          </w:tcPr>
          <w:p w14:paraId="753243FF">
            <w:pPr>
              <w:jc w:val="both"/>
            </w:pPr>
            <w:r>
              <w:t>第 44 章</w:t>
            </w:r>
          </w:p>
        </w:tc>
      </w:tr>
    </w:tbl>
    <w:p w14:paraId="41FFD72A"/>
    <w:p w14:paraId="76A20DC1">
      <w:pPr>
        <w:pStyle w:val="46"/>
        <w:keepNext/>
        <w:pageBreakBefore/>
      </w:pPr>
      <w:bookmarkStart w:id="64" w:name="_Toc15080"/>
      <w:r>
        <w:t>附录C  常用命令速查</w:t>
      </w:r>
      <w:bookmarkEnd w:id="64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7"/>
        <w:gridCol w:w="2765"/>
        <w:gridCol w:w="2764"/>
      </w:tblGrid>
      <w:tr w14:paraId="327CB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576A654A">
            <w:pPr>
              <w:jc w:val="both"/>
            </w:pPr>
            <w:r>
              <w:rPr>
                <w:b/>
              </w:rPr>
              <w:t>命令</w:t>
            </w:r>
          </w:p>
        </w:tc>
        <w:tc>
          <w:tcPr>
            <w:tcW w:w="2769" w:type="dxa"/>
          </w:tcPr>
          <w:p w14:paraId="7AEE6896">
            <w:pPr>
              <w:jc w:val="both"/>
            </w:pPr>
            <w:r>
              <w:rPr>
                <w:b/>
              </w:rPr>
              <w:t>用途</w:t>
            </w:r>
          </w:p>
        </w:tc>
        <w:tc>
          <w:tcPr>
            <w:tcW w:w="2769" w:type="dxa"/>
          </w:tcPr>
          <w:p w14:paraId="477D00D0">
            <w:pPr>
              <w:jc w:val="both"/>
            </w:pPr>
            <w:r>
              <w:rPr>
                <w:b/>
              </w:rPr>
              <w:t>章节</w:t>
            </w:r>
          </w:p>
        </w:tc>
      </w:tr>
      <w:tr w14:paraId="143E7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7937229">
            <w:pPr>
              <w:jc w:val="both"/>
            </w:pPr>
            <w:r>
              <w:t>ps -eLf</w:t>
            </w:r>
          </w:p>
        </w:tc>
        <w:tc>
          <w:tcPr>
            <w:tcW w:w="2769" w:type="dxa"/>
          </w:tcPr>
          <w:p w14:paraId="1B9AA050">
            <w:pPr>
              <w:jc w:val="both"/>
            </w:pPr>
            <w:r>
              <w:t>进程与线程视图</w:t>
            </w:r>
          </w:p>
        </w:tc>
        <w:tc>
          <w:tcPr>
            <w:tcW w:w="2769" w:type="dxa"/>
          </w:tcPr>
          <w:p w14:paraId="7E40A0BE">
            <w:pPr>
              <w:jc w:val="both"/>
            </w:pPr>
            <w:r>
              <w:t>第 4、5 章</w:t>
            </w:r>
          </w:p>
        </w:tc>
      </w:tr>
      <w:tr w14:paraId="53F3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EDFE9C0">
            <w:pPr>
              <w:jc w:val="both"/>
            </w:pPr>
            <w:r>
              <w:t>cat /proc/&lt;pid&gt;/status</w:t>
            </w:r>
          </w:p>
        </w:tc>
        <w:tc>
          <w:tcPr>
            <w:tcW w:w="2769" w:type="dxa"/>
          </w:tcPr>
          <w:p w14:paraId="15767730">
            <w:pPr>
              <w:jc w:val="both"/>
            </w:pPr>
            <w:r>
              <w:t>task_struct 的运行时投影</w:t>
            </w:r>
          </w:p>
        </w:tc>
        <w:tc>
          <w:tcPr>
            <w:tcW w:w="2769" w:type="dxa"/>
          </w:tcPr>
          <w:p w14:paraId="525DE831">
            <w:pPr>
              <w:jc w:val="both"/>
            </w:pPr>
            <w:r>
              <w:t>第 4 章</w:t>
            </w:r>
          </w:p>
        </w:tc>
      </w:tr>
      <w:tr w14:paraId="6BFD4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B9F6990">
            <w:pPr>
              <w:jc w:val="both"/>
            </w:pPr>
            <w:r>
              <w:t>strace -f ./boompi-client</w:t>
            </w:r>
          </w:p>
        </w:tc>
        <w:tc>
          <w:tcPr>
            <w:tcW w:w="2769" w:type="dxa"/>
          </w:tcPr>
          <w:p w14:paraId="0779B317">
            <w:pPr>
              <w:jc w:val="both"/>
            </w:pPr>
            <w:r>
              <w:t>跟踪系统调用</w:t>
            </w:r>
          </w:p>
        </w:tc>
        <w:tc>
          <w:tcPr>
            <w:tcW w:w="2769" w:type="dxa"/>
          </w:tcPr>
          <w:p w14:paraId="55E1621D">
            <w:pPr>
              <w:jc w:val="both"/>
            </w:pPr>
            <w:r>
              <w:t>第 17 章</w:t>
            </w:r>
          </w:p>
        </w:tc>
      </w:tr>
      <w:tr w14:paraId="7E231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7C2C753">
            <w:pPr>
              <w:jc w:val="both"/>
            </w:pPr>
            <w:r>
              <w:t>ldd boompi-client</w:t>
            </w:r>
          </w:p>
        </w:tc>
        <w:tc>
          <w:tcPr>
            <w:tcW w:w="2769" w:type="dxa"/>
          </w:tcPr>
          <w:p w14:paraId="17123F6C">
            <w:pPr>
              <w:jc w:val="both"/>
            </w:pPr>
            <w:r>
              <w:t>动态库依赖</w:t>
            </w:r>
          </w:p>
        </w:tc>
        <w:tc>
          <w:tcPr>
            <w:tcW w:w="2769" w:type="dxa"/>
          </w:tcPr>
          <w:p w14:paraId="2E78F93D">
            <w:pPr>
              <w:jc w:val="both"/>
            </w:pPr>
            <w:r>
              <w:t>第 16 章</w:t>
            </w:r>
          </w:p>
        </w:tc>
      </w:tr>
      <w:tr w14:paraId="22091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19CF454">
            <w:pPr>
              <w:jc w:val="both"/>
            </w:pPr>
            <w:r>
              <w:t>dmesg | tail</w:t>
            </w:r>
          </w:p>
        </w:tc>
        <w:tc>
          <w:tcPr>
            <w:tcW w:w="2769" w:type="dxa"/>
          </w:tcPr>
          <w:p w14:paraId="704310CA">
            <w:pPr>
              <w:jc w:val="both"/>
            </w:pPr>
            <w:r>
              <w:t>内核日志</w:t>
            </w:r>
          </w:p>
        </w:tc>
        <w:tc>
          <w:tcPr>
            <w:tcW w:w="2769" w:type="dxa"/>
          </w:tcPr>
          <w:p w14:paraId="01570714">
            <w:pPr>
              <w:jc w:val="both"/>
            </w:pPr>
            <w:r>
              <w:t>第 17 章</w:t>
            </w:r>
          </w:p>
        </w:tc>
      </w:tr>
      <w:tr w14:paraId="75F9D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912685C">
            <w:pPr>
              <w:jc w:val="both"/>
            </w:pPr>
            <w:r>
              <w:t>ss -tunap</w:t>
            </w:r>
          </w:p>
        </w:tc>
        <w:tc>
          <w:tcPr>
            <w:tcW w:w="2769" w:type="dxa"/>
          </w:tcPr>
          <w:p w14:paraId="1C9B1FE0">
            <w:pPr>
              <w:jc w:val="both"/>
            </w:pPr>
            <w:r>
              <w:t>socket 连接</w:t>
            </w:r>
          </w:p>
        </w:tc>
        <w:tc>
          <w:tcPr>
            <w:tcW w:w="2769" w:type="dxa"/>
          </w:tcPr>
          <w:p w14:paraId="6B760835">
            <w:pPr>
              <w:jc w:val="both"/>
            </w:pPr>
            <w:r>
              <w:t>第 29 章</w:t>
            </w:r>
          </w:p>
        </w:tc>
      </w:tr>
      <w:tr w14:paraId="52099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30549DA">
            <w:pPr>
              <w:jc w:val="both"/>
            </w:pPr>
            <w:r>
              <w:t>i2cdetect -y 3</w:t>
            </w:r>
          </w:p>
        </w:tc>
        <w:tc>
          <w:tcPr>
            <w:tcW w:w="2769" w:type="dxa"/>
          </w:tcPr>
          <w:p w14:paraId="72BAB5BB">
            <w:pPr>
              <w:jc w:val="both"/>
            </w:pPr>
            <w:r>
              <w:t>扫描 I2C 总线</w:t>
            </w:r>
          </w:p>
        </w:tc>
        <w:tc>
          <w:tcPr>
            <w:tcW w:w="2769" w:type="dxa"/>
          </w:tcPr>
          <w:p w14:paraId="4B005D95">
            <w:pPr>
              <w:jc w:val="both"/>
            </w:pPr>
            <w:r>
              <w:t>第 8 章</w:t>
            </w:r>
          </w:p>
        </w:tc>
      </w:tr>
      <w:tr w14:paraId="35E8A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4E87278">
            <w:pPr>
              <w:jc w:val="both"/>
            </w:pPr>
            <w:r>
              <w:t>amixer -c 0</w:t>
            </w:r>
          </w:p>
        </w:tc>
        <w:tc>
          <w:tcPr>
            <w:tcW w:w="2769" w:type="dxa"/>
          </w:tcPr>
          <w:p w14:paraId="404FFF7E">
            <w:pPr>
              <w:jc w:val="both"/>
            </w:pPr>
            <w:r>
              <w:t>ALSA 混音器</w:t>
            </w:r>
          </w:p>
        </w:tc>
        <w:tc>
          <w:tcPr>
            <w:tcW w:w="2769" w:type="dxa"/>
          </w:tcPr>
          <w:p w14:paraId="54B3FBC4">
            <w:pPr>
              <w:jc w:val="both"/>
            </w:pPr>
            <w:r>
              <w:t>第 34 章</w:t>
            </w:r>
          </w:p>
        </w:tc>
      </w:tr>
      <w:tr w14:paraId="6BF81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6EC25BC">
            <w:pPr>
              <w:jc w:val="both"/>
            </w:pPr>
            <w:r>
              <w:t>chrt -f 40 ./cmd</w:t>
            </w:r>
          </w:p>
        </w:tc>
        <w:tc>
          <w:tcPr>
            <w:tcW w:w="2769" w:type="dxa"/>
          </w:tcPr>
          <w:p w14:paraId="4853C85E">
            <w:pPr>
              <w:jc w:val="both"/>
            </w:pPr>
            <w:r>
              <w:t>实时优先级运行</w:t>
            </w:r>
          </w:p>
        </w:tc>
        <w:tc>
          <w:tcPr>
            <w:tcW w:w="2769" w:type="dxa"/>
          </w:tcPr>
          <w:p w14:paraId="7DD54FFB">
            <w:pPr>
              <w:jc w:val="both"/>
            </w:pPr>
            <w:r>
              <w:t>第 5 章</w:t>
            </w:r>
          </w:p>
        </w:tc>
      </w:tr>
      <w:tr w14:paraId="748A6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1FB03E5">
            <w:pPr>
              <w:jc w:val="both"/>
            </w:pPr>
            <w:r>
              <w:t>make menuconfig</w:t>
            </w:r>
          </w:p>
        </w:tc>
        <w:tc>
          <w:tcPr>
            <w:tcW w:w="2769" w:type="dxa"/>
          </w:tcPr>
          <w:p w14:paraId="3D6502C1">
            <w:pPr>
              <w:jc w:val="both"/>
            </w:pPr>
            <w:r>
              <w:t>内核配置</w:t>
            </w:r>
          </w:p>
        </w:tc>
        <w:tc>
          <w:tcPr>
            <w:tcW w:w="2769" w:type="dxa"/>
          </w:tcPr>
          <w:p w14:paraId="08BA1A5D">
            <w:pPr>
              <w:jc w:val="both"/>
            </w:pPr>
            <w:r>
              <w:t>第 9 章</w:t>
            </w:r>
          </w:p>
        </w:tc>
      </w:tr>
      <w:tr w14:paraId="117A8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CCAA309">
            <w:pPr>
              <w:jc w:val="both"/>
            </w:pPr>
            <w:r>
              <w:t>openssl s_client</w:t>
            </w:r>
          </w:p>
        </w:tc>
        <w:tc>
          <w:tcPr>
            <w:tcW w:w="2769" w:type="dxa"/>
          </w:tcPr>
          <w:p w14:paraId="6E9FA6AA">
            <w:pPr>
              <w:jc w:val="both"/>
            </w:pPr>
            <w:r>
              <w:t>TLS 测试/指纹</w:t>
            </w:r>
          </w:p>
        </w:tc>
        <w:tc>
          <w:tcPr>
            <w:tcW w:w="2769" w:type="dxa"/>
          </w:tcPr>
          <w:p w14:paraId="497DBAD7">
            <w:pPr>
              <w:jc w:val="both"/>
            </w:pPr>
            <w:r>
              <w:t>第 30 章</w:t>
            </w:r>
          </w:p>
        </w:tc>
      </w:tr>
    </w:tbl>
    <w:p w14:paraId="12E188D5"/>
    <w:p w14:paraId="0BA6295E">
      <w:pPr>
        <w:pStyle w:val="46"/>
        <w:keepNext/>
        <w:pageBreakBefore/>
      </w:pPr>
      <w:bookmarkStart w:id="65" w:name="_Toc10659"/>
      <w:r>
        <w:t>附录D  MCU/FreeRTOS→Linux 持续对照表</w:t>
      </w:r>
      <w:bookmarkEnd w:id="65"/>
    </w:p>
    <w:p w14:paraId="5D8D2078">
      <w:pPr>
        <w:pStyle w:val="25"/>
      </w:pPr>
      <w:r>
        <w:t>贯穿全书的概念对照：学新概念时先找"MCU 里是什么"，再找"Linux 里是什么"。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6"/>
        <w:gridCol w:w="2766"/>
        <w:gridCol w:w="2764"/>
      </w:tblGrid>
      <w:tr w14:paraId="0D90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18265178">
            <w:pPr>
              <w:jc w:val="both"/>
            </w:pPr>
            <w:r>
              <w:rPr>
                <w:b/>
              </w:rPr>
              <w:t>MCU/FreeRTOS</w:t>
            </w:r>
          </w:p>
        </w:tc>
        <w:tc>
          <w:tcPr>
            <w:tcW w:w="2769" w:type="dxa"/>
          </w:tcPr>
          <w:p w14:paraId="0D855461">
            <w:pPr>
              <w:jc w:val="both"/>
            </w:pPr>
            <w:r>
              <w:rPr>
                <w:b/>
              </w:rPr>
              <w:t>Linux/boomPI</w:t>
            </w:r>
          </w:p>
        </w:tc>
        <w:tc>
          <w:tcPr>
            <w:tcW w:w="2769" w:type="dxa"/>
          </w:tcPr>
          <w:p w14:paraId="3AD44660">
            <w:pPr>
              <w:jc w:val="both"/>
            </w:pPr>
            <w:r>
              <w:rPr>
                <w:b/>
              </w:rPr>
              <w:t>本质差异</w:t>
            </w:r>
          </w:p>
        </w:tc>
      </w:tr>
      <w:tr w14:paraId="627D6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08AD3DF1">
            <w:pPr>
              <w:jc w:val="both"/>
            </w:pPr>
            <w:r>
              <w:t>Task</w:t>
            </w:r>
          </w:p>
        </w:tc>
        <w:tc>
          <w:tcPr>
            <w:tcW w:w="2769" w:type="dxa"/>
          </w:tcPr>
          <w:p w14:paraId="650CFBAD">
            <w:pPr>
              <w:jc w:val="both"/>
            </w:pPr>
            <w:r>
              <w:t>pthread / task_struct</w:t>
            </w:r>
          </w:p>
        </w:tc>
        <w:tc>
          <w:tcPr>
            <w:tcW w:w="2769" w:type="dxa"/>
          </w:tcPr>
          <w:p w14:paraId="05E425E0">
            <w:pPr>
              <w:jc w:val="both"/>
            </w:pPr>
            <w:r>
              <w:t>共享地址空间 vs 隔离</w:t>
            </w:r>
          </w:p>
        </w:tc>
      </w:tr>
      <w:tr w14:paraId="06BFF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E4DF45B">
            <w:pPr>
              <w:jc w:val="both"/>
            </w:pPr>
            <w:r>
              <w:t>Queue</w:t>
            </w:r>
          </w:p>
        </w:tc>
        <w:tc>
          <w:tcPr>
            <w:tcW w:w="2769" w:type="dxa"/>
          </w:tcPr>
          <w:p w14:paraId="66A67ADA">
            <w:pPr>
              <w:jc w:val="both"/>
            </w:pPr>
            <w:r>
              <w:t>有界队列 + mutex + condvar</w:t>
            </w:r>
          </w:p>
        </w:tc>
        <w:tc>
          <w:tcPr>
            <w:tcW w:w="2769" w:type="dxa"/>
          </w:tcPr>
          <w:p w14:paraId="5DAA75EA">
            <w:pPr>
              <w:jc w:val="both"/>
            </w:pPr>
            <w:r>
              <w:t>满策略需要显式设计</w:t>
            </w:r>
          </w:p>
        </w:tc>
      </w:tr>
      <w:tr w14:paraId="6AA21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673A0808">
            <w:pPr>
              <w:jc w:val="both"/>
            </w:pPr>
            <w:r>
              <w:t>ISR</w:t>
            </w:r>
          </w:p>
        </w:tc>
        <w:tc>
          <w:tcPr>
            <w:tcW w:w="2769" w:type="dxa"/>
          </w:tcPr>
          <w:p w14:paraId="5EA5FFFA">
            <w:pPr>
              <w:jc w:val="both"/>
            </w:pPr>
            <w:r>
              <w:t>内核 IRQ handler + 用户态事件</w:t>
            </w:r>
          </w:p>
        </w:tc>
        <w:tc>
          <w:tcPr>
            <w:tcW w:w="2769" w:type="dxa"/>
          </w:tcPr>
          <w:p w14:paraId="223D2400">
            <w:pPr>
              <w:jc w:val="both"/>
            </w:pPr>
            <w:r>
              <w:t>中断上下文约束更强</w:t>
            </w:r>
          </w:p>
        </w:tc>
      </w:tr>
      <w:tr w14:paraId="68ADF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433695C7">
            <w:pPr>
              <w:jc w:val="both"/>
            </w:pPr>
            <w:r>
              <w:t>Tick 超时</w:t>
            </w:r>
          </w:p>
        </w:tc>
        <w:tc>
          <w:tcPr>
            <w:tcW w:w="2769" w:type="dxa"/>
          </w:tcPr>
          <w:p w14:paraId="0F8BC912">
            <w:pPr>
              <w:jc w:val="both"/>
            </w:pPr>
            <w:r>
              <w:t>steady_clock deadline</w:t>
            </w:r>
          </w:p>
        </w:tc>
        <w:tc>
          <w:tcPr>
            <w:tcW w:w="2769" w:type="dxa"/>
          </w:tcPr>
          <w:p w14:paraId="5549D3D6">
            <w:pPr>
              <w:jc w:val="both"/>
            </w:pPr>
            <w:r>
              <w:t>wall clock vs monotonic</w:t>
            </w:r>
          </w:p>
        </w:tc>
      </w:tr>
      <w:tr w14:paraId="5E118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FE9EBB4">
            <w:pPr>
              <w:jc w:val="both"/>
            </w:pPr>
            <w:r>
              <w:t>外设寄存器</w:t>
            </w:r>
          </w:p>
        </w:tc>
        <w:tc>
          <w:tcPr>
            <w:tcW w:w="2769" w:type="dxa"/>
          </w:tcPr>
          <w:p w14:paraId="5CB3F6BE">
            <w:pPr>
              <w:jc w:val="both"/>
            </w:pPr>
            <w:r>
              <w:t>fd + ioctl/read/write</w:t>
            </w:r>
          </w:p>
        </w:tc>
        <w:tc>
          <w:tcPr>
            <w:tcW w:w="2769" w:type="dxa"/>
          </w:tcPr>
          <w:p w14:paraId="2CAB2432">
            <w:pPr>
              <w:jc w:val="both"/>
            </w:pPr>
            <w:r>
              <w:t>不能直接碰寄存器</w:t>
            </w:r>
          </w:p>
        </w:tc>
      </w:tr>
      <w:tr w14:paraId="33184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18804A4">
            <w:pPr>
              <w:jc w:val="both"/>
            </w:pPr>
            <w:r>
              <w:t>固件镜像</w:t>
            </w:r>
          </w:p>
        </w:tc>
        <w:tc>
          <w:tcPr>
            <w:tcW w:w="2769" w:type="dxa"/>
          </w:tcPr>
          <w:p w14:paraId="78A8D232">
            <w:pPr>
              <w:jc w:val="both"/>
            </w:pPr>
            <w:r>
              <w:t>ELF 进程 + 动态库</w:t>
            </w:r>
          </w:p>
        </w:tc>
        <w:tc>
          <w:tcPr>
            <w:tcW w:w="2769" w:type="dxa"/>
          </w:tcPr>
          <w:p w14:paraId="470477A9">
            <w:pPr>
              <w:jc w:val="both"/>
            </w:pPr>
            <w:r>
              <w:t>运行时加载</w:t>
            </w:r>
          </w:p>
        </w:tc>
      </w:tr>
      <w:tr w14:paraId="6874B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D8F0973">
            <w:pPr>
              <w:jc w:val="both"/>
            </w:pPr>
            <w:r>
              <w:t>linker script</w:t>
            </w:r>
          </w:p>
        </w:tc>
        <w:tc>
          <w:tcPr>
            <w:tcW w:w="2769" w:type="dxa"/>
          </w:tcPr>
          <w:p w14:paraId="2B6CD30E">
            <w:pPr>
              <w:jc w:val="both"/>
            </w:pPr>
            <w:r>
              <w:t>ELF segment + loader</w:t>
            </w:r>
          </w:p>
        </w:tc>
        <w:tc>
          <w:tcPr>
            <w:tcW w:w="2769" w:type="dxa"/>
          </w:tcPr>
          <w:p w14:paraId="5C051E71">
            <w:pPr>
              <w:jc w:val="both"/>
            </w:pPr>
            <w:r>
              <w:t>动态链接</w:t>
            </w:r>
          </w:p>
        </w:tc>
      </w:tr>
      <w:tr w14:paraId="1F81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3ACDC2D">
            <w:pPr>
              <w:jc w:val="both"/>
            </w:pPr>
            <w:r>
              <w:t>全局变量</w:t>
            </w:r>
          </w:p>
        </w:tc>
        <w:tc>
          <w:tcPr>
            <w:tcW w:w="2769" w:type="dxa"/>
          </w:tcPr>
          <w:p w14:paraId="131BD42E">
            <w:pPr>
              <w:jc w:val="both"/>
            </w:pPr>
            <w:r>
              <w:t>进程地址空间</w:t>
            </w:r>
          </w:p>
        </w:tc>
        <w:tc>
          <w:tcPr>
            <w:tcW w:w="2769" w:type="dxa"/>
          </w:tcPr>
          <w:p w14:paraId="6DAF7DD2">
            <w:pPr>
              <w:jc w:val="both"/>
            </w:pPr>
            <w:r>
              <w:t>进程间隔离</w:t>
            </w:r>
          </w:p>
        </w:tc>
      </w:tr>
      <w:tr w14:paraId="0447E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32100FD">
            <w:pPr>
              <w:jc w:val="both"/>
            </w:pPr>
            <w:r>
              <w:t>复位恢复</w:t>
            </w:r>
          </w:p>
        </w:tc>
        <w:tc>
          <w:tcPr>
            <w:tcW w:w="2769" w:type="dxa"/>
          </w:tcPr>
          <w:p w14:paraId="0C9795B5">
            <w:pPr>
              <w:jc w:val="both"/>
            </w:pPr>
            <w:r>
              <w:t>进程重启 / 服务管理</w:t>
            </w:r>
          </w:p>
        </w:tc>
        <w:tc>
          <w:tcPr>
            <w:tcW w:w="2769" w:type="dxa"/>
          </w:tcPr>
          <w:p w14:paraId="1882CF1C">
            <w:pPr>
              <w:jc w:val="both"/>
            </w:pPr>
            <w:r>
              <w:t>部分状态可保留</w:t>
            </w:r>
          </w:p>
        </w:tc>
      </w:tr>
      <w:tr w14:paraId="00D6E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30EAB038">
            <w:pPr>
              <w:jc w:val="both"/>
            </w:pPr>
            <w:r>
              <w:t>单一固件权限</w:t>
            </w:r>
          </w:p>
        </w:tc>
        <w:tc>
          <w:tcPr>
            <w:tcW w:w="2769" w:type="dxa"/>
          </w:tcPr>
          <w:p w14:paraId="669BE6EC">
            <w:pPr>
              <w:jc w:val="both"/>
            </w:pPr>
            <w:r>
              <w:t>UID/GID/capability</w:t>
            </w:r>
          </w:p>
        </w:tc>
        <w:tc>
          <w:tcPr>
            <w:tcW w:w="2769" w:type="dxa"/>
          </w:tcPr>
          <w:p w14:paraId="6584FFB7">
            <w:pPr>
              <w:jc w:val="both"/>
            </w:pPr>
            <w:r>
              <w:t>权限模型</w:t>
            </w:r>
          </w:p>
        </w:tc>
      </w:tr>
      <w:tr w14:paraId="01479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7FC9A410">
            <w:pPr>
              <w:jc w:val="both"/>
            </w:pPr>
            <w:r>
              <w:t>中断优先级</w:t>
            </w:r>
          </w:p>
        </w:tc>
        <w:tc>
          <w:tcPr>
            <w:tcW w:w="2769" w:type="dxa"/>
          </w:tcPr>
          <w:p w14:paraId="133C30C0">
            <w:pPr>
              <w:jc w:val="both"/>
            </w:pPr>
            <w:r>
              <w:t>SCHED_FIFO 实时优先级</w:t>
            </w:r>
          </w:p>
        </w:tc>
        <w:tc>
          <w:tcPr>
            <w:tcW w:w="2769" w:type="dxa"/>
          </w:tcPr>
          <w:p w14:paraId="2ADEC38A">
            <w:pPr>
              <w:jc w:val="both"/>
            </w:pPr>
            <w:r>
              <w:t>软件调度 vs 硬件中断</w:t>
            </w:r>
          </w:p>
        </w:tc>
      </w:tr>
      <w:tr w14:paraId="646A3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25D42F45">
            <w:pPr>
              <w:jc w:val="both"/>
            </w:pPr>
            <w:r>
              <w:t>内存映射外设</w:t>
            </w:r>
          </w:p>
        </w:tc>
        <w:tc>
          <w:tcPr>
            <w:tcW w:w="2769" w:type="dxa"/>
          </w:tcPr>
          <w:p w14:paraId="36F51CC4">
            <w:pPr>
              <w:jc w:val="both"/>
            </w:pPr>
            <w:r>
              <w:t>/dev/mem + 驱动接口</w:t>
            </w:r>
          </w:p>
        </w:tc>
        <w:tc>
          <w:tcPr>
            <w:tcW w:w="2769" w:type="dxa"/>
          </w:tcPr>
          <w:p w14:paraId="1AB3B5F0">
            <w:pPr>
              <w:jc w:val="both"/>
            </w:pPr>
            <w:r>
              <w:t>内核代理访问</w:t>
            </w:r>
          </w:p>
        </w:tc>
      </w:tr>
    </w:tbl>
    <w:p w14:paraId="43E0B47B"/>
    <w:p w14:paraId="580C90D1">
      <w:pPr>
        <w:pStyle w:val="46"/>
        <w:keepNext/>
        <w:pageBreakBefore/>
      </w:pPr>
      <w:bookmarkStart w:id="66" w:name="_Toc20033"/>
      <w:r>
        <w:t>附录E  黑盒边界：哪些要读透，哪些只读契约</w:t>
      </w:r>
      <w:bookmarkEnd w:id="66"/>
    </w:p>
    <w:p w14:paraId="770372E5">
      <w:pPr>
        <w:pStyle w:val="25"/>
      </w:pPr>
      <w:r>
        <w:t>避免"深度"被误解为"所有第三方源码都要钻到底"。分两类：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744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153" w:type="dxa"/>
          </w:tcPr>
          <w:p w14:paraId="1BB4AC92">
            <w:pPr>
              <w:jc w:val="both"/>
            </w:pPr>
            <w:r>
              <w:rPr>
                <w:b/>
              </w:rPr>
              <w:t>必须读懂实现</w:t>
            </w:r>
          </w:p>
        </w:tc>
        <w:tc>
          <w:tcPr>
            <w:tcW w:w="4153" w:type="dxa"/>
          </w:tcPr>
          <w:p w14:paraId="7AD787A1">
            <w:pPr>
              <w:jc w:val="both"/>
            </w:pPr>
            <w:r>
              <w:rPr>
                <w:b/>
              </w:rPr>
              <w:t>只读接口契约</w:t>
            </w:r>
          </w:p>
        </w:tc>
      </w:tr>
      <w:tr w14:paraId="552E9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376DFD1B">
            <w:pPr>
              <w:jc w:val="both"/>
            </w:pPr>
            <w:r>
              <w:t>有界队列与满策略</w:t>
            </w:r>
          </w:p>
        </w:tc>
        <w:tc>
          <w:tcPr>
            <w:tcW w:w="4153" w:type="dxa"/>
          </w:tcPr>
          <w:p w14:paraId="0F3CE642">
            <w:pPr>
              <w:jc w:val="both"/>
            </w:pPr>
            <w:r>
              <w:t>Rockchip 3A 内部算法</w:t>
            </w:r>
          </w:p>
        </w:tc>
      </w:tr>
      <w:tr w14:paraId="50C27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39054D9C">
            <w:pPr>
              <w:jc w:val="both"/>
            </w:pPr>
            <w:r>
              <w:t>会话状态机</w:t>
            </w:r>
          </w:p>
        </w:tc>
        <w:tc>
          <w:tcPr>
            <w:tcW w:w="4153" w:type="dxa"/>
          </w:tcPr>
          <w:p w14:paraId="19DE4DA4">
            <w:pPr>
              <w:jc w:val="both"/>
            </w:pPr>
            <w:r>
              <w:t>Snowboy 模型内部</w:t>
            </w:r>
          </w:p>
        </w:tc>
      </w:tr>
      <w:tr w14:paraId="4E668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29125025">
            <w:pPr>
              <w:jc w:val="both"/>
            </w:pPr>
            <w:r>
              <w:t>ALSA 调用语义</w:t>
            </w:r>
          </w:p>
        </w:tc>
        <w:tc>
          <w:tcPr>
            <w:tcW w:w="4153" w:type="dxa"/>
          </w:tcPr>
          <w:p w14:paraId="08FEDBAC">
            <w:pPr>
              <w:jc w:val="both"/>
            </w:pPr>
            <w:r>
              <w:t>WebRTC VAD 分类器</w:t>
            </w:r>
          </w:p>
        </w:tc>
      </w:tr>
      <w:tr w14:paraId="58242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65851FD5">
            <w:pPr>
              <w:jc w:val="both"/>
            </w:pPr>
            <w:r>
              <w:t>320/256 FIFO 与样本守恒</w:t>
            </w:r>
          </w:p>
        </w:tc>
        <w:tc>
          <w:tcPr>
            <w:tcW w:w="4153" w:type="dxa"/>
          </w:tcPr>
          <w:p w14:paraId="3BE5843C">
            <w:pPr>
              <w:jc w:val="both"/>
            </w:pPr>
            <w:r>
              <w:t>OpenSSL 密码学实现</w:t>
            </w:r>
          </w:p>
        </w:tc>
      </w:tr>
      <w:tr w14:paraId="5F71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6C2E7458">
            <w:pPr>
              <w:jc w:val="both"/>
            </w:pPr>
            <w:r>
              <w:t>重采样时序</w:t>
            </w:r>
          </w:p>
        </w:tc>
        <w:tc>
          <w:tcPr>
            <w:tcW w:w="4153" w:type="dxa"/>
          </w:tcPr>
          <w:p w14:paraId="5BAE33E0">
            <w:pPr>
              <w:jc w:val="both"/>
            </w:pPr>
            <w:r>
              <w:t>WebSocket++ 内部状态机</w:t>
            </w:r>
          </w:p>
        </w:tc>
      </w:tr>
      <w:tr w14:paraId="667F6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64ACD277">
            <w:pPr>
              <w:jc w:val="both"/>
            </w:pPr>
            <w:r>
              <w:t>协议字段与身份体系</w:t>
            </w:r>
          </w:p>
        </w:tc>
        <w:tc>
          <w:tcPr>
            <w:tcW w:w="4153" w:type="dxa"/>
          </w:tcPr>
          <w:p w14:paraId="5457578A">
            <w:pPr>
              <w:jc w:val="both"/>
            </w:pPr>
            <w:r>
              <w:t>FFmpeg 滤波器内部</w:t>
            </w:r>
          </w:p>
        </w:tc>
      </w:tr>
      <w:tr w14:paraId="6B088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3" w:type="dxa"/>
          </w:tcPr>
          <w:p w14:paraId="5726DC24">
            <w:pPr>
              <w:jc w:val="both"/>
            </w:pPr>
            <w:r>
              <w:t>线程与生命周期</w:t>
            </w:r>
          </w:p>
        </w:tc>
        <w:tc>
          <w:tcPr>
            <w:tcW w:w="4153" w:type="dxa"/>
          </w:tcPr>
          <w:p w14:paraId="61E19BEA">
            <w:pPr>
              <w:jc w:val="both"/>
            </w:pPr>
            <w:r>
              <w:t>RKNN 算子实现</w:t>
            </w:r>
          </w:p>
        </w:tc>
      </w:tr>
    </w:tbl>
    <w:p w14:paraId="156C5640"/>
    <w:p w14:paraId="4AA65D57">
      <w:pPr>
        <w:pStyle w:val="25"/>
      </w:pPr>
      <w:r>
        <w:t>判据：接口稳定、算法闭源的（vendor 库）只读契约；产品自己实现的（队列/状态机/协议）必须读透。第 16 章 C ABI bridge 就是"只读契约"的工程实践。</w:t>
      </w:r>
    </w:p>
    <w:p w14:paraId="072C26F2">
      <w:pPr>
        <w:pStyle w:val="46"/>
        <w:keepNext/>
        <w:pageBreakBefore/>
      </w:pPr>
      <w:bookmarkStart w:id="67" w:name="_Toc19300"/>
      <w:r>
        <w:t>附录F  修订记录</w:t>
      </w:r>
      <w:bookmarkEnd w:id="67"/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4"/>
        <w:gridCol w:w="2767"/>
      </w:tblGrid>
      <w:tr w14:paraId="0428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69" w:type="dxa"/>
          </w:tcPr>
          <w:p w14:paraId="69B66A30">
            <w:pPr>
              <w:jc w:val="both"/>
            </w:pPr>
            <w:r>
              <w:rPr>
                <w:b/>
              </w:rPr>
              <w:t>版本</w:t>
            </w:r>
          </w:p>
        </w:tc>
        <w:tc>
          <w:tcPr>
            <w:tcW w:w="2769" w:type="dxa"/>
          </w:tcPr>
          <w:p w14:paraId="4A9EE59A">
            <w:pPr>
              <w:jc w:val="both"/>
            </w:pPr>
            <w:r>
              <w:rPr>
                <w:b/>
              </w:rPr>
              <w:t>日期</w:t>
            </w:r>
          </w:p>
        </w:tc>
        <w:tc>
          <w:tcPr>
            <w:tcW w:w="2769" w:type="dxa"/>
          </w:tcPr>
          <w:p w14:paraId="73C066FE">
            <w:pPr>
              <w:jc w:val="both"/>
            </w:pPr>
            <w:r>
              <w:rPr>
                <w:b/>
              </w:rPr>
              <w:t>内容</w:t>
            </w:r>
          </w:p>
        </w:tc>
      </w:tr>
      <w:tr w14:paraId="53079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5DD0FCA9">
            <w:pPr>
              <w:jc w:val="both"/>
            </w:pPr>
            <w:r>
              <w:t>V1.0.0</w:t>
            </w:r>
          </w:p>
        </w:tc>
        <w:tc>
          <w:tcPr>
            <w:tcW w:w="2769" w:type="dxa"/>
          </w:tcPr>
          <w:p w14:paraId="5294DA64">
            <w:pPr>
              <w:jc w:val="both"/>
            </w:pPr>
            <w:r>
              <w:t>2026-08-06</w:t>
            </w:r>
          </w:p>
        </w:tc>
        <w:tc>
          <w:tcPr>
            <w:tcW w:w="2769" w:type="dxa"/>
          </w:tcPr>
          <w:p w14:paraId="6B22E473">
            <w:pPr>
              <w:jc w:val="both"/>
            </w:pPr>
            <w:r>
              <w:t>初稿：7 篇 45 章，基于规划书与代码审阅</w:t>
            </w:r>
          </w:p>
        </w:tc>
      </w:tr>
      <w:tr w14:paraId="44367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AE46362">
            <w:pPr>
              <w:jc w:val="both"/>
            </w:pPr>
            <w:r>
              <w:t>V3.0.0</w:t>
            </w:r>
          </w:p>
        </w:tc>
        <w:tc>
          <w:tcPr>
            <w:tcW w:w="2769" w:type="dxa"/>
          </w:tcPr>
          <w:p w14:paraId="2C144EB8">
            <w:pPr>
              <w:jc w:val="both"/>
            </w:pPr>
            <w:r>
              <w:t>2026-08-06</w:t>
            </w:r>
          </w:p>
        </w:tc>
        <w:tc>
          <w:tcPr>
            <w:tcW w:w="2769" w:type="dxa"/>
          </w:tcPr>
          <w:p w14:paraId="74970329">
            <w:pPr>
              <w:jc w:val="both"/>
            </w:pPr>
            <w:r>
              <w:t>深度重写：内核源码级讲解，按教学依赖序重排</w:t>
            </w:r>
          </w:p>
        </w:tc>
      </w:tr>
      <w:tr w14:paraId="587C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9" w:type="dxa"/>
          </w:tcPr>
          <w:p w14:paraId="197ABDA0">
            <w:pPr>
              <w:jc w:val="both"/>
            </w:pPr>
            <w:r>
              <w:t>V3.2.0</w:t>
            </w:r>
          </w:p>
        </w:tc>
        <w:tc>
          <w:tcPr>
            <w:tcW w:w="2769" w:type="dxa"/>
          </w:tcPr>
          <w:p w14:paraId="30D925AE">
            <w:pPr>
              <w:jc w:val="both"/>
            </w:pPr>
            <w:r>
              <w:t>2026-08-06</w:t>
            </w:r>
          </w:p>
        </w:tc>
        <w:tc>
          <w:tcPr>
            <w:tcW w:w="2769" w:type="dxa"/>
          </w:tcPr>
          <w:p w14:paraId="346C2212">
            <w:pPr>
              <w:jc w:val="both"/>
            </w:pPr>
            <w:r>
              <w:t>技术事实修正（Armv7-A/0600/NPU/TOPS 等 11 项）、版本基线表、出版工程（目录/左对齐/分页/表头）、螺旋式源码检查点 ×7、附录 A-F</w:t>
            </w:r>
          </w:p>
        </w:tc>
      </w:tr>
    </w:tbl>
    <w:p w14:paraId="418B831E"/>
    <w:p w14:paraId="30761E3F">
      <w:pPr>
        <w:pStyle w:val="25"/>
      </w:pPr>
      <w:r>
        <w:t>致谢：本教材的深度要求与事实校准参考了专业评审意见；所有内核描述以教材基线表（commit 4626729 与 LubanSDK 随附内核版本）为准。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AFE63">
    <w:pPr>
      <w:pStyle w:val="79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 xml:space="preserve">大数据 </w:t>
    </w:r>
    <w:r>
      <w:t>–</w:t>
    </w:r>
    <w:r>
      <w:rPr>
        <w:rFonts w:hint="eastAsia"/>
      </w:rPr>
      <w:t xml:space="preserve">前端 </w:t>
    </w:r>
    <w:r>
      <w:t>–</w:t>
    </w:r>
    <w:r>
      <w:rPr>
        <w:rFonts w:hint="eastAsia"/>
      </w:rPr>
      <w:t>python人工智能资料下载，可百度访问：尚硅谷官网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B4096">
    <w:pPr>
      <w:pStyle w:val="77"/>
      <w:rPr>
        <w:rFonts w:hint="eastAsia"/>
        <w:sz w:val="28"/>
        <w:szCs w:val="21"/>
      </w:rPr>
    </w:pPr>
    <w:r>
      <w:drawing>
        <wp:inline distT="0" distB="0" distL="0" distR="0">
          <wp:extent cx="808355" cy="250190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908781" name="图片 370908781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</w:t>
    </w:r>
    <w:r>
      <w:rPr>
        <w:rFonts w:hint="eastAsia"/>
      </w:rPr>
      <w:t xml:space="preserve">                             尚硅谷嵌入式项目之</w:t>
    </w:r>
    <w:r>
      <w:t>语音交互客户端</w:t>
    </w:r>
    <w:r>
      <w:rPr>
        <w:rFonts w:hint="eastAsia"/>
      </w:rPr>
      <w:t xml:space="preserve">RV1106                                                        </w:t>
    </w:r>
    <w:r>
      <w:t xml:space="preserve">        </w:t>
    </w:r>
  </w:p>
  <w:p w14:paraId="73D9AF61">
    <w:pPr>
      <w:spacing w:line="180" w:lineRule="exact"/>
      <w:rPr>
        <w:rFonts w:ascii="Verdana" w:hAnsi="Verdana"/>
        <w:b/>
        <w:sz w:val="28"/>
        <w:szCs w:val="21"/>
      </w:rPr>
    </w:pPr>
    <w:r>
      <w:rPr>
        <w:rFonts w:hint="eastAsia" w:ascii="华文细黑" w:hAnsi="华文细黑" w:eastAsia="华文细黑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5"/>
      <w:suff w:val="space"/>
      <w:lvlText w:val="第 %1 章"/>
      <w:lvlJc w:val="left"/>
      <w:pPr>
        <w:ind w:left="1133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lang w:val="en-US"/>
      </w:rPr>
    </w:lvl>
    <w:lvl w:ilvl="1" w:tentative="0">
      <w:start w:val="1"/>
      <w:numFmt w:val="decimal"/>
      <w:pStyle w:val="46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7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51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53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72"/>
      <w:suff w:val="nothing"/>
      <w:lvlText w:val="（%6）"/>
      <w:lvlJc w:val="left"/>
      <w:pPr>
        <w:ind w:left="431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6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65E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5AE1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289"/>
    <w:rsid w:val="0001239C"/>
    <w:rsid w:val="000135AB"/>
    <w:rsid w:val="00013C11"/>
    <w:rsid w:val="00014055"/>
    <w:rsid w:val="00014292"/>
    <w:rsid w:val="00014864"/>
    <w:rsid w:val="00014BA5"/>
    <w:rsid w:val="0001504B"/>
    <w:rsid w:val="00015319"/>
    <w:rsid w:val="000153C8"/>
    <w:rsid w:val="00015526"/>
    <w:rsid w:val="00015B8C"/>
    <w:rsid w:val="000162D8"/>
    <w:rsid w:val="000167B7"/>
    <w:rsid w:val="00016822"/>
    <w:rsid w:val="00016839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786"/>
    <w:rsid w:val="0002684A"/>
    <w:rsid w:val="000268FB"/>
    <w:rsid w:val="00026A70"/>
    <w:rsid w:val="00027628"/>
    <w:rsid w:val="00027743"/>
    <w:rsid w:val="00030272"/>
    <w:rsid w:val="00030557"/>
    <w:rsid w:val="00030645"/>
    <w:rsid w:val="00030D03"/>
    <w:rsid w:val="00030F78"/>
    <w:rsid w:val="00031664"/>
    <w:rsid w:val="00031C8B"/>
    <w:rsid w:val="00032475"/>
    <w:rsid w:val="00032E74"/>
    <w:rsid w:val="00033BA3"/>
    <w:rsid w:val="00034079"/>
    <w:rsid w:val="000342E1"/>
    <w:rsid w:val="00034572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1FC4"/>
    <w:rsid w:val="0004217B"/>
    <w:rsid w:val="00042846"/>
    <w:rsid w:val="000429C0"/>
    <w:rsid w:val="00042C01"/>
    <w:rsid w:val="00042D64"/>
    <w:rsid w:val="00043741"/>
    <w:rsid w:val="00043E0A"/>
    <w:rsid w:val="0004459D"/>
    <w:rsid w:val="000446C4"/>
    <w:rsid w:val="00044762"/>
    <w:rsid w:val="0004574B"/>
    <w:rsid w:val="000458C1"/>
    <w:rsid w:val="00045D72"/>
    <w:rsid w:val="00046780"/>
    <w:rsid w:val="0004772A"/>
    <w:rsid w:val="00050214"/>
    <w:rsid w:val="00050438"/>
    <w:rsid w:val="000505CB"/>
    <w:rsid w:val="00050665"/>
    <w:rsid w:val="00050CC3"/>
    <w:rsid w:val="0005107A"/>
    <w:rsid w:val="00051691"/>
    <w:rsid w:val="000517EF"/>
    <w:rsid w:val="00051A04"/>
    <w:rsid w:val="000523D1"/>
    <w:rsid w:val="00052778"/>
    <w:rsid w:val="000549CF"/>
    <w:rsid w:val="00054E75"/>
    <w:rsid w:val="00055D79"/>
    <w:rsid w:val="00055F3D"/>
    <w:rsid w:val="0005602B"/>
    <w:rsid w:val="00056056"/>
    <w:rsid w:val="0005609A"/>
    <w:rsid w:val="0005649E"/>
    <w:rsid w:val="000564EE"/>
    <w:rsid w:val="00056920"/>
    <w:rsid w:val="00056E7D"/>
    <w:rsid w:val="00057F18"/>
    <w:rsid w:val="0006057D"/>
    <w:rsid w:val="00060A1B"/>
    <w:rsid w:val="00060D5F"/>
    <w:rsid w:val="00061236"/>
    <w:rsid w:val="00061382"/>
    <w:rsid w:val="000614B8"/>
    <w:rsid w:val="00061526"/>
    <w:rsid w:val="00061576"/>
    <w:rsid w:val="0006177F"/>
    <w:rsid w:val="00061B41"/>
    <w:rsid w:val="0006237F"/>
    <w:rsid w:val="000629C7"/>
    <w:rsid w:val="0006304B"/>
    <w:rsid w:val="00063F65"/>
    <w:rsid w:val="000641EA"/>
    <w:rsid w:val="00064BC4"/>
    <w:rsid w:val="00064D8D"/>
    <w:rsid w:val="00064DC0"/>
    <w:rsid w:val="00064EC8"/>
    <w:rsid w:val="00064F2D"/>
    <w:rsid w:val="00065AA2"/>
    <w:rsid w:val="00065EC4"/>
    <w:rsid w:val="00066B8E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205"/>
    <w:rsid w:val="00071B3A"/>
    <w:rsid w:val="000721DC"/>
    <w:rsid w:val="0007258B"/>
    <w:rsid w:val="00072A65"/>
    <w:rsid w:val="00072F9F"/>
    <w:rsid w:val="00073525"/>
    <w:rsid w:val="0007375A"/>
    <w:rsid w:val="00073FEB"/>
    <w:rsid w:val="00074097"/>
    <w:rsid w:val="000742BC"/>
    <w:rsid w:val="0007453B"/>
    <w:rsid w:val="0007509E"/>
    <w:rsid w:val="0007574A"/>
    <w:rsid w:val="00076657"/>
    <w:rsid w:val="000769AF"/>
    <w:rsid w:val="00076A47"/>
    <w:rsid w:val="00076D13"/>
    <w:rsid w:val="000807A0"/>
    <w:rsid w:val="00081838"/>
    <w:rsid w:val="00081B01"/>
    <w:rsid w:val="000826C2"/>
    <w:rsid w:val="000828F9"/>
    <w:rsid w:val="000836FD"/>
    <w:rsid w:val="00084793"/>
    <w:rsid w:val="00084844"/>
    <w:rsid w:val="00084D53"/>
    <w:rsid w:val="000851B0"/>
    <w:rsid w:val="00085679"/>
    <w:rsid w:val="00085E1E"/>
    <w:rsid w:val="00086CC9"/>
    <w:rsid w:val="00087340"/>
    <w:rsid w:val="000873BB"/>
    <w:rsid w:val="00087B27"/>
    <w:rsid w:val="00087C0B"/>
    <w:rsid w:val="00087C46"/>
    <w:rsid w:val="00087DF9"/>
    <w:rsid w:val="000902A8"/>
    <w:rsid w:val="0009091C"/>
    <w:rsid w:val="00090B02"/>
    <w:rsid w:val="0009123B"/>
    <w:rsid w:val="000919D0"/>
    <w:rsid w:val="00091DE7"/>
    <w:rsid w:val="00092019"/>
    <w:rsid w:val="0009224B"/>
    <w:rsid w:val="00092267"/>
    <w:rsid w:val="000922F9"/>
    <w:rsid w:val="00092695"/>
    <w:rsid w:val="000926E6"/>
    <w:rsid w:val="00092B6B"/>
    <w:rsid w:val="00092EFB"/>
    <w:rsid w:val="00092F7C"/>
    <w:rsid w:val="00093177"/>
    <w:rsid w:val="00093356"/>
    <w:rsid w:val="00094315"/>
    <w:rsid w:val="00094391"/>
    <w:rsid w:val="00094EB7"/>
    <w:rsid w:val="00095067"/>
    <w:rsid w:val="00095132"/>
    <w:rsid w:val="00095A1F"/>
    <w:rsid w:val="00095AE2"/>
    <w:rsid w:val="00096093"/>
    <w:rsid w:val="00096F06"/>
    <w:rsid w:val="00097826"/>
    <w:rsid w:val="000A03B1"/>
    <w:rsid w:val="000A0D1C"/>
    <w:rsid w:val="000A13F9"/>
    <w:rsid w:val="000A14F6"/>
    <w:rsid w:val="000A2F0D"/>
    <w:rsid w:val="000A32F5"/>
    <w:rsid w:val="000A40E7"/>
    <w:rsid w:val="000A413F"/>
    <w:rsid w:val="000A48F5"/>
    <w:rsid w:val="000A4971"/>
    <w:rsid w:val="000A4BED"/>
    <w:rsid w:val="000A4F7C"/>
    <w:rsid w:val="000A5752"/>
    <w:rsid w:val="000A582C"/>
    <w:rsid w:val="000A5B24"/>
    <w:rsid w:val="000A5BC0"/>
    <w:rsid w:val="000A5BD4"/>
    <w:rsid w:val="000A5C84"/>
    <w:rsid w:val="000A63FA"/>
    <w:rsid w:val="000A66C6"/>
    <w:rsid w:val="000A6E75"/>
    <w:rsid w:val="000A7374"/>
    <w:rsid w:val="000B0402"/>
    <w:rsid w:val="000B19DF"/>
    <w:rsid w:val="000B19F5"/>
    <w:rsid w:val="000B1A0F"/>
    <w:rsid w:val="000B1BEB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0BE"/>
    <w:rsid w:val="000B44E6"/>
    <w:rsid w:val="000B494D"/>
    <w:rsid w:val="000B4958"/>
    <w:rsid w:val="000B4E3F"/>
    <w:rsid w:val="000B564B"/>
    <w:rsid w:val="000B5D0B"/>
    <w:rsid w:val="000B5D4C"/>
    <w:rsid w:val="000B6D25"/>
    <w:rsid w:val="000B6D9D"/>
    <w:rsid w:val="000B6FD6"/>
    <w:rsid w:val="000B7137"/>
    <w:rsid w:val="000C0498"/>
    <w:rsid w:val="000C0679"/>
    <w:rsid w:val="000C08FA"/>
    <w:rsid w:val="000C09D4"/>
    <w:rsid w:val="000C0AC0"/>
    <w:rsid w:val="000C0C9F"/>
    <w:rsid w:val="000C12AF"/>
    <w:rsid w:val="000C1318"/>
    <w:rsid w:val="000C20B2"/>
    <w:rsid w:val="000C253C"/>
    <w:rsid w:val="000C25D2"/>
    <w:rsid w:val="000C2990"/>
    <w:rsid w:val="000C31EA"/>
    <w:rsid w:val="000C38E3"/>
    <w:rsid w:val="000C3F2F"/>
    <w:rsid w:val="000C5213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421"/>
    <w:rsid w:val="000D468E"/>
    <w:rsid w:val="000D4B84"/>
    <w:rsid w:val="000D4F92"/>
    <w:rsid w:val="000D57AD"/>
    <w:rsid w:val="000D626F"/>
    <w:rsid w:val="000D7C9A"/>
    <w:rsid w:val="000D7DB9"/>
    <w:rsid w:val="000D7DCB"/>
    <w:rsid w:val="000E02F3"/>
    <w:rsid w:val="000E06FF"/>
    <w:rsid w:val="000E0A75"/>
    <w:rsid w:val="000E0BF8"/>
    <w:rsid w:val="000E0CD9"/>
    <w:rsid w:val="000E0EAE"/>
    <w:rsid w:val="000E1164"/>
    <w:rsid w:val="000E1365"/>
    <w:rsid w:val="000E14D3"/>
    <w:rsid w:val="000E1E49"/>
    <w:rsid w:val="000E1F8F"/>
    <w:rsid w:val="000E3605"/>
    <w:rsid w:val="000E47CB"/>
    <w:rsid w:val="000E4C36"/>
    <w:rsid w:val="000E562A"/>
    <w:rsid w:val="000E6052"/>
    <w:rsid w:val="000E66CC"/>
    <w:rsid w:val="000E7390"/>
    <w:rsid w:val="000E7985"/>
    <w:rsid w:val="000E7F94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50D"/>
    <w:rsid w:val="000F588A"/>
    <w:rsid w:val="000F625F"/>
    <w:rsid w:val="000F6355"/>
    <w:rsid w:val="000F662F"/>
    <w:rsid w:val="000F6AAD"/>
    <w:rsid w:val="000F6E55"/>
    <w:rsid w:val="000F6F3E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3C50"/>
    <w:rsid w:val="001041AB"/>
    <w:rsid w:val="001042F3"/>
    <w:rsid w:val="001045CE"/>
    <w:rsid w:val="001046DA"/>
    <w:rsid w:val="001047FB"/>
    <w:rsid w:val="00104E63"/>
    <w:rsid w:val="001054FA"/>
    <w:rsid w:val="0010589C"/>
    <w:rsid w:val="00105DB0"/>
    <w:rsid w:val="0010607F"/>
    <w:rsid w:val="0010640A"/>
    <w:rsid w:val="001064D4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A4C"/>
    <w:rsid w:val="00112B75"/>
    <w:rsid w:val="00112D4B"/>
    <w:rsid w:val="0011305C"/>
    <w:rsid w:val="0011308A"/>
    <w:rsid w:val="00113205"/>
    <w:rsid w:val="00113A31"/>
    <w:rsid w:val="00113AAA"/>
    <w:rsid w:val="00114466"/>
    <w:rsid w:val="00114B13"/>
    <w:rsid w:val="00114CD6"/>
    <w:rsid w:val="001155FB"/>
    <w:rsid w:val="00115C20"/>
    <w:rsid w:val="00115FEF"/>
    <w:rsid w:val="001164C0"/>
    <w:rsid w:val="00116ADF"/>
    <w:rsid w:val="00116D6D"/>
    <w:rsid w:val="00117351"/>
    <w:rsid w:val="00117B1B"/>
    <w:rsid w:val="001200A1"/>
    <w:rsid w:val="001206B4"/>
    <w:rsid w:val="001218CB"/>
    <w:rsid w:val="0012190B"/>
    <w:rsid w:val="00121ADD"/>
    <w:rsid w:val="00121B01"/>
    <w:rsid w:val="00121D51"/>
    <w:rsid w:val="001225C5"/>
    <w:rsid w:val="0012280A"/>
    <w:rsid w:val="00122AC3"/>
    <w:rsid w:val="001232E7"/>
    <w:rsid w:val="00124712"/>
    <w:rsid w:val="00124ABC"/>
    <w:rsid w:val="00125C33"/>
    <w:rsid w:val="00126AFB"/>
    <w:rsid w:val="00126D90"/>
    <w:rsid w:val="00126DFD"/>
    <w:rsid w:val="00127176"/>
    <w:rsid w:val="001271AF"/>
    <w:rsid w:val="0012733E"/>
    <w:rsid w:val="0013161B"/>
    <w:rsid w:val="00131BB8"/>
    <w:rsid w:val="00132195"/>
    <w:rsid w:val="0013285C"/>
    <w:rsid w:val="00132CD6"/>
    <w:rsid w:val="00132E98"/>
    <w:rsid w:val="00133904"/>
    <w:rsid w:val="00133CF3"/>
    <w:rsid w:val="00133D21"/>
    <w:rsid w:val="00133FCC"/>
    <w:rsid w:val="00134025"/>
    <w:rsid w:val="00134201"/>
    <w:rsid w:val="00134574"/>
    <w:rsid w:val="00134D6C"/>
    <w:rsid w:val="00135222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C0E"/>
    <w:rsid w:val="00140F5B"/>
    <w:rsid w:val="00141007"/>
    <w:rsid w:val="00141299"/>
    <w:rsid w:val="001412D4"/>
    <w:rsid w:val="00142529"/>
    <w:rsid w:val="00142840"/>
    <w:rsid w:val="0014352D"/>
    <w:rsid w:val="00143941"/>
    <w:rsid w:val="00144175"/>
    <w:rsid w:val="001450AC"/>
    <w:rsid w:val="00145314"/>
    <w:rsid w:val="00145655"/>
    <w:rsid w:val="00146877"/>
    <w:rsid w:val="00146A58"/>
    <w:rsid w:val="001477EA"/>
    <w:rsid w:val="001479E5"/>
    <w:rsid w:val="00147AB1"/>
    <w:rsid w:val="00147BD3"/>
    <w:rsid w:val="00147F64"/>
    <w:rsid w:val="00147FC0"/>
    <w:rsid w:val="00150305"/>
    <w:rsid w:val="001507CB"/>
    <w:rsid w:val="00150E85"/>
    <w:rsid w:val="00151843"/>
    <w:rsid w:val="00151E75"/>
    <w:rsid w:val="001525FB"/>
    <w:rsid w:val="00152702"/>
    <w:rsid w:val="00153210"/>
    <w:rsid w:val="00153AD6"/>
    <w:rsid w:val="00153EB5"/>
    <w:rsid w:val="00154792"/>
    <w:rsid w:val="00154AA7"/>
    <w:rsid w:val="00154DA9"/>
    <w:rsid w:val="00154E39"/>
    <w:rsid w:val="00154E3E"/>
    <w:rsid w:val="00154F92"/>
    <w:rsid w:val="00155EE0"/>
    <w:rsid w:val="0015630A"/>
    <w:rsid w:val="0015641F"/>
    <w:rsid w:val="00156B0A"/>
    <w:rsid w:val="001578D1"/>
    <w:rsid w:val="0016000A"/>
    <w:rsid w:val="0016012A"/>
    <w:rsid w:val="00160272"/>
    <w:rsid w:val="00160777"/>
    <w:rsid w:val="0016077C"/>
    <w:rsid w:val="00160D21"/>
    <w:rsid w:val="00161A8B"/>
    <w:rsid w:val="00161F65"/>
    <w:rsid w:val="0016215E"/>
    <w:rsid w:val="001628C9"/>
    <w:rsid w:val="00162A77"/>
    <w:rsid w:val="00163238"/>
    <w:rsid w:val="0016377E"/>
    <w:rsid w:val="0016486D"/>
    <w:rsid w:val="00164D5E"/>
    <w:rsid w:val="0016514D"/>
    <w:rsid w:val="00165AD7"/>
    <w:rsid w:val="00165DAD"/>
    <w:rsid w:val="00165F6D"/>
    <w:rsid w:val="00166641"/>
    <w:rsid w:val="001668DC"/>
    <w:rsid w:val="00166A7F"/>
    <w:rsid w:val="00166D7C"/>
    <w:rsid w:val="00166DFA"/>
    <w:rsid w:val="00167406"/>
    <w:rsid w:val="00167C29"/>
    <w:rsid w:val="00170152"/>
    <w:rsid w:val="0017021E"/>
    <w:rsid w:val="001711D8"/>
    <w:rsid w:val="0017123C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AD7"/>
    <w:rsid w:val="00173F7D"/>
    <w:rsid w:val="0017400B"/>
    <w:rsid w:val="001745D5"/>
    <w:rsid w:val="001746AB"/>
    <w:rsid w:val="001752AB"/>
    <w:rsid w:val="00175416"/>
    <w:rsid w:val="0017585D"/>
    <w:rsid w:val="001765AC"/>
    <w:rsid w:val="00176DF5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1EC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7FC"/>
    <w:rsid w:val="00187A09"/>
    <w:rsid w:val="00187AE1"/>
    <w:rsid w:val="00187EFB"/>
    <w:rsid w:val="00187FBB"/>
    <w:rsid w:val="00190360"/>
    <w:rsid w:val="001907E7"/>
    <w:rsid w:val="00191AC5"/>
    <w:rsid w:val="00191B47"/>
    <w:rsid w:val="0019230E"/>
    <w:rsid w:val="00192378"/>
    <w:rsid w:val="001923BF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927"/>
    <w:rsid w:val="00195B95"/>
    <w:rsid w:val="00195C41"/>
    <w:rsid w:val="00196376"/>
    <w:rsid w:val="00196902"/>
    <w:rsid w:val="00196EEE"/>
    <w:rsid w:val="00197081"/>
    <w:rsid w:val="001978DA"/>
    <w:rsid w:val="00197C86"/>
    <w:rsid w:val="001A0536"/>
    <w:rsid w:val="001A0A8A"/>
    <w:rsid w:val="001A13E9"/>
    <w:rsid w:val="001A16B3"/>
    <w:rsid w:val="001A1BAC"/>
    <w:rsid w:val="001A1BED"/>
    <w:rsid w:val="001A1CBB"/>
    <w:rsid w:val="001A317A"/>
    <w:rsid w:val="001A351C"/>
    <w:rsid w:val="001A3823"/>
    <w:rsid w:val="001A39D3"/>
    <w:rsid w:val="001A3A1D"/>
    <w:rsid w:val="001A3AC4"/>
    <w:rsid w:val="001A3C94"/>
    <w:rsid w:val="001A41EC"/>
    <w:rsid w:val="001A4B03"/>
    <w:rsid w:val="001A4C69"/>
    <w:rsid w:val="001A500E"/>
    <w:rsid w:val="001A590D"/>
    <w:rsid w:val="001A6740"/>
    <w:rsid w:val="001A6E1F"/>
    <w:rsid w:val="001A7843"/>
    <w:rsid w:val="001A7AB9"/>
    <w:rsid w:val="001A7F0F"/>
    <w:rsid w:val="001B0A3F"/>
    <w:rsid w:val="001B0AE1"/>
    <w:rsid w:val="001B12B2"/>
    <w:rsid w:val="001B1C37"/>
    <w:rsid w:val="001B1DBC"/>
    <w:rsid w:val="001B1E12"/>
    <w:rsid w:val="001B1F93"/>
    <w:rsid w:val="001B29E3"/>
    <w:rsid w:val="001B2D91"/>
    <w:rsid w:val="001B31A4"/>
    <w:rsid w:val="001B3891"/>
    <w:rsid w:val="001B3E22"/>
    <w:rsid w:val="001B4504"/>
    <w:rsid w:val="001B4775"/>
    <w:rsid w:val="001B49AF"/>
    <w:rsid w:val="001B4AE5"/>
    <w:rsid w:val="001B57F9"/>
    <w:rsid w:val="001B5A01"/>
    <w:rsid w:val="001B5B98"/>
    <w:rsid w:val="001B668C"/>
    <w:rsid w:val="001B6A13"/>
    <w:rsid w:val="001B6ABE"/>
    <w:rsid w:val="001B744F"/>
    <w:rsid w:val="001B79DB"/>
    <w:rsid w:val="001B7A78"/>
    <w:rsid w:val="001B7E39"/>
    <w:rsid w:val="001C0CA1"/>
    <w:rsid w:val="001C133D"/>
    <w:rsid w:val="001C18FE"/>
    <w:rsid w:val="001C1BF8"/>
    <w:rsid w:val="001C1DD9"/>
    <w:rsid w:val="001C1FFB"/>
    <w:rsid w:val="001C23F5"/>
    <w:rsid w:val="001C25C9"/>
    <w:rsid w:val="001C278C"/>
    <w:rsid w:val="001C2BDD"/>
    <w:rsid w:val="001C33B3"/>
    <w:rsid w:val="001C386B"/>
    <w:rsid w:val="001C3991"/>
    <w:rsid w:val="001C4302"/>
    <w:rsid w:val="001C4792"/>
    <w:rsid w:val="001C5B4D"/>
    <w:rsid w:val="001C6D30"/>
    <w:rsid w:val="001C7278"/>
    <w:rsid w:val="001C7850"/>
    <w:rsid w:val="001C7B42"/>
    <w:rsid w:val="001D071B"/>
    <w:rsid w:val="001D1CDD"/>
    <w:rsid w:val="001D22E7"/>
    <w:rsid w:val="001D2461"/>
    <w:rsid w:val="001D3506"/>
    <w:rsid w:val="001D38C0"/>
    <w:rsid w:val="001D4516"/>
    <w:rsid w:val="001D4C1F"/>
    <w:rsid w:val="001D4F65"/>
    <w:rsid w:val="001D51BA"/>
    <w:rsid w:val="001D5211"/>
    <w:rsid w:val="001D5C79"/>
    <w:rsid w:val="001D5EEF"/>
    <w:rsid w:val="001D60BD"/>
    <w:rsid w:val="001D6EAE"/>
    <w:rsid w:val="001D7051"/>
    <w:rsid w:val="001D7129"/>
    <w:rsid w:val="001D74CB"/>
    <w:rsid w:val="001D77BD"/>
    <w:rsid w:val="001D7CA5"/>
    <w:rsid w:val="001E0467"/>
    <w:rsid w:val="001E064D"/>
    <w:rsid w:val="001E0888"/>
    <w:rsid w:val="001E0A38"/>
    <w:rsid w:val="001E0D49"/>
    <w:rsid w:val="001E14A4"/>
    <w:rsid w:val="001E17BE"/>
    <w:rsid w:val="001E20BB"/>
    <w:rsid w:val="001E2A26"/>
    <w:rsid w:val="001E2CBE"/>
    <w:rsid w:val="001E3242"/>
    <w:rsid w:val="001E509C"/>
    <w:rsid w:val="001E516B"/>
    <w:rsid w:val="001E564C"/>
    <w:rsid w:val="001E5E34"/>
    <w:rsid w:val="001E6040"/>
    <w:rsid w:val="001E619F"/>
    <w:rsid w:val="001E64EE"/>
    <w:rsid w:val="001E67D8"/>
    <w:rsid w:val="001E74EF"/>
    <w:rsid w:val="001E7BD0"/>
    <w:rsid w:val="001F027A"/>
    <w:rsid w:val="001F0E11"/>
    <w:rsid w:val="001F1DC1"/>
    <w:rsid w:val="001F1EBE"/>
    <w:rsid w:val="001F207A"/>
    <w:rsid w:val="001F2274"/>
    <w:rsid w:val="001F2326"/>
    <w:rsid w:val="001F2F59"/>
    <w:rsid w:val="001F331F"/>
    <w:rsid w:val="001F3457"/>
    <w:rsid w:val="001F3E40"/>
    <w:rsid w:val="001F41C5"/>
    <w:rsid w:val="001F4207"/>
    <w:rsid w:val="001F48DC"/>
    <w:rsid w:val="001F4DA8"/>
    <w:rsid w:val="001F5670"/>
    <w:rsid w:val="001F587F"/>
    <w:rsid w:val="001F5933"/>
    <w:rsid w:val="001F5A9D"/>
    <w:rsid w:val="001F6215"/>
    <w:rsid w:val="001F6271"/>
    <w:rsid w:val="001F63A2"/>
    <w:rsid w:val="001F6527"/>
    <w:rsid w:val="001F6F83"/>
    <w:rsid w:val="001F7226"/>
    <w:rsid w:val="001F7492"/>
    <w:rsid w:val="001F7B81"/>
    <w:rsid w:val="00200100"/>
    <w:rsid w:val="00201264"/>
    <w:rsid w:val="00201D77"/>
    <w:rsid w:val="002026AB"/>
    <w:rsid w:val="00202D7E"/>
    <w:rsid w:val="002030C7"/>
    <w:rsid w:val="0020324D"/>
    <w:rsid w:val="00203531"/>
    <w:rsid w:val="002035D1"/>
    <w:rsid w:val="00203B04"/>
    <w:rsid w:val="00204587"/>
    <w:rsid w:val="0020465E"/>
    <w:rsid w:val="00204913"/>
    <w:rsid w:val="002055D8"/>
    <w:rsid w:val="00205B03"/>
    <w:rsid w:val="00205EAE"/>
    <w:rsid w:val="00206A65"/>
    <w:rsid w:val="0020757B"/>
    <w:rsid w:val="002111E4"/>
    <w:rsid w:val="0021234F"/>
    <w:rsid w:val="002124FC"/>
    <w:rsid w:val="00212F6B"/>
    <w:rsid w:val="002133B3"/>
    <w:rsid w:val="002149EC"/>
    <w:rsid w:val="00214BBD"/>
    <w:rsid w:val="00214DCD"/>
    <w:rsid w:val="0021503A"/>
    <w:rsid w:val="00215861"/>
    <w:rsid w:val="00215DA4"/>
    <w:rsid w:val="00216236"/>
    <w:rsid w:val="002162FB"/>
    <w:rsid w:val="0021761F"/>
    <w:rsid w:val="0021772E"/>
    <w:rsid w:val="00217FC5"/>
    <w:rsid w:val="00220264"/>
    <w:rsid w:val="00220DB3"/>
    <w:rsid w:val="00221294"/>
    <w:rsid w:val="00221882"/>
    <w:rsid w:val="0022192F"/>
    <w:rsid w:val="00221ACA"/>
    <w:rsid w:val="002222FC"/>
    <w:rsid w:val="00222D0B"/>
    <w:rsid w:val="00223CFF"/>
    <w:rsid w:val="002258E3"/>
    <w:rsid w:val="00225E78"/>
    <w:rsid w:val="00226B98"/>
    <w:rsid w:val="0022755F"/>
    <w:rsid w:val="00230364"/>
    <w:rsid w:val="002304AD"/>
    <w:rsid w:val="00230E2F"/>
    <w:rsid w:val="002313AC"/>
    <w:rsid w:val="0023234C"/>
    <w:rsid w:val="00232521"/>
    <w:rsid w:val="00233631"/>
    <w:rsid w:val="0023365B"/>
    <w:rsid w:val="00233D87"/>
    <w:rsid w:val="002343B7"/>
    <w:rsid w:val="002346FF"/>
    <w:rsid w:val="00234F20"/>
    <w:rsid w:val="00234F95"/>
    <w:rsid w:val="002353B0"/>
    <w:rsid w:val="00235CFD"/>
    <w:rsid w:val="00235D12"/>
    <w:rsid w:val="002364C5"/>
    <w:rsid w:val="00240266"/>
    <w:rsid w:val="0024046B"/>
    <w:rsid w:val="002405A7"/>
    <w:rsid w:val="002406AB"/>
    <w:rsid w:val="00241927"/>
    <w:rsid w:val="00242678"/>
    <w:rsid w:val="00242976"/>
    <w:rsid w:val="00242D70"/>
    <w:rsid w:val="002434C0"/>
    <w:rsid w:val="002441A6"/>
    <w:rsid w:val="0024447E"/>
    <w:rsid w:val="00245BD5"/>
    <w:rsid w:val="002461A3"/>
    <w:rsid w:val="002470A4"/>
    <w:rsid w:val="002476A8"/>
    <w:rsid w:val="00247844"/>
    <w:rsid w:val="00247C5F"/>
    <w:rsid w:val="0025022F"/>
    <w:rsid w:val="002504D8"/>
    <w:rsid w:val="0025076F"/>
    <w:rsid w:val="002515B7"/>
    <w:rsid w:val="00251629"/>
    <w:rsid w:val="00251756"/>
    <w:rsid w:val="00251AD7"/>
    <w:rsid w:val="00251BEB"/>
    <w:rsid w:val="00251DF6"/>
    <w:rsid w:val="002521D8"/>
    <w:rsid w:val="00253959"/>
    <w:rsid w:val="00253B3A"/>
    <w:rsid w:val="00253D6D"/>
    <w:rsid w:val="00254316"/>
    <w:rsid w:val="00254CCE"/>
    <w:rsid w:val="00254DA8"/>
    <w:rsid w:val="00254E20"/>
    <w:rsid w:val="002558F1"/>
    <w:rsid w:val="002564FE"/>
    <w:rsid w:val="00256613"/>
    <w:rsid w:val="00257577"/>
    <w:rsid w:val="00257DCE"/>
    <w:rsid w:val="00260911"/>
    <w:rsid w:val="00260A25"/>
    <w:rsid w:val="00260D75"/>
    <w:rsid w:val="0026158E"/>
    <w:rsid w:val="00261AF3"/>
    <w:rsid w:val="00261ED1"/>
    <w:rsid w:val="00261FC0"/>
    <w:rsid w:val="00262181"/>
    <w:rsid w:val="002625B3"/>
    <w:rsid w:val="00263200"/>
    <w:rsid w:val="00263812"/>
    <w:rsid w:val="002640E3"/>
    <w:rsid w:val="00264437"/>
    <w:rsid w:val="00264975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1CB0"/>
    <w:rsid w:val="0027242B"/>
    <w:rsid w:val="00272BD9"/>
    <w:rsid w:val="00272CC8"/>
    <w:rsid w:val="0027330C"/>
    <w:rsid w:val="00273888"/>
    <w:rsid w:val="00273ADD"/>
    <w:rsid w:val="00274800"/>
    <w:rsid w:val="00274E0F"/>
    <w:rsid w:val="00275537"/>
    <w:rsid w:val="002757C2"/>
    <w:rsid w:val="00275916"/>
    <w:rsid w:val="002763BB"/>
    <w:rsid w:val="00276630"/>
    <w:rsid w:val="00276680"/>
    <w:rsid w:val="00277FF6"/>
    <w:rsid w:val="00280674"/>
    <w:rsid w:val="0028074B"/>
    <w:rsid w:val="002808C1"/>
    <w:rsid w:val="00281084"/>
    <w:rsid w:val="00281131"/>
    <w:rsid w:val="002814F0"/>
    <w:rsid w:val="00281AE4"/>
    <w:rsid w:val="002822D3"/>
    <w:rsid w:val="00282672"/>
    <w:rsid w:val="00282CA6"/>
    <w:rsid w:val="00283830"/>
    <w:rsid w:val="002838F7"/>
    <w:rsid w:val="00283C37"/>
    <w:rsid w:val="002842D1"/>
    <w:rsid w:val="002842DC"/>
    <w:rsid w:val="00284B53"/>
    <w:rsid w:val="00284EF8"/>
    <w:rsid w:val="00286416"/>
    <w:rsid w:val="00287260"/>
    <w:rsid w:val="00287823"/>
    <w:rsid w:val="00287BB7"/>
    <w:rsid w:val="00287C28"/>
    <w:rsid w:val="00290206"/>
    <w:rsid w:val="00290A71"/>
    <w:rsid w:val="00290F0A"/>
    <w:rsid w:val="00291396"/>
    <w:rsid w:val="002913C3"/>
    <w:rsid w:val="00292FAE"/>
    <w:rsid w:val="00294063"/>
    <w:rsid w:val="00295CA1"/>
    <w:rsid w:val="00295D45"/>
    <w:rsid w:val="00295E30"/>
    <w:rsid w:val="00295FD3"/>
    <w:rsid w:val="00296619"/>
    <w:rsid w:val="00296A08"/>
    <w:rsid w:val="00296E86"/>
    <w:rsid w:val="002979F1"/>
    <w:rsid w:val="002A17F4"/>
    <w:rsid w:val="002A19B8"/>
    <w:rsid w:val="002A21C9"/>
    <w:rsid w:val="002A283A"/>
    <w:rsid w:val="002A2D45"/>
    <w:rsid w:val="002A39DF"/>
    <w:rsid w:val="002A4049"/>
    <w:rsid w:val="002A41FC"/>
    <w:rsid w:val="002A4DE9"/>
    <w:rsid w:val="002A550F"/>
    <w:rsid w:val="002A580E"/>
    <w:rsid w:val="002A5B9C"/>
    <w:rsid w:val="002A63CC"/>
    <w:rsid w:val="002A6F7B"/>
    <w:rsid w:val="002A6FE6"/>
    <w:rsid w:val="002A7491"/>
    <w:rsid w:val="002A76BC"/>
    <w:rsid w:val="002A78D5"/>
    <w:rsid w:val="002A7AA8"/>
    <w:rsid w:val="002B057B"/>
    <w:rsid w:val="002B0DE8"/>
    <w:rsid w:val="002B1C7E"/>
    <w:rsid w:val="002B2048"/>
    <w:rsid w:val="002B26EC"/>
    <w:rsid w:val="002B2C26"/>
    <w:rsid w:val="002B2DA7"/>
    <w:rsid w:val="002B30BD"/>
    <w:rsid w:val="002B3340"/>
    <w:rsid w:val="002B39C0"/>
    <w:rsid w:val="002B3F25"/>
    <w:rsid w:val="002B4008"/>
    <w:rsid w:val="002B4100"/>
    <w:rsid w:val="002B434C"/>
    <w:rsid w:val="002B4362"/>
    <w:rsid w:val="002B44F7"/>
    <w:rsid w:val="002B4A4F"/>
    <w:rsid w:val="002B4B63"/>
    <w:rsid w:val="002B5622"/>
    <w:rsid w:val="002B56E7"/>
    <w:rsid w:val="002B607D"/>
    <w:rsid w:val="002B63FA"/>
    <w:rsid w:val="002B663B"/>
    <w:rsid w:val="002B68C0"/>
    <w:rsid w:val="002B76D4"/>
    <w:rsid w:val="002B7789"/>
    <w:rsid w:val="002B7E06"/>
    <w:rsid w:val="002C00F4"/>
    <w:rsid w:val="002C023F"/>
    <w:rsid w:val="002C139B"/>
    <w:rsid w:val="002C1AC7"/>
    <w:rsid w:val="002C1B53"/>
    <w:rsid w:val="002C1D23"/>
    <w:rsid w:val="002C2C17"/>
    <w:rsid w:val="002C2F94"/>
    <w:rsid w:val="002C39EB"/>
    <w:rsid w:val="002C4A23"/>
    <w:rsid w:val="002C5333"/>
    <w:rsid w:val="002C5ACD"/>
    <w:rsid w:val="002C5AF4"/>
    <w:rsid w:val="002C5C52"/>
    <w:rsid w:val="002C5DEE"/>
    <w:rsid w:val="002C5E78"/>
    <w:rsid w:val="002C6A53"/>
    <w:rsid w:val="002C6F40"/>
    <w:rsid w:val="002C76D1"/>
    <w:rsid w:val="002C7CF2"/>
    <w:rsid w:val="002D133A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CDB"/>
    <w:rsid w:val="002D3FE6"/>
    <w:rsid w:val="002D40AD"/>
    <w:rsid w:val="002D4743"/>
    <w:rsid w:val="002D6627"/>
    <w:rsid w:val="002D7C82"/>
    <w:rsid w:val="002E0C10"/>
    <w:rsid w:val="002E1071"/>
    <w:rsid w:val="002E1346"/>
    <w:rsid w:val="002E16DE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42D3"/>
    <w:rsid w:val="002E5125"/>
    <w:rsid w:val="002E568C"/>
    <w:rsid w:val="002E56CB"/>
    <w:rsid w:val="002E6375"/>
    <w:rsid w:val="002E64A1"/>
    <w:rsid w:val="002E661B"/>
    <w:rsid w:val="002E678C"/>
    <w:rsid w:val="002E67D2"/>
    <w:rsid w:val="002E74B6"/>
    <w:rsid w:val="002E7992"/>
    <w:rsid w:val="002F0094"/>
    <w:rsid w:val="002F00E7"/>
    <w:rsid w:val="002F049F"/>
    <w:rsid w:val="002F0C16"/>
    <w:rsid w:val="002F126B"/>
    <w:rsid w:val="002F155E"/>
    <w:rsid w:val="002F2C34"/>
    <w:rsid w:val="002F31E4"/>
    <w:rsid w:val="002F38BB"/>
    <w:rsid w:val="002F395C"/>
    <w:rsid w:val="002F399D"/>
    <w:rsid w:val="002F3E35"/>
    <w:rsid w:val="002F3FD2"/>
    <w:rsid w:val="002F4AA9"/>
    <w:rsid w:val="002F4FC1"/>
    <w:rsid w:val="002F5646"/>
    <w:rsid w:val="002F5F22"/>
    <w:rsid w:val="002F604C"/>
    <w:rsid w:val="002F609B"/>
    <w:rsid w:val="002F6A0D"/>
    <w:rsid w:val="002F6F62"/>
    <w:rsid w:val="002F6FC5"/>
    <w:rsid w:val="002F7091"/>
    <w:rsid w:val="002F71C1"/>
    <w:rsid w:val="002F7345"/>
    <w:rsid w:val="002F78D6"/>
    <w:rsid w:val="002F7971"/>
    <w:rsid w:val="002F7D7A"/>
    <w:rsid w:val="00300C08"/>
    <w:rsid w:val="00301085"/>
    <w:rsid w:val="00301D73"/>
    <w:rsid w:val="00301F36"/>
    <w:rsid w:val="00302680"/>
    <w:rsid w:val="003026EF"/>
    <w:rsid w:val="00302BD3"/>
    <w:rsid w:val="0030319E"/>
    <w:rsid w:val="003031C9"/>
    <w:rsid w:val="0030347B"/>
    <w:rsid w:val="003035D6"/>
    <w:rsid w:val="003038BE"/>
    <w:rsid w:val="00303A12"/>
    <w:rsid w:val="00303C75"/>
    <w:rsid w:val="0030443F"/>
    <w:rsid w:val="00304B0C"/>
    <w:rsid w:val="0030504E"/>
    <w:rsid w:val="003050E5"/>
    <w:rsid w:val="00305121"/>
    <w:rsid w:val="00305922"/>
    <w:rsid w:val="00305A35"/>
    <w:rsid w:val="00305CF8"/>
    <w:rsid w:val="003064E8"/>
    <w:rsid w:val="00306761"/>
    <w:rsid w:val="00306765"/>
    <w:rsid w:val="00306A71"/>
    <w:rsid w:val="00307351"/>
    <w:rsid w:val="00307706"/>
    <w:rsid w:val="00310833"/>
    <w:rsid w:val="003112E5"/>
    <w:rsid w:val="0031180C"/>
    <w:rsid w:val="003118F7"/>
    <w:rsid w:val="00311B75"/>
    <w:rsid w:val="0031219E"/>
    <w:rsid w:val="00312606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2C80"/>
    <w:rsid w:val="003234DB"/>
    <w:rsid w:val="003235FB"/>
    <w:rsid w:val="00324021"/>
    <w:rsid w:val="00324A1A"/>
    <w:rsid w:val="00324CB5"/>
    <w:rsid w:val="003258B8"/>
    <w:rsid w:val="00325BE7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48FD"/>
    <w:rsid w:val="00334AB0"/>
    <w:rsid w:val="00335630"/>
    <w:rsid w:val="0033632E"/>
    <w:rsid w:val="00336B7A"/>
    <w:rsid w:val="0033782B"/>
    <w:rsid w:val="00337D1C"/>
    <w:rsid w:val="003401A0"/>
    <w:rsid w:val="00340367"/>
    <w:rsid w:val="00340CD9"/>
    <w:rsid w:val="00340CE7"/>
    <w:rsid w:val="00341117"/>
    <w:rsid w:val="00341338"/>
    <w:rsid w:val="0034143D"/>
    <w:rsid w:val="00342599"/>
    <w:rsid w:val="00342EC6"/>
    <w:rsid w:val="0034304E"/>
    <w:rsid w:val="00343CA1"/>
    <w:rsid w:val="00344307"/>
    <w:rsid w:val="00344671"/>
    <w:rsid w:val="00344F15"/>
    <w:rsid w:val="00345568"/>
    <w:rsid w:val="00345CF1"/>
    <w:rsid w:val="00345D6D"/>
    <w:rsid w:val="003461CE"/>
    <w:rsid w:val="00346371"/>
    <w:rsid w:val="0034650C"/>
    <w:rsid w:val="00346587"/>
    <w:rsid w:val="003465C8"/>
    <w:rsid w:val="0034734C"/>
    <w:rsid w:val="003502CF"/>
    <w:rsid w:val="0035080D"/>
    <w:rsid w:val="00350AC0"/>
    <w:rsid w:val="00350BE8"/>
    <w:rsid w:val="0035251B"/>
    <w:rsid w:val="00352888"/>
    <w:rsid w:val="00352C07"/>
    <w:rsid w:val="00352C91"/>
    <w:rsid w:val="003535F1"/>
    <w:rsid w:val="00353B3F"/>
    <w:rsid w:val="003540EC"/>
    <w:rsid w:val="00354926"/>
    <w:rsid w:val="00354AF1"/>
    <w:rsid w:val="00356A6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210"/>
    <w:rsid w:val="0036174D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68F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165E"/>
    <w:rsid w:val="00372B49"/>
    <w:rsid w:val="00373980"/>
    <w:rsid w:val="00373C00"/>
    <w:rsid w:val="00374154"/>
    <w:rsid w:val="00375138"/>
    <w:rsid w:val="00375155"/>
    <w:rsid w:val="0037587D"/>
    <w:rsid w:val="00375B84"/>
    <w:rsid w:val="003762EC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0E09"/>
    <w:rsid w:val="00381053"/>
    <w:rsid w:val="00381EA6"/>
    <w:rsid w:val="00382181"/>
    <w:rsid w:val="0038272B"/>
    <w:rsid w:val="00382EE7"/>
    <w:rsid w:val="00383492"/>
    <w:rsid w:val="00383CA4"/>
    <w:rsid w:val="00383D00"/>
    <w:rsid w:val="0038438A"/>
    <w:rsid w:val="00385F53"/>
    <w:rsid w:val="00386441"/>
    <w:rsid w:val="0038695D"/>
    <w:rsid w:val="003877E1"/>
    <w:rsid w:val="0039068C"/>
    <w:rsid w:val="003908B3"/>
    <w:rsid w:val="0039162B"/>
    <w:rsid w:val="0039193D"/>
    <w:rsid w:val="003937F6"/>
    <w:rsid w:val="0039433B"/>
    <w:rsid w:val="003946CB"/>
    <w:rsid w:val="00394DF7"/>
    <w:rsid w:val="00394FE0"/>
    <w:rsid w:val="0039502A"/>
    <w:rsid w:val="00395C7E"/>
    <w:rsid w:val="00395D01"/>
    <w:rsid w:val="00395D13"/>
    <w:rsid w:val="00395F34"/>
    <w:rsid w:val="00396359"/>
    <w:rsid w:val="0039665F"/>
    <w:rsid w:val="00397133"/>
    <w:rsid w:val="003977DF"/>
    <w:rsid w:val="0039790C"/>
    <w:rsid w:val="00397CCE"/>
    <w:rsid w:val="003A0780"/>
    <w:rsid w:val="003A0A9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21D"/>
    <w:rsid w:val="003A62A7"/>
    <w:rsid w:val="003A6329"/>
    <w:rsid w:val="003A6C0F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623"/>
    <w:rsid w:val="003B3CC2"/>
    <w:rsid w:val="003B512A"/>
    <w:rsid w:val="003B529F"/>
    <w:rsid w:val="003B5323"/>
    <w:rsid w:val="003B56A2"/>
    <w:rsid w:val="003B575D"/>
    <w:rsid w:val="003B57F1"/>
    <w:rsid w:val="003B5940"/>
    <w:rsid w:val="003B6258"/>
    <w:rsid w:val="003B643C"/>
    <w:rsid w:val="003B704E"/>
    <w:rsid w:val="003B76D9"/>
    <w:rsid w:val="003B795C"/>
    <w:rsid w:val="003B79A3"/>
    <w:rsid w:val="003C04EC"/>
    <w:rsid w:val="003C1271"/>
    <w:rsid w:val="003C1666"/>
    <w:rsid w:val="003C1678"/>
    <w:rsid w:val="003C269D"/>
    <w:rsid w:val="003C2B8E"/>
    <w:rsid w:val="003C31E2"/>
    <w:rsid w:val="003C3250"/>
    <w:rsid w:val="003C3F99"/>
    <w:rsid w:val="003C40D3"/>
    <w:rsid w:val="003C419F"/>
    <w:rsid w:val="003C41B8"/>
    <w:rsid w:val="003C4296"/>
    <w:rsid w:val="003C4328"/>
    <w:rsid w:val="003C47DF"/>
    <w:rsid w:val="003C4C4F"/>
    <w:rsid w:val="003C5476"/>
    <w:rsid w:val="003C5A47"/>
    <w:rsid w:val="003C6338"/>
    <w:rsid w:val="003C64DA"/>
    <w:rsid w:val="003C6C50"/>
    <w:rsid w:val="003C6DAE"/>
    <w:rsid w:val="003C7476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0C4"/>
    <w:rsid w:val="003D196E"/>
    <w:rsid w:val="003D1BBA"/>
    <w:rsid w:val="003D1C36"/>
    <w:rsid w:val="003D2D4D"/>
    <w:rsid w:val="003D35CD"/>
    <w:rsid w:val="003D3609"/>
    <w:rsid w:val="003D4022"/>
    <w:rsid w:val="003D4AFC"/>
    <w:rsid w:val="003D4E26"/>
    <w:rsid w:val="003D5B7D"/>
    <w:rsid w:val="003D5CDD"/>
    <w:rsid w:val="003D5E2F"/>
    <w:rsid w:val="003D61AF"/>
    <w:rsid w:val="003D66BB"/>
    <w:rsid w:val="003D6834"/>
    <w:rsid w:val="003D688B"/>
    <w:rsid w:val="003D6D35"/>
    <w:rsid w:val="003D6D41"/>
    <w:rsid w:val="003D6FE3"/>
    <w:rsid w:val="003D701B"/>
    <w:rsid w:val="003D7228"/>
    <w:rsid w:val="003D76BF"/>
    <w:rsid w:val="003E085D"/>
    <w:rsid w:val="003E1245"/>
    <w:rsid w:val="003E1C8C"/>
    <w:rsid w:val="003E20BE"/>
    <w:rsid w:val="003E29CB"/>
    <w:rsid w:val="003E3E75"/>
    <w:rsid w:val="003E400C"/>
    <w:rsid w:val="003E4586"/>
    <w:rsid w:val="003E51CB"/>
    <w:rsid w:val="003E5251"/>
    <w:rsid w:val="003E53C1"/>
    <w:rsid w:val="003E553B"/>
    <w:rsid w:val="003E57F0"/>
    <w:rsid w:val="003E5CE3"/>
    <w:rsid w:val="003E6538"/>
    <w:rsid w:val="003E6EDB"/>
    <w:rsid w:val="003F00CC"/>
    <w:rsid w:val="003F0C12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190"/>
    <w:rsid w:val="003F32C2"/>
    <w:rsid w:val="003F37BC"/>
    <w:rsid w:val="003F3EF0"/>
    <w:rsid w:val="003F4224"/>
    <w:rsid w:val="003F42E9"/>
    <w:rsid w:val="003F4D03"/>
    <w:rsid w:val="003F4E1B"/>
    <w:rsid w:val="003F5DB7"/>
    <w:rsid w:val="003F721B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69B"/>
    <w:rsid w:val="0040571C"/>
    <w:rsid w:val="00405A6E"/>
    <w:rsid w:val="00405C0C"/>
    <w:rsid w:val="00410575"/>
    <w:rsid w:val="00410D45"/>
    <w:rsid w:val="004111C3"/>
    <w:rsid w:val="00411465"/>
    <w:rsid w:val="004114AB"/>
    <w:rsid w:val="004118BC"/>
    <w:rsid w:val="004119ED"/>
    <w:rsid w:val="00411C0E"/>
    <w:rsid w:val="0041224D"/>
    <w:rsid w:val="00412345"/>
    <w:rsid w:val="0041253E"/>
    <w:rsid w:val="00412F08"/>
    <w:rsid w:val="004131A1"/>
    <w:rsid w:val="00413222"/>
    <w:rsid w:val="004135F0"/>
    <w:rsid w:val="00413AA6"/>
    <w:rsid w:val="00413E05"/>
    <w:rsid w:val="00414062"/>
    <w:rsid w:val="00414685"/>
    <w:rsid w:val="00414716"/>
    <w:rsid w:val="00414D4D"/>
    <w:rsid w:val="00415AD9"/>
    <w:rsid w:val="00415E99"/>
    <w:rsid w:val="00416646"/>
    <w:rsid w:val="00416AAF"/>
    <w:rsid w:val="0041743A"/>
    <w:rsid w:val="0042028A"/>
    <w:rsid w:val="00420E05"/>
    <w:rsid w:val="004224EB"/>
    <w:rsid w:val="00422889"/>
    <w:rsid w:val="00422A36"/>
    <w:rsid w:val="00422C9F"/>
    <w:rsid w:val="00423241"/>
    <w:rsid w:val="00423779"/>
    <w:rsid w:val="00423CBE"/>
    <w:rsid w:val="004245F8"/>
    <w:rsid w:val="0042497C"/>
    <w:rsid w:val="00424BF0"/>
    <w:rsid w:val="004252DC"/>
    <w:rsid w:val="00425531"/>
    <w:rsid w:val="004256C1"/>
    <w:rsid w:val="004258AD"/>
    <w:rsid w:val="00426B96"/>
    <w:rsid w:val="00426FD4"/>
    <w:rsid w:val="004279BA"/>
    <w:rsid w:val="00427EDC"/>
    <w:rsid w:val="004301C4"/>
    <w:rsid w:val="00431E24"/>
    <w:rsid w:val="004320B1"/>
    <w:rsid w:val="0043237B"/>
    <w:rsid w:val="0043299D"/>
    <w:rsid w:val="004329F6"/>
    <w:rsid w:val="0043322E"/>
    <w:rsid w:val="0043396C"/>
    <w:rsid w:val="0043430F"/>
    <w:rsid w:val="0043441D"/>
    <w:rsid w:val="00434A14"/>
    <w:rsid w:val="00434BF6"/>
    <w:rsid w:val="00434E9F"/>
    <w:rsid w:val="0043520A"/>
    <w:rsid w:val="004358A6"/>
    <w:rsid w:val="00435AE0"/>
    <w:rsid w:val="00436A93"/>
    <w:rsid w:val="00436B1B"/>
    <w:rsid w:val="00436F87"/>
    <w:rsid w:val="004375DA"/>
    <w:rsid w:val="00440AB2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4F2E"/>
    <w:rsid w:val="0044508D"/>
    <w:rsid w:val="0044518D"/>
    <w:rsid w:val="004453E7"/>
    <w:rsid w:val="00445675"/>
    <w:rsid w:val="00445716"/>
    <w:rsid w:val="00445E14"/>
    <w:rsid w:val="00445EEB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1B27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4E8A"/>
    <w:rsid w:val="004553D8"/>
    <w:rsid w:val="00456051"/>
    <w:rsid w:val="00456153"/>
    <w:rsid w:val="00456A8A"/>
    <w:rsid w:val="00457346"/>
    <w:rsid w:val="00457B6A"/>
    <w:rsid w:val="00461095"/>
    <w:rsid w:val="00461D82"/>
    <w:rsid w:val="00461EEE"/>
    <w:rsid w:val="00462192"/>
    <w:rsid w:val="00462371"/>
    <w:rsid w:val="00462C40"/>
    <w:rsid w:val="0046331A"/>
    <w:rsid w:val="004636EA"/>
    <w:rsid w:val="00463991"/>
    <w:rsid w:val="00463A21"/>
    <w:rsid w:val="00463C1F"/>
    <w:rsid w:val="00463CC4"/>
    <w:rsid w:val="00463FF8"/>
    <w:rsid w:val="00464AD0"/>
    <w:rsid w:val="00464CC9"/>
    <w:rsid w:val="00464D6D"/>
    <w:rsid w:val="00464F86"/>
    <w:rsid w:val="00465026"/>
    <w:rsid w:val="00465112"/>
    <w:rsid w:val="00466233"/>
    <w:rsid w:val="00466DB3"/>
    <w:rsid w:val="00467D02"/>
    <w:rsid w:val="00467EC1"/>
    <w:rsid w:val="004705ED"/>
    <w:rsid w:val="004707D7"/>
    <w:rsid w:val="00470985"/>
    <w:rsid w:val="00471098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0F"/>
    <w:rsid w:val="004750BC"/>
    <w:rsid w:val="00475985"/>
    <w:rsid w:val="00475C32"/>
    <w:rsid w:val="0047606C"/>
    <w:rsid w:val="004770FA"/>
    <w:rsid w:val="00480351"/>
    <w:rsid w:val="00481088"/>
    <w:rsid w:val="00481344"/>
    <w:rsid w:val="0048192E"/>
    <w:rsid w:val="00481C33"/>
    <w:rsid w:val="00481DDC"/>
    <w:rsid w:val="00482351"/>
    <w:rsid w:val="00483ADB"/>
    <w:rsid w:val="0048422D"/>
    <w:rsid w:val="004843DB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95F"/>
    <w:rsid w:val="00491C24"/>
    <w:rsid w:val="004924F4"/>
    <w:rsid w:val="00494D58"/>
    <w:rsid w:val="004960ED"/>
    <w:rsid w:val="004967F6"/>
    <w:rsid w:val="004968C1"/>
    <w:rsid w:val="00496A14"/>
    <w:rsid w:val="00496BD7"/>
    <w:rsid w:val="00497469"/>
    <w:rsid w:val="00497758"/>
    <w:rsid w:val="004A00A8"/>
    <w:rsid w:val="004A0146"/>
    <w:rsid w:val="004A1475"/>
    <w:rsid w:val="004A15E5"/>
    <w:rsid w:val="004A187C"/>
    <w:rsid w:val="004A1A40"/>
    <w:rsid w:val="004A1CFA"/>
    <w:rsid w:val="004A2214"/>
    <w:rsid w:val="004A2881"/>
    <w:rsid w:val="004A289F"/>
    <w:rsid w:val="004A33F6"/>
    <w:rsid w:val="004A36E0"/>
    <w:rsid w:val="004A3987"/>
    <w:rsid w:val="004A4919"/>
    <w:rsid w:val="004A4C39"/>
    <w:rsid w:val="004A4F1D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CC0"/>
    <w:rsid w:val="004B3EDA"/>
    <w:rsid w:val="004B597F"/>
    <w:rsid w:val="004B5EB1"/>
    <w:rsid w:val="004B62B5"/>
    <w:rsid w:val="004B644F"/>
    <w:rsid w:val="004B6D57"/>
    <w:rsid w:val="004B7139"/>
    <w:rsid w:val="004B756E"/>
    <w:rsid w:val="004C0676"/>
    <w:rsid w:val="004C0A74"/>
    <w:rsid w:val="004C1142"/>
    <w:rsid w:val="004C2268"/>
    <w:rsid w:val="004C2F99"/>
    <w:rsid w:val="004C306B"/>
    <w:rsid w:val="004C30C5"/>
    <w:rsid w:val="004C461A"/>
    <w:rsid w:val="004C4DDA"/>
    <w:rsid w:val="004C5C9C"/>
    <w:rsid w:val="004C5D25"/>
    <w:rsid w:val="004C6D23"/>
    <w:rsid w:val="004C6EB1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575"/>
    <w:rsid w:val="004D3901"/>
    <w:rsid w:val="004D3CCA"/>
    <w:rsid w:val="004D3DB9"/>
    <w:rsid w:val="004D4348"/>
    <w:rsid w:val="004D4497"/>
    <w:rsid w:val="004D48CF"/>
    <w:rsid w:val="004D538F"/>
    <w:rsid w:val="004D5462"/>
    <w:rsid w:val="004D5985"/>
    <w:rsid w:val="004D5E69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4F1"/>
    <w:rsid w:val="004E5DAC"/>
    <w:rsid w:val="004E64D5"/>
    <w:rsid w:val="004E66F6"/>
    <w:rsid w:val="004E67A3"/>
    <w:rsid w:val="004E77D8"/>
    <w:rsid w:val="004E7C2E"/>
    <w:rsid w:val="004E7D86"/>
    <w:rsid w:val="004E7DCC"/>
    <w:rsid w:val="004E7E90"/>
    <w:rsid w:val="004F04DD"/>
    <w:rsid w:val="004F1298"/>
    <w:rsid w:val="004F15DB"/>
    <w:rsid w:val="004F1D12"/>
    <w:rsid w:val="004F2093"/>
    <w:rsid w:val="004F279B"/>
    <w:rsid w:val="004F2869"/>
    <w:rsid w:val="004F3904"/>
    <w:rsid w:val="004F3EC2"/>
    <w:rsid w:val="004F4A35"/>
    <w:rsid w:val="004F53AE"/>
    <w:rsid w:val="004F613C"/>
    <w:rsid w:val="004F6A31"/>
    <w:rsid w:val="004F6DCB"/>
    <w:rsid w:val="004F6E80"/>
    <w:rsid w:val="004F7005"/>
    <w:rsid w:val="004F75F2"/>
    <w:rsid w:val="004F7BCA"/>
    <w:rsid w:val="00500294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B7A"/>
    <w:rsid w:val="00502ED3"/>
    <w:rsid w:val="005032BA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87A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6FCB"/>
    <w:rsid w:val="00517065"/>
    <w:rsid w:val="00520678"/>
    <w:rsid w:val="00520FF8"/>
    <w:rsid w:val="005214B6"/>
    <w:rsid w:val="0052154A"/>
    <w:rsid w:val="00521CF3"/>
    <w:rsid w:val="005227FE"/>
    <w:rsid w:val="005229F0"/>
    <w:rsid w:val="00522D08"/>
    <w:rsid w:val="00522FC2"/>
    <w:rsid w:val="00523120"/>
    <w:rsid w:val="005234E7"/>
    <w:rsid w:val="00524CF1"/>
    <w:rsid w:val="00524D60"/>
    <w:rsid w:val="00524ECB"/>
    <w:rsid w:val="0052527E"/>
    <w:rsid w:val="005259F3"/>
    <w:rsid w:val="00525C2F"/>
    <w:rsid w:val="00525CC2"/>
    <w:rsid w:val="005261C0"/>
    <w:rsid w:val="00526BE8"/>
    <w:rsid w:val="0052704F"/>
    <w:rsid w:val="0052728F"/>
    <w:rsid w:val="0052784D"/>
    <w:rsid w:val="00527903"/>
    <w:rsid w:val="00527A04"/>
    <w:rsid w:val="00527B61"/>
    <w:rsid w:val="005302A0"/>
    <w:rsid w:val="005302FC"/>
    <w:rsid w:val="00530677"/>
    <w:rsid w:val="00530752"/>
    <w:rsid w:val="0053116B"/>
    <w:rsid w:val="0053162F"/>
    <w:rsid w:val="00531703"/>
    <w:rsid w:val="00531B9A"/>
    <w:rsid w:val="00531E8B"/>
    <w:rsid w:val="00532B40"/>
    <w:rsid w:val="005330B6"/>
    <w:rsid w:val="00533604"/>
    <w:rsid w:val="00533B3C"/>
    <w:rsid w:val="00535635"/>
    <w:rsid w:val="00535C50"/>
    <w:rsid w:val="00536BEE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327"/>
    <w:rsid w:val="00542905"/>
    <w:rsid w:val="0054296B"/>
    <w:rsid w:val="005429F3"/>
    <w:rsid w:val="0054306B"/>
    <w:rsid w:val="00543D2A"/>
    <w:rsid w:val="005441A8"/>
    <w:rsid w:val="0054440B"/>
    <w:rsid w:val="00544A9C"/>
    <w:rsid w:val="00544B51"/>
    <w:rsid w:val="00544EEB"/>
    <w:rsid w:val="00545442"/>
    <w:rsid w:val="005454C0"/>
    <w:rsid w:val="005454DC"/>
    <w:rsid w:val="0054600D"/>
    <w:rsid w:val="00546BF6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2937"/>
    <w:rsid w:val="00553D1A"/>
    <w:rsid w:val="00553DA0"/>
    <w:rsid w:val="00554AD0"/>
    <w:rsid w:val="00554C00"/>
    <w:rsid w:val="00555264"/>
    <w:rsid w:val="00555782"/>
    <w:rsid w:val="00555E01"/>
    <w:rsid w:val="00555EBA"/>
    <w:rsid w:val="00556455"/>
    <w:rsid w:val="00556C35"/>
    <w:rsid w:val="00557134"/>
    <w:rsid w:val="00557287"/>
    <w:rsid w:val="00557CDA"/>
    <w:rsid w:val="00560479"/>
    <w:rsid w:val="00560490"/>
    <w:rsid w:val="005604BA"/>
    <w:rsid w:val="00560566"/>
    <w:rsid w:val="0056066A"/>
    <w:rsid w:val="00560B92"/>
    <w:rsid w:val="00560D07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3A38"/>
    <w:rsid w:val="005651F4"/>
    <w:rsid w:val="00565A80"/>
    <w:rsid w:val="0056613D"/>
    <w:rsid w:val="0056630E"/>
    <w:rsid w:val="00566471"/>
    <w:rsid w:val="00566483"/>
    <w:rsid w:val="0057087E"/>
    <w:rsid w:val="00570978"/>
    <w:rsid w:val="00571030"/>
    <w:rsid w:val="005716DF"/>
    <w:rsid w:val="00572847"/>
    <w:rsid w:val="00572BE3"/>
    <w:rsid w:val="00573497"/>
    <w:rsid w:val="005734B5"/>
    <w:rsid w:val="00573728"/>
    <w:rsid w:val="005744A6"/>
    <w:rsid w:val="00574ED3"/>
    <w:rsid w:val="00575233"/>
    <w:rsid w:val="00575F6A"/>
    <w:rsid w:val="005761FF"/>
    <w:rsid w:val="00576C9F"/>
    <w:rsid w:val="0057784A"/>
    <w:rsid w:val="005778D2"/>
    <w:rsid w:val="00577935"/>
    <w:rsid w:val="00577AA3"/>
    <w:rsid w:val="00577ED0"/>
    <w:rsid w:val="00577FEF"/>
    <w:rsid w:val="0058058F"/>
    <w:rsid w:val="00580789"/>
    <w:rsid w:val="00580F5A"/>
    <w:rsid w:val="0058118D"/>
    <w:rsid w:val="0058169B"/>
    <w:rsid w:val="00581EA1"/>
    <w:rsid w:val="005820C0"/>
    <w:rsid w:val="00582360"/>
    <w:rsid w:val="00582E18"/>
    <w:rsid w:val="00583118"/>
    <w:rsid w:val="005835D0"/>
    <w:rsid w:val="005836EC"/>
    <w:rsid w:val="0058375B"/>
    <w:rsid w:val="00583BB7"/>
    <w:rsid w:val="00583CBC"/>
    <w:rsid w:val="00583E17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2354"/>
    <w:rsid w:val="005932AA"/>
    <w:rsid w:val="005934FB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1BCE"/>
    <w:rsid w:val="005A2295"/>
    <w:rsid w:val="005A243B"/>
    <w:rsid w:val="005A2CFC"/>
    <w:rsid w:val="005A372C"/>
    <w:rsid w:val="005A3E95"/>
    <w:rsid w:val="005A3F29"/>
    <w:rsid w:val="005A4A26"/>
    <w:rsid w:val="005A5080"/>
    <w:rsid w:val="005A5B4C"/>
    <w:rsid w:val="005A600F"/>
    <w:rsid w:val="005A6B05"/>
    <w:rsid w:val="005A6D55"/>
    <w:rsid w:val="005A75C6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10D"/>
    <w:rsid w:val="005B376D"/>
    <w:rsid w:val="005B3D57"/>
    <w:rsid w:val="005B4359"/>
    <w:rsid w:val="005B43A9"/>
    <w:rsid w:val="005B4487"/>
    <w:rsid w:val="005B4D5F"/>
    <w:rsid w:val="005B5B01"/>
    <w:rsid w:val="005B5BE4"/>
    <w:rsid w:val="005B5D5D"/>
    <w:rsid w:val="005B6125"/>
    <w:rsid w:val="005B633F"/>
    <w:rsid w:val="005B73C6"/>
    <w:rsid w:val="005B7865"/>
    <w:rsid w:val="005C07E6"/>
    <w:rsid w:val="005C118E"/>
    <w:rsid w:val="005C165D"/>
    <w:rsid w:val="005C1E18"/>
    <w:rsid w:val="005C286D"/>
    <w:rsid w:val="005C2C5C"/>
    <w:rsid w:val="005C36AE"/>
    <w:rsid w:val="005C37CC"/>
    <w:rsid w:val="005C39AE"/>
    <w:rsid w:val="005C3DCD"/>
    <w:rsid w:val="005C3EAE"/>
    <w:rsid w:val="005C4CFD"/>
    <w:rsid w:val="005C4E77"/>
    <w:rsid w:val="005C5872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33"/>
    <w:rsid w:val="005D0ABC"/>
    <w:rsid w:val="005D0E0F"/>
    <w:rsid w:val="005D1271"/>
    <w:rsid w:val="005D1518"/>
    <w:rsid w:val="005D1BD3"/>
    <w:rsid w:val="005D2A74"/>
    <w:rsid w:val="005D3336"/>
    <w:rsid w:val="005D482D"/>
    <w:rsid w:val="005D4851"/>
    <w:rsid w:val="005D4AA7"/>
    <w:rsid w:val="005D5253"/>
    <w:rsid w:val="005D56E5"/>
    <w:rsid w:val="005D57D1"/>
    <w:rsid w:val="005D5AE2"/>
    <w:rsid w:val="005D5AF7"/>
    <w:rsid w:val="005D633B"/>
    <w:rsid w:val="005D63C6"/>
    <w:rsid w:val="005D66AD"/>
    <w:rsid w:val="005D6C3B"/>
    <w:rsid w:val="005D6DD2"/>
    <w:rsid w:val="005D6DF5"/>
    <w:rsid w:val="005D70B6"/>
    <w:rsid w:val="005D7FA9"/>
    <w:rsid w:val="005E02F7"/>
    <w:rsid w:val="005E0356"/>
    <w:rsid w:val="005E0493"/>
    <w:rsid w:val="005E089F"/>
    <w:rsid w:val="005E0FEA"/>
    <w:rsid w:val="005E18AF"/>
    <w:rsid w:val="005E29C3"/>
    <w:rsid w:val="005E2BE1"/>
    <w:rsid w:val="005E376B"/>
    <w:rsid w:val="005E3DC4"/>
    <w:rsid w:val="005E4132"/>
    <w:rsid w:val="005E50C1"/>
    <w:rsid w:val="005E5322"/>
    <w:rsid w:val="005E556D"/>
    <w:rsid w:val="005E5F64"/>
    <w:rsid w:val="005E62DB"/>
    <w:rsid w:val="005E6908"/>
    <w:rsid w:val="005E6CF8"/>
    <w:rsid w:val="005E6D1E"/>
    <w:rsid w:val="005E7398"/>
    <w:rsid w:val="005E7A0E"/>
    <w:rsid w:val="005F009F"/>
    <w:rsid w:val="005F0322"/>
    <w:rsid w:val="005F04FE"/>
    <w:rsid w:val="005F082F"/>
    <w:rsid w:val="005F0AE3"/>
    <w:rsid w:val="005F0BC1"/>
    <w:rsid w:val="005F0CF4"/>
    <w:rsid w:val="005F1CA5"/>
    <w:rsid w:val="005F2208"/>
    <w:rsid w:val="005F25CF"/>
    <w:rsid w:val="005F2A09"/>
    <w:rsid w:val="005F370C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74D"/>
    <w:rsid w:val="005F78BF"/>
    <w:rsid w:val="005F792B"/>
    <w:rsid w:val="005F7FC8"/>
    <w:rsid w:val="006005A1"/>
    <w:rsid w:val="0060078C"/>
    <w:rsid w:val="00600ADC"/>
    <w:rsid w:val="006010C4"/>
    <w:rsid w:val="00602084"/>
    <w:rsid w:val="00602B05"/>
    <w:rsid w:val="0060321C"/>
    <w:rsid w:val="00603268"/>
    <w:rsid w:val="00603C7D"/>
    <w:rsid w:val="0060408E"/>
    <w:rsid w:val="0060470A"/>
    <w:rsid w:val="00604BB5"/>
    <w:rsid w:val="00604EDB"/>
    <w:rsid w:val="00605143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07FA7"/>
    <w:rsid w:val="0061024D"/>
    <w:rsid w:val="006102EA"/>
    <w:rsid w:val="006107ED"/>
    <w:rsid w:val="006119A8"/>
    <w:rsid w:val="0061285C"/>
    <w:rsid w:val="00612BC6"/>
    <w:rsid w:val="00613238"/>
    <w:rsid w:val="006147F9"/>
    <w:rsid w:val="00614859"/>
    <w:rsid w:val="006151C3"/>
    <w:rsid w:val="00615785"/>
    <w:rsid w:val="00616865"/>
    <w:rsid w:val="00617677"/>
    <w:rsid w:val="00617C80"/>
    <w:rsid w:val="00617D19"/>
    <w:rsid w:val="00620DAB"/>
    <w:rsid w:val="006210D5"/>
    <w:rsid w:val="00621AB2"/>
    <w:rsid w:val="00622779"/>
    <w:rsid w:val="00622939"/>
    <w:rsid w:val="00623505"/>
    <w:rsid w:val="00623ABD"/>
    <w:rsid w:val="00623CE3"/>
    <w:rsid w:val="006247C5"/>
    <w:rsid w:val="00624DAF"/>
    <w:rsid w:val="00624FC3"/>
    <w:rsid w:val="0062527B"/>
    <w:rsid w:val="00625790"/>
    <w:rsid w:val="00625E8E"/>
    <w:rsid w:val="006266AC"/>
    <w:rsid w:val="00626A05"/>
    <w:rsid w:val="00627170"/>
    <w:rsid w:val="00627AC0"/>
    <w:rsid w:val="00627CBB"/>
    <w:rsid w:val="006305E9"/>
    <w:rsid w:val="00630E64"/>
    <w:rsid w:val="0063102D"/>
    <w:rsid w:val="006327D6"/>
    <w:rsid w:val="00632940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37F6D"/>
    <w:rsid w:val="00637F8E"/>
    <w:rsid w:val="0064006B"/>
    <w:rsid w:val="00641C96"/>
    <w:rsid w:val="00641ED6"/>
    <w:rsid w:val="006426AF"/>
    <w:rsid w:val="0064272E"/>
    <w:rsid w:val="0064299E"/>
    <w:rsid w:val="00642E38"/>
    <w:rsid w:val="00643098"/>
    <w:rsid w:val="00643862"/>
    <w:rsid w:val="006441F0"/>
    <w:rsid w:val="00644EC8"/>
    <w:rsid w:val="00645207"/>
    <w:rsid w:val="0064580A"/>
    <w:rsid w:val="00645866"/>
    <w:rsid w:val="00645974"/>
    <w:rsid w:val="0064612D"/>
    <w:rsid w:val="006466CA"/>
    <w:rsid w:val="00646E67"/>
    <w:rsid w:val="00647005"/>
    <w:rsid w:val="006472A2"/>
    <w:rsid w:val="006472EE"/>
    <w:rsid w:val="00647362"/>
    <w:rsid w:val="00647475"/>
    <w:rsid w:val="0064791F"/>
    <w:rsid w:val="00647B85"/>
    <w:rsid w:val="00647BBC"/>
    <w:rsid w:val="00647DBC"/>
    <w:rsid w:val="006500AC"/>
    <w:rsid w:val="0065071D"/>
    <w:rsid w:val="00650902"/>
    <w:rsid w:val="006509F6"/>
    <w:rsid w:val="00650A84"/>
    <w:rsid w:val="00651329"/>
    <w:rsid w:val="0065155F"/>
    <w:rsid w:val="00653339"/>
    <w:rsid w:val="006536BF"/>
    <w:rsid w:val="00653B14"/>
    <w:rsid w:val="00653C08"/>
    <w:rsid w:val="00653C0B"/>
    <w:rsid w:val="00653E47"/>
    <w:rsid w:val="006545FF"/>
    <w:rsid w:val="00654ED0"/>
    <w:rsid w:val="00654F24"/>
    <w:rsid w:val="006550B4"/>
    <w:rsid w:val="00656123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5682"/>
    <w:rsid w:val="00667B30"/>
    <w:rsid w:val="0067046D"/>
    <w:rsid w:val="00671391"/>
    <w:rsid w:val="0067144C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54B"/>
    <w:rsid w:val="006736A1"/>
    <w:rsid w:val="0067387B"/>
    <w:rsid w:val="00673B11"/>
    <w:rsid w:val="00673D7E"/>
    <w:rsid w:val="00673E7D"/>
    <w:rsid w:val="00674B09"/>
    <w:rsid w:val="00674F3E"/>
    <w:rsid w:val="006753F5"/>
    <w:rsid w:val="00675A00"/>
    <w:rsid w:val="006767C7"/>
    <w:rsid w:val="0067697F"/>
    <w:rsid w:val="0067705B"/>
    <w:rsid w:val="00677283"/>
    <w:rsid w:val="00677971"/>
    <w:rsid w:val="0068023A"/>
    <w:rsid w:val="00680406"/>
    <w:rsid w:val="006816F7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0A0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5CA"/>
    <w:rsid w:val="0069798D"/>
    <w:rsid w:val="00697C8A"/>
    <w:rsid w:val="006A0CA7"/>
    <w:rsid w:val="006A0E2D"/>
    <w:rsid w:val="006A1184"/>
    <w:rsid w:val="006A11B8"/>
    <w:rsid w:val="006A1E28"/>
    <w:rsid w:val="006A3660"/>
    <w:rsid w:val="006A3BDD"/>
    <w:rsid w:val="006A41C9"/>
    <w:rsid w:val="006A485A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2A5"/>
    <w:rsid w:val="006B248A"/>
    <w:rsid w:val="006B2871"/>
    <w:rsid w:val="006B29D1"/>
    <w:rsid w:val="006B2E71"/>
    <w:rsid w:val="006B2EAB"/>
    <w:rsid w:val="006B3042"/>
    <w:rsid w:val="006B3C77"/>
    <w:rsid w:val="006B44BE"/>
    <w:rsid w:val="006B4942"/>
    <w:rsid w:val="006B4F38"/>
    <w:rsid w:val="006B60F7"/>
    <w:rsid w:val="006B6159"/>
    <w:rsid w:val="006B65F5"/>
    <w:rsid w:val="006B7900"/>
    <w:rsid w:val="006B79F5"/>
    <w:rsid w:val="006B7AE5"/>
    <w:rsid w:val="006B7C38"/>
    <w:rsid w:val="006C012F"/>
    <w:rsid w:val="006C0317"/>
    <w:rsid w:val="006C069C"/>
    <w:rsid w:val="006C0758"/>
    <w:rsid w:val="006C08A9"/>
    <w:rsid w:val="006C0924"/>
    <w:rsid w:val="006C1382"/>
    <w:rsid w:val="006C1AA7"/>
    <w:rsid w:val="006C25D9"/>
    <w:rsid w:val="006C266F"/>
    <w:rsid w:val="006C2C5B"/>
    <w:rsid w:val="006C3360"/>
    <w:rsid w:val="006C34FF"/>
    <w:rsid w:val="006C359D"/>
    <w:rsid w:val="006C3C61"/>
    <w:rsid w:val="006C3F95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3C5"/>
    <w:rsid w:val="006D1421"/>
    <w:rsid w:val="006D1B8F"/>
    <w:rsid w:val="006D2120"/>
    <w:rsid w:val="006D240F"/>
    <w:rsid w:val="006D2653"/>
    <w:rsid w:val="006D2BF7"/>
    <w:rsid w:val="006D3457"/>
    <w:rsid w:val="006D34A7"/>
    <w:rsid w:val="006D3708"/>
    <w:rsid w:val="006D4284"/>
    <w:rsid w:val="006D452A"/>
    <w:rsid w:val="006D56F2"/>
    <w:rsid w:val="006D6514"/>
    <w:rsid w:val="006D6657"/>
    <w:rsid w:val="006D6984"/>
    <w:rsid w:val="006D6B83"/>
    <w:rsid w:val="006E07F0"/>
    <w:rsid w:val="006E0C8A"/>
    <w:rsid w:val="006E0CCA"/>
    <w:rsid w:val="006E12B8"/>
    <w:rsid w:val="006E165E"/>
    <w:rsid w:val="006E1AB4"/>
    <w:rsid w:val="006E2315"/>
    <w:rsid w:val="006E237C"/>
    <w:rsid w:val="006E264A"/>
    <w:rsid w:val="006E2FC2"/>
    <w:rsid w:val="006E3A8A"/>
    <w:rsid w:val="006E3B7B"/>
    <w:rsid w:val="006E3C94"/>
    <w:rsid w:val="006E422F"/>
    <w:rsid w:val="006E4C70"/>
    <w:rsid w:val="006E4E4D"/>
    <w:rsid w:val="006E510A"/>
    <w:rsid w:val="006E5357"/>
    <w:rsid w:val="006E53C8"/>
    <w:rsid w:val="006E58AF"/>
    <w:rsid w:val="006E5EA0"/>
    <w:rsid w:val="006E6B04"/>
    <w:rsid w:val="006E6D4B"/>
    <w:rsid w:val="006E75A9"/>
    <w:rsid w:val="006F01CD"/>
    <w:rsid w:val="006F170B"/>
    <w:rsid w:val="006F1EA0"/>
    <w:rsid w:val="006F20E5"/>
    <w:rsid w:val="006F2341"/>
    <w:rsid w:val="006F26D4"/>
    <w:rsid w:val="006F37B0"/>
    <w:rsid w:val="006F38A4"/>
    <w:rsid w:val="006F3B9B"/>
    <w:rsid w:val="006F42F1"/>
    <w:rsid w:val="006F44E2"/>
    <w:rsid w:val="006F4D6B"/>
    <w:rsid w:val="006F53B6"/>
    <w:rsid w:val="006F5AC0"/>
    <w:rsid w:val="006F5D69"/>
    <w:rsid w:val="006F645A"/>
    <w:rsid w:val="006F6F23"/>
    <w:rsid w:val="006F7A3A"/>
    <w:rsid w:val="006F7B7D"/>
    <w:rsid w:val="00700278"/>
    <w:rsid w:val="0070035C"/>
    <w:rsid w:val="007005AE"/>
    <w:rsid w:val="00700B50"/>
    <w:rsid w:val="007014A8"/>
    <w:rsid w:val="007017C0"/>
    <w:rsid w:val="00702341"/>
    <w:rsid w:val="007023FE"/>
    <w:rsid w:val="00702859"/>
    <w:rsid w:val="00702F5F"/>
    <w:rsid w:val="00703024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60F"/>
    <w:rsid w:val="007177A1"/>
    <w:rsid w:val="00717844"/>
    <w:rsid w:val="00717AF0"/>
    <w:rsid w:val="00717E3F"/>
    <w:rsid w:val="00720705"/>
    <w:rsid w:val="007209B7"/>
    <w:rsid w:val="00720B72"/>
    <w:rsid w:val="00721043"/>
    <w:rsid w:val="007219E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084"/>
    <w:rsid w:val="00731227"/>
    <w:rsid w:val="00731AFC"/>
    <w:rsid w:val="00732662"/>
    <w:rsid w:val="00732BBF"/>
    <w:rsid w:val="00732CAF"/>
    <w:rsid w:val="00733F5D"/>
    <w:rsid w:val="00734544"/>
    <w:rsid w:val="00734948"/>
    <w:rsid w:val="00734A1B"/>
    <w:rsid w:val="00734C3F"/>
    <w:rsid w:val="00735175"/>
    <w:rsid w:val="007358A6"/>
    <w:rsid w:val="00735AF9"/>
    <w:rsid w:val="00735F8E"/>
    <w:rsid w:val="00736958"/>
    <w:rsid w:val="0073706B"/>
    <w:rsid w:val="00737889"/>
    <w:rsid w:val="00737C86"/>
    <w:rsid w:val="00740487"/>
    <w:rsid w:val="00741326"/>
    <w:rsid w:val="00741513"/>
    <w:rsid w:val="00741D06"/>
    <w:rsid w:val="0074251B"/>
    <w:rsid w:val="007429D1"/>
    <w:rsid w:val="00742A2E"/>
    <w:rsid w:val="00742A96"/>
    <w:rsid w:val="00742B81"/>
    <w:rsid w:val="00743296"/>
    <w:rsid w:val="0074341E"/>
    <w:rsid w:val="00743826"/>
    <w:rsid w:val="00743C5D"/>
    <w:rsid w:val="00743C86"/>
    <w:rsid w:val="007441A7"/>
    <w:rsid w:val="0074427A"/>
    <w:rsid w:val="0074441F"/>
    <w:rsid w:val="00744A1A"/>
    <w:rsid w:val="00744C86"/>
    <w:rsid w:val="00745446"/>
    <w:rsid w:val="00745FD8"/>
    <w:rsid w:val="00746099"/>
    <w:rsid w:val="0074773A"/>
    <w:rsid w:val="00751639"/>
    <w:rsid w:val="00751884"/>
    <w:rsid w:val="0075217E"/>
    <w:rsid w:val="00752236"/>
    <w:rsid w:val="0075276F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1F"/>
    <w:rsid w:val="00760382"/>
    <w:rsid w:val="00760D3A"/>
    <w:rsid w:val="007611D9"/>
    <w:rsid w:val="00761735"/>
    <w:rsid w:val="0076179D"/>
    <w:rsid w:val="007617A1"/>
    <w:rsid w:val="007618FD"/>
    <w:rsid w:val="00762157"/>
    <w:rsid w:val="00762484"/>
    <w:rsid w:val="00762AE5"/>
    <w:rsid w:val="00762C99"/>
    <w:rsid w:val="00762EBF"/>
    <w:rsid w:val="007637B3"/>
    <w:rsid w:val="00763A01"/>
    <w:rsid w:val="00763BAE"/>
    <w:rsid w:val="00764244"/>
    <w:rsid w:val="00764303"/>
    <w:rsid w:val="00764352"/>
    <w:rsid w:val="00764CB4"/>
    <w:rsid w:val="00764D4D"/>
    <w:rsid w:val="00765FC8"/>
    <w:rsid w:val="007660A0"/>
    <w:rsid w:val="007662C0"/>
    <w:rsid w:val="007669A5"/>
    <w:rsid w:val="00770224"/>
    <w:rsid w:val="00770603"/>
    <w:rsid w:val="0077177D"/>
    <w:rsid w:val="00771AAD"/>
    <w:rsid w:val="00771C45"/>
    <w:rsid w:val="00772DB1"/>
    <w:rsid w:val="007738F4"/>
    <w:rsid w:val="00773C6A"/>
    <w:rsid w:val="00773E9F"/>
    <w:rsid w:val="00773FBF"/>
    <w:rsid w:val="007744C5"/>
    <w:rsid w:val="0077455C"/>
    <w:rsid w:val="00774CD9"/>
    <w:rsid w:val="007753E1"/>
    <w:rsid w:val="0077571C"/>
    <w:rsid w:val="007758D5"/>
    <w:rsid w:val="007759BA"/>
    <w:rsid w:val="00775AA1"/>
    <w:rsid w:val="00775C4F"/>
    <w:rsid w:val="00775CAF"/>
    <w:rsid w:val="00775F0E"/>
    <w:rsid w:val="00776093"/>
    <w:rsid w:val="00776E37"/>
    <w:rsid w:val="00776E46"/>
    <w:rsid w:val="00777060"/>
    <w:rsid w:val="007770AC"/>
    <w:rsid w:val="007773B1"/>
    <w:rsid w:val="007777BC"/>
    <w:rsid w:val="00777C92"/>
    <w:rsid w:val="00780152"/>
    <w:rsid w:val="007803BF"/>
    <w:rsid w:val="0078089E"/>
    <w:rsid w:val="00780AB9"/>
    <w:rsid w:val="00780D91"/>
    <w:rsid w:val="0078193C"/>
    <w:rsid w:val="00781984"/>
    <w:rsid w:val="007821E4"/>
    <w:rsid w:val="00782B46"/>
    <w:rsid w:val="00782C20"/>
    <w:rsid w:val="007836A3"/>
    <w:rsid w:val="007839E4"/>
    <w:rsid w:val="00783E6E"/>
    <w:rsid w:val="007841BB"/>
    <w:rsid w:val="007848A9"/>
    <w:rsid w:val="00784C4F"/>
    <w:rsid w:val="00785553"/>
    <w:rsid w:val="00785C59"/>
    <w:rsid w:val="007868D7"/>
    <w:rsid w:val="00786D04"/>
    <w:rsid w:val="00786DD3"/>
    <w:rsid w:val="00790501"/>
    <w:rsid w:val="00790719"/>
    <w:rsid w:val="00790D7A"/>
    <w:rsid w:val="00791666"/>
    <w:rsid w:val="007916EB"/>
    <w:rsid w:val="00791B36"/>
    <w:rsid w:val="007925D7"/>
    <w:rsid w:val="007927E4"/>
    <w:rsid w:val="00792D6B"/>
    <w:rsid w:val="00792FE2"/>
    <w:rsid w:val="0079326B"/>
    <w:rsid w:val="007949B4"/>
    <w:rsid w:val="00795366"/>
    <w:rsid w:val="00795BFB"/>
    <w:rsid w:val="00795C12"/>
    <w:rsid w:val="00796060"/>
    <w:rsid w:val="00796277"/>
    <w:rsid w:val="00796DCE"/>
    <w:rsid w:val="00796F86"/>
    <w:rsid w:val="00797430"/>
    <w:rsid w:val="0079756C"/>
    <w:rsid w:val="0079767F"/>
    <w:rsid w:val="00797FAD"/>
    <w:rsid w:val="007A02DA"/>
    <w:rsid w:val="007A0479"/>
    <w:rsid w:val="007A0A62"/>
    <w:rsid w:val="007A0AFE"/>
    <w:rsid w:val="007A0FCB"/>
    <w:rsid w:val="007A16D5"/>
    <w:rsid w:val="007A2267"/>
    <w:rsid w:val="007A2DA4"/>
    <w:rsid w:val="007A3226"/>
    <w:rsid w:val="007A3EF9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2A94"/>
    <w:rsid w:val="007B315B"/>
    <w:rsid w:val="007B3535"/>
    <w:rsid w:val="007B3539"/>
    <w:rsid w:val="007B36FB"/>
    <w:rsid w:val="007B42AD"/>
    <w:rsid w:val="007B5049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09AF"/>
    <w:rsid w:val="007C1234"/>
    <w:rsid w:val="007C148F"/>
    <w:rsid w:val="007C163B"/>
    <w:rsid w:val="007C168C"/>
    <w:rsid w:val="007C19E2"/>
    <w:rsid w:val="007C25BF"/>
    <w:rsid w:val="007C2633"/>
    <w:rsid w:val="007C2B21"/>
    <w:rsid w:val="007C2FC1"/>
    <w:rsid w:val="007C486C"/>
    <w:rsid w:val="007C4949"/>
    <w:rsid w:val="007C4F93"/>
    <w:rsid w:val="007C52D9"/>
    <w:rsid w:val="007C59FB"/>
    <w:rsid w:val="007C5A65"/>
    <w:rsid w:val="007C6650"/>
    <w:rsid w:val="007C6B73"/>
    <w:rsid w:val="007C6C2A"/>
    <w:rsid w:val="007C70AB"/>
    <w:rsid w:val="007C72BF"/>
    <w:rsid w:val="007C7BAA"/>
    <w:rsid w:val="007D0108"/>
    <w:rsid w:val="007D0283"/>
    <w:rsid w:val="007D068F"/>
    <w:rsid w:val="007D0E76"/>
    <w:rsid w:val="007D0EB2"/>
    <w:rsid w:val="007D0EE1"/>
    <w:rsid w:val="007D119A"/>
    <w:rsid w:val="007D2ABA"/>
    <w:rsid w:val="007D2E63"/>
    <w:rsid w:val="007D38A1"/>
    <w:rsid w:val="007D38B9"/>
    <w:rsid w:val="007D3A57"/>
    <w:rsid w:val="007D3C8D"/>
    <w:rsid w:val="007D4157"/>
    <w:rsid w:val="007D4171"/>
    <w:rsid w:val="007D4DF3"/>
    <w:rsid w:val="007D4E7A"/>
    <w:rsid w:val="007D5085"/>
    <w:rsid w:val="007D5A9D"/>
    <w:rsid w:val="007D6672"/>
    <w:rsid w:val="007D6689"/>
    <w:rsid w:val="007D6B46"/>
    <w:rsid w:val="007D6EB5"/>
    <w:rsid w:val="007D6FDC"/>
    <w:rsid w:val="007D7230"/>
    <w:rsid w:val="007D7A4D"/>
    <w:rsid w:val="007E023E"/>
    <w:rsid w:val="007E02F5"/>
    <w:rsid w:val="007E0811"/>
    <w:rsid w:val="007E0BAC"/>
    <w:rsid w:val="007E11CB"/>
    <w:rsid w:val="007E1666"/>
    <w:rsid w:val="007E1D30"/>
    <w:rsid w:val="007E1DBA"/>
    <w:rsid w:val="007E313D"/>
    <w:rsid w:val="007E35C8"/>
    <w:rsid w:val="007E3811"/>
    <w:rsid w:val="007E3B97"/>
    <w:rsid w:val="007E3C3E"/>
    <w:rsid w:val="007E3C8C"/>
    <w:rsid w:val="007E3F60"/>
    <w:rsid w:val="007E41F6"/>
    <w:rsid w:val="007E446D"/>
    <w:rsid w:val="007E48E3"/>
    <w:rsid w:val="007E4B53"/>
    <w:rsid w:val="007E51F7"/>
    <w:rsid w:val="007E5856"/>
    <w:rsid w:val="007E5DAB"/>
    <w:rsid w:val="007E71A0"/>
    <w:rsid w:val="007E7927"/>
    <w:rsid w:val="007E7AEA"/>
    <w:rsid w:val="007F04D3"/>
    <w:rsid w:val="007F10A6"/>
    <w:rsid w:val="007F1E35"/>
    <w:rsid w:val="007F2838"/>
    <w:rsid w:val="007F2D04"/>
    <w:rsid w:val="007F3341"/>
    <w:rsid w:val="007F3545"/>
    <w:rsid w:val="007F364E"/>
    <w:rsid w:val="007F36FD"/>
    <w:rsid w:val="007F410D"/>
    <w:rsid w:val="007F4B9C"/>
    <w:rsid w:val="007F5357"/>
    <w:rsid w:val="007F54C3"/>
    <w:rsid w:val="007F5C11"/>
    <w:rsid w:val="007F5CE1"/>
    <w:rsid w:val="007F623C"/>
    <w:rsid w:val="007F6542"/>
    <w:rsid w:val="007F6A0D"/>
    <w:rsid w:val="007F7844"/>
    <w:rsid w:val="00800356"/>
    <w:rsid w:val="00800C10"/>
    <w:rsid w:val="00800C57"/>
    <w:rsid w:val="00800C9E"/>
    <w:rsid w:val="00800F4D"/>
    <w:rsid w:val="00801035"/>
    <w:rsid w:val="008012EA"/>
    <w:rsid w:val="008027EB"/>
    <w:rsid w:val="00802835"/>
    <w:rsid w:val="008032E5"/>
    <w:rsid w:val="008035C1"/>
    <w:rsid w:val="00804054"/>
    <w:rsid w:val="0080489B"/>
    <w:rsid w:val="00804C72"/>
    <w:rsid w:val="008050BD"/>
    <w:rsid w:val="008050DF"/>
    <w:rsid w:val="00805178"/>
    <w:rsid w:val="008058CB"/>
    <w:rsid w:val="00805B8A"/>
    <w:rsid w:val="00805E56"/>
    <w:rsid w:val="0080604C"/>
    <w:rsid w:val="008060B9"/>
    <w:rsid w:val="00806977"/>
    <w:rsid w:val="00807CCF"/>
    <w:rsid w:val="0081076F"/>
    <w:rsid w:val="008110C6"/>
    <w:rsid w:val="00811107"/>
    <w:rsid w:val="00811CE6"/>
    <w:rsid w:val="008120D2"/>
    <w:rsid w:val="0081286D"/>
    <w:rsid w:val="00812C6C"/>
    <w:rsid w:val="00812E61"/>
    <w:rsid w:val="00813D9D"/>
    <w:rsid w:val="00814190"/>
    <w:rsid w:val="00814668"/>
    <w:rsid w:val="00814D82"/>
    <w:rsid w:val="008153BD"/>
    <w:rsid w:val="00815CB8"/>
    <w:rsid w:val="008166E2"/>
    <w:rsid w:val="008169A7"/>
    <w:rsid w:val="008176B1"/>
    <w:rsid w:val="00817C2C"/>
    <w:rsid w:val="00817EE4"/>
    <w:rsid w:val="00820074"/>
    <w:rsid w:val="00820082"/>
    <w:rsid w:val="00820299"/>
    <w:rsid w:val="008206FC"/>
    <w:rsid w:val="00821455"/>
    <w:rsid w:val="008221AA"/>
    <w:rsid w:val="00822472"/>
    <w:rsid w:val="008224E7"/>
    <w:rsid w:val="008225BE"/>
    <w:rsid w:val="00823249"/>
    <w:rsid w:val="00823CB9"/>
    <w:rsid w:val="00823D61"/>
    <w:rsid w:val="0082440A"/>
    <w:rsid w:val="008244DC"/>
    <w:rsid w:val="00824ADE"/>
    <w:rsid w:val="00825FEF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74F"/>
    <w:rsid w:val="00830A8A"/>
    <w:rsid w:val="00831327"/>
    <w:rsid w:val="008313EE"/>
    <w:rsid w:val="00831D2E"/>
    <w:rsid w:val="00832665"/>
    <w:rsid w:val="0083294A"/>
    <w:rsid w:val="00832E97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BFF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4CA"/>
    <w:rsid w:val="008416BA"/>
    <w:rsid w:val="00841A1C"/>
    <w:rsid w:val="00841C7B"/>
    <w:rsid w:val="0084252E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0CC5"/>
    <w:rsid w:val="008517C1"/>
    <w:rsid w:val="00851F7A"/>
    <w:rsid w:val="00852EBB"/>
    <w:rsid w:val="008544A2"/>
    <w:rsid w:val="00854FB0"/>
    <w:rsid w:val="00855327"/>
    <w:rsid w:val="00855655"/>
    <w:rsid w:val="008557AF"/>
    <w:rsid w:val="008557E9"/>
    <w:rsid w:val="00855DA8"/>
    <w:rsid w:val="008560CB"/>
    <w:rsid w:val="00856775"/>
    <w:rsid w:val="008567D8"/>
    <w:rsid w:val="008567E7"/>
    <w:rsid w:val="00856AC4"/>
    <w:rsid w:val="00856EA5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4A3"/>
    <w:rsid w:val="00864536"/>
    <w:rsid w:val="00864DE9"/>
    <w:rsid w:val="00864F0D"/>
    <w:rsid w:val="008652B2"/>
    <w:rsid w:val="008658A6"/>
    <w:rsid w:val="008659E5"/>
    <w:rsid w:val="008660C8"/>
    <w:rsid w:val="00866846"/>
    <w:rsid w:val="00866A6B"/>
    <w:rsid w:val="00866B5F"/>
    <w:rsid w:val="00866C62"/>
    <w:rsid w:val="00866D4C"/>
    <w:rsid w:val="00866E48"/>
    <w:rsid w:val="00867374"/>
    <w:rsid w:val="00870881"/>
    <w:rsid w:val="00872544"/>
    <w:rsid w:val="00872F85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6F75"/>
    <w:rsid w:val="008771AB"/>
    <w:rsid w:val="00877605"/>
    <w:rsid w:val="0087760B"/>
    <w:rsid w:val="0087765E"/>
    <w:rsid w:val="00877E7E"/>
    <w:rsid w:val="00880274"/>
    <w:rsid w:val="0088099F"/>
    <w:rsid w:val="0088142B"/>
    <w:rsid w:val="00881908"/>
    <w:rsid w:val="0088250C"/>
    <w:rsid w:val="0088267C"/>
    <w:rsid w:val="00882CB6"/>
    <w:rsid w:val="0088312D"/>
    <w:rsid w:val="008832BA"/>
    <w:rsid w:val="00883542"/>
    <w:rsid w:val="00883573"/>
    <w:rsid w:val="008838A9"/>
    <w:rsid w:val="00884138"/>
    <w:rsid w:val="008845AB"/>
    <w:rsid w:val="008848AC"/>
    <w:rsid w:val="008848DF"/>
    <w:rsid w:val="00885198"/>
    <w:rsid w:val="008853E1"/>
    <w:rsid w:val="00886663"/>
    <w:rsid w:val="008875D5"/>
    <w:rsid w:val="00887E6C"/>
    <w:rsid w:val="00890618"/>
    <w:rsid w:val="008906F6"/>
    <w:rsid w:val="008907A9"/>
    <w:rsid w:val="0089104D"/>
    <w:rsid w:val="008917B0"/>
    <w:rsid w:val="008918A7"/>
    <w:rsid w:val="008937FD"/>
    <w:rsid w:val="008939B4"/>
    <w:rsid w:val="00893F6A"/>
    <w:rsid w:val="0089407B"/>
    <w:rsid w:val="00894182"/>
    <w:rsid w:val="00895239"/>
    <w:rsid w:val="00895ABD"/>
    <w:rsid w:val="00895DCD"/>
    <w:rsid w:val="00895DFA"/>
    <w:rsid w:val="008961FA"/>
    <w:rsid w:val="008962AC"/>
    <w:rsid w:val="008965C1"/>
    <w:rsid w:val="0089684C"/>
    <w:rsid w:val="00896FE7"/>
    <w:rsid w:val="008970C9"/>
    <w:rsid w:val="00897A78"/>
    <w:rsid w:val="00897ADB"/>
    <w:rsid w:val="00897CE8"/>
    <w:rsid w:val="008A03EC"/>
    <w:rsid w:val="008A0E6A"/>
    <w:rsid w:val="008A14B2"/>
    <w:rsid w:val="008A19D8"/>
    <w:rsid w:val="008A1EB5"/>
    <w:rsid w:val="008A1FC7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02C"/>
    <w:rsid w:val="008A521E"/>
    <w:rsid w:val="008A546C"/>
    <w:rsid w:val="008A55CE"/>
    <w:rsid w:val="008A69AB"/>
    <w:rsid w:val="008A6B15"/>
    <w:rsid w:val="008A6B96"/>
    <w:rsid w:val="008B020F"/>
    <w:rsid w:val="008B1599"/>
    <w:rsid w:val="008B16BA"/>
    <w:rsid w:val="008B2BC5"/>
    <w:rsid w:val="008B2CA5"/>
    <w:rsid w:val="008B2EF5"/>
    <w:rsid w:val="008B30D1"/>
    <w:rsid w:val="008B35B4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677"/>
    <w:rsid w:val="008B6ACE"/>
    <w:rsid w:val="008B72EB"/>
    <w:rsid w:val="008B7338"/>
    <w:rsid w:val="008B7632"/>
    <w:rsid w:val="008C0526"/>
    <w:rsid w:val="008C08E5"/>
    <w:rsid w:val="008C0E4F"/>
    <w:rsid w:val="008C10C2"/>
    <w:rsid w:val="008C12F9"/>
    <w:rsid w:val="008C2A37"/>
    <w:rsid w:val="008C2EF9"/>
    <w:rsid w:val="008C32F6"/>
    <w:rsid w:val="008C3A22"/>
    <w:rsid w:val="008C4946"/>
    <w:rsid w:val="008C4B8D"/>
    <w:rsid w:val="008C520B"/>
    <w:rsid w:val="008C60EE"/>
    <w:rsid w:val="008C6E4B"/>
    <w:rsid w:val="008D09AE"/>
    <w:rsid w:val="008D0AF7"/>
    <w:rsid w:val="008D0F2E"/>
    <w:rsid w:val="008D12BB"/>
    <w:rsid w:val="008D1D49"/>
    <w:rsid w:val="008D30A4"/>
    <w:rsid w:val="008D39EA"/>
    <w:rsid w:val="008D3B06"/>
    <w:rsid w:val="008D3F4B"/>
    <w:rsid w:val="008D5881"/>
    <w:rsid w:val="008D5A0A"/>
    <w:rsid w:val="008D5BD0"/>
    <w:rsid w:val="008D609F"/>
    <w:rsid w:val="008D6982"/>
    <w:rsid w:val="008D73A2"/>
    <w:rsid w:val="008D75F4"/>
    <w:rsid w:val="008D77A5"/>
    <w:rsid w:val="008D7E84"/>
    <w:rsid w:val="008E0084"/>
    <w:rsid w:val="008E067B"/>
    <w:rsid w:val="008E0AF0"/>
    <w:rsid w:val="008E105C"/>
    <w:rsid w:val="008E146B"/>
    <w:rsid w:val="008E1CBF"/>
    <w:rsid w:val="008E27FC"/>
    <w:rsid w:val="008E372F"/>
    <w:rsid w:val="008E3A1E"/>
    <w:rsid w:val="008E3C2F"/>
    <w:rsid w:val="008E3C90"/>
    <w:rsid w:val="008E4118"/>
    <w:rsid w:val="008E413C"/>
    <w:rsid w:val="008E4EC5"/>
    <w:rsid w:val="008E5BA7"/>
    <w:rsid w:val="008E6204"/>
    <w:rsid w:val="008E6236"/>
    <w:rsid w:val="008E6785"/>
    <w:rsid w:val="008E7A2E"/>
    <w:rsid w:val="008E7F8D"/>
    <w:rsid w:val="008F007D"/>
    <w:rsid w:val="008F063D"/>
    <w:rsid w:val="008F08B1"/>
    <w:rsid w:val="008F0C16"/>
    <w:rsid w:val="008F0CC3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B84"/>
    <w:rsid w:val="008F5F14"/>
    <w:rsid w:val="008F6E66"/>
    <w:rsid w:val="008F6EBD"/>
    <w:rsid w:val="008F7081"/>
    <w:rsid w:val="008F7220"/>
    <w:rsid w:val="008F74E2"/>
    <w:rsid w:val="008F7709"/>
    <w:rsid w:val="00900162"/>
    <w:rsid w:val="00900788"/>
    <w:rsid w:val="00900A19"/>
    <w:rsid w:val="00900F37"/>
    <w:rsid w:val="009011DC"/>
    <w:rsid w:val="009015CE"/>
    <w:rsid w:val="0090181C"/>
    <w:rsid w:val="00901A87"/>
    <w:rsid w:val="00902682"/>
    <w:rsid w:val="0090347A"/>
    <w:rsid w:val="009035BA"/>
    <w:rsid w:val="00903C72"/>
    <w:rsid w:val="00903FC9"/>
    <w:rsid w:val="00904DC8"/>
    <w:rsid w:val="00904E56"/>
    <w:rsid w:val="009052DE"/>
    <w:rsid w:val="009052E8"/>
    <w:rsid w:val="009071A1"/>
    <w:rsid w:val="00907292"/>
    <w:rsid w:val="00910102"/>
    <w:rsid w:val="0091046F"/>
    <w:rsid w:val="00910DD5"/>
    <w:rsid w:val="009110F5"/>
    <w:rsid w:val="00911227"/>
    <w:rsid w:val="00911683"/>
    <w:rsid w:val="00911837"/>
    <w:rsid w:val="00911F07"/>
    <w:rsid w:val="0091267A"/>
    <w:rsid w:val="00912A67"/>
    <w:rsid w:val="0091335C"/>
    <w:rsid w:val="0091350C"/>
    <w:rsid w:val="0091365D"/>
    <w:rsid w:val="00913762"/>
    <w:rsid w:val="009137D2"/>
    <w:rsid w:val="00913E34"/>
    <w:rsid w:val="00914271"/>
    <w:rsid w:val="00914974"/>
    <w:rsid w:val="00915F0E"/>
    <w:rsid w:val="009166F8"/>
    <w:rsid w:val="00916F02"/>
    <w:rsid w:val="009174A2"/>
    <w:rsid w:val="009174E0"/>
    <w:rsid w:val="00917E79"/>
    <w:rsid w:val="00917F6C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91C"/>
    <w:rsid w:val="00926B9B"/>
    <w:rsid w:val="009278DC"/>
    <w:rsid w:val="00930057"/>
    <w:rsid w:val="00930401"/>
    <w:rsid w:val="00931760"/>
    <w:rsid w:val="00931E37"/>
    <w:rsid w:val="00932435"/>
    <w:rsid w:val="00932EFF"/>
    <w:rsid w:val="009334DF"/>
    <w:rsid w:val="009339AA"/>
    <w:rsid w:val="00934EAB"/>
    <w:rsid w:val="00935A62"/>
    <w:rsid w:val="00935B9C"/>
    <w:rsid w:val="00935E18"/>
    <w:rsid w:val="00936094"/>
    <w:rsid w:val="00936A8C"/>
    <w:rsid w:val="00936DA1"/>
    <w:rsid w:val="0094085C"/>
    <w:rsid w:val="0094090D"/>
    <w:rsid w:val="00940AEC"/>
    <w:rsid w:val="00941439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46FC5"/>
    <w:rsid w:val="00950009"/>
    <w:rsid w:val="009505B7"/>
    <w:rsid w:val="00950B9A"/>
    <w:rsid w:val="00950CF9"/>
    <w:rsid w:val="00950DA8"/>
    <w:rsid w:val="009510A8"/>
    <w:rsid w:val="009513C0"/>
    <w:rsid w:val="00951A0B"/>
    <w:rsid w:val="00951BDC"/>
    <w:rsid w:val="0095366E"/>
    <w:rsid w:val="00953746"/>
    <w:rsid w:val="0095377D"/>
    <w:rsid w:val="00953871"/>
    <w:rsid w:val="00953E93"/>
    <w:rsid w:val="009540D0"/>
    <w:rsid w:val="0095462A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1DC"/>
    <w:rsid w:val="00960568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B95"/>
    <w:rsid w:val="00963F6C"/>
    <w:rsid w:val="00964236"/>
    <w:rsid w:val="0096468C"/>
    <w:rsid w:val="009647D6"/>
    <w:rsid w:val="0096492C"/>
    <w:rsid w:val="00964B7E"/>
    <w:rsid w:val="00965FB3"/>
    <w:rsid w:val="0096731C"/>
    <w:rsid w:val="0096739A"/>
    <w:rsid w:val="00967F7F"/>
    <w:rsid w:val="009705CC"/>
    <w:rsid w:val="0097104E"/>
    <w:rsid w:val="00971189"/>
    <w:rsid w:val="00971A6A"/>
    <w:rsid w:val="00971FAC"/>
    <w:rsid w:val="00972A0A"/>
    <w:rsid w:val="00972D5B"/>
    <w:rsid w:val="00972F26"/>
    <w:rsid w:val="00972FFB"/>
    <w:rsid w:val="009730AE"/>
    <w:rsid w:val="009730BC"/>
    <w:rsid w:val="0097320A"/>
    <w:rsid w:val="009734C7"/>
    <w:rsid w:val="00973A55"/>
    <w:rsid w:val="00973C73"/>
    <w:rsid w:val="00974585"/>
    <w:rsid w:val="00974DDC"/>
    <w:rsid w:val="00974EB0"/>
    <w:rsid w:val="00975F4A"/>
    <w:rsid w:val="00975FB3"/>
    <w:rsid w:val="00976031"/>
    <w:rsid w:val="00976AE9"/>
    <w:rsid w:val="00977894"/>
    <w:rsid w:val="009778C9"/>
    <w:rsid w:val="009778D6"/>
    <w:rsid w:val="00977A6D"/>
    <w:rsid w:val="009801A7"/>
    <w:rsid w:val="0098054E"/>
    <w:rsid w:val="0098071A"/>
    <w:rsid w:val="00980804"/>
    <w:rsid w:val="00980A2F"/>
    <w:rsid w:val="00980EC6"/>
    <w:rsid w:val="00981B5F"/>
    <w:rsid w:val="00981E51"/>
    <w:rsid w:val="00982849"/>
    <w:rsid w:val="00982B39"/>
    <w:rsid w:val="0098301A"/>
    <w:rsid w:val="0098400F"/>
    <w:rsid w:val="009843D5"/>
    <w:rsid w:val="009847DE"/>
    <w:rsid w:val="0098489A"/>
    <w:rsid w:val="00984AFB"/>
    <w:rsid w:val="00985020"/>
    <w:rsid w:val="00985F5A"/>
    <w:rsid w:val="00987906"/>
    <w:rsid w:val="00987AB3"/>
    <w:rsid w:val="00987E72"/>
    <w:rsid w:val="00990023"/>
    <w:rsid w:val="0099060F"/>
    <w:rsid w:val="00990D3C"/>
    <w:rsid w:val="00991A4C"/>
    <w:rsid w:val="00992058"/>
    <w:rsid w:val="00992828"/>
    <w:rsid w:val="00992F0B"/>
    <w:rsid w:val="0099345A"/>
    <w:rsid w:val="009935F4"/>
    <w:rsid w:val="00993683"/>
    <w:rsid w:val="009939F4"/>
    <w:rsid w:val="00993EE2"/>
    <w:rsid w:val="009940C3"/>
    <w:rsid w:val="009946C8"/>
    <w:rsid w:val="00994CDD"/>
    <w:rsid w:val="00994D3E"/>
    <w:rsid w:val="009952CE"/>
    <w:rsid w:val="00995377"/>
    <w:rsid w:val="009956C7"/>
    <w:rsid w:val="00995A13"/>
    <w:rsid w:val="00996399"/>
    <w:rsid w:val="0099640D"/>
    <w:rsid w:val="00996463"/>
    <w:rsid w:val="00997F3D"/>
    <w:rsid w:val="009A0826"/>
    <w:rsid w:val="009A0F7E"/>
    <w:rsid w:val="009A16C9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48D2"/>
    <w:rsid w:val="009A50A5"/>
    <w:rsid w:val="009A5393"/>
    <w:rsid w:val="009A62CE"/>
    <w:rsid w:val="009A67E6"/>
    <w:rsid w:val="009A7AB0"/>
    <w:rsid w:val="009B0661"/>
    <w:rsid w:val="009B113B"/>
    <w:rsid w:val="009B170E"/>
    <w:rsid w:val="009B18BD"/>
    <w:rsid w:val="009B1D9C"/>
    <w:rsid w:val="009B2FB5"/>
    <w:rsid w:val="009B3461"/>
    <w:rsid w:val="009B34E2"/>
    <w:rsid w:val="009B4431"/>
    <w:rsid w:val="009B4497"/>
    <w:rsid w:val="009B4938"/>
    <w:rsid w:val="009B503C"/>
    <w:rsid w:val="009B535B"/>
    <w:rsid w:val="009B5432"/>
    <w:rsid w:val="009B65D8"/>
    <w:rsid w:val="009B6F66"/>
    <w:rsid w:val="009C01E4"/>
    <w:rsid w:val="009C1060"/>
    <w:rsid w:val="009C13E7"/>
    <w:rsid w:val="009C1656"/>
    <w:rsid w:val="009C1934"/>
    <w:rsid w:val="009C24AE"/>
    <w:rsid w:val="009C25B2"/>
    <w:rsid w:val="009C26A2"/>
    <w:rsid w:val="009C2DD4"/>
    <w:rsid w:val="009C35AD"/>
    <w:rsid w:val="009C40E8"/>
    <w:rsid w:val="009C4AB7"/>
    <w:rsid w:val="009C4EDE"/>
    <w:rsid w:val="009C589A"/>
    <w:rsid w:val="009C5C70"/>
    <w:rsid w:val="009C6176"/>
    <w:rsid w:val="009C68B8"/>
    <w:rsid w:val="009C6FC5"/>
    <w:rsid w:val="009C76F4"/>
    <w:rsid w:val="009C7A93"/>
    <w:rsid w:val="009C7BA0"/>
    <w:rsid w:val="009D0B4F"/>
    <w:rsid w:val="009D1121"/>
    <w:rsid w:val="009D16C9"/>
    <w:rsid w:val="009D23AB"/>
    <w:rsid w:val="009D23C8"/>
    <w:rsid w:val="009D309A"/>
    <w:rsid w:val="009D3276"/>
    <w:rsid w:val="009D36FE"/>
    <w:rsid w:val="009D3FB7"/>
    <w:rsid w:val="009D44D7"/>
    <w:rsid w:val="009D4881"/>
    <w:rsid w:val="009D528C"/>
    <w:rsid w:val="009D5432"/>
    <w:rsid w:val="009D55BE"/>
    <w:rsid w:val="009D577C"/>
    <w:rsid w:val="009D5848"/>
    <w:rsid w:val="009D6397"/>
    <w:rsid w:val="009D64D3"/>
    <w:rsid w:val="009D6762"/>
    <w:rsid w:val="009D677E"/>
    <w:rsid w:val="009D7065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1F8E"/>
    <w:rsid w:val="009E20F3"/>
    <w:rsid w:val="009E23B9"/>
    <w:rsid w:val="009E2BA9"/>
    <w:rsid w:val="009E3D4C"/>
    <w:rsid w:val="009E3D7D"/>
    <w:rsid w:val="009E4227"/>
    <w:rsid w:val="009E459D"/>
    <w:rsid w:val="009E5481"/>
    <w:rsid w:val="009E6341"/>
    <w:rsid w:val="009E6CE5"/>
    <w:rsid w:val="009E7A83"/>
    <w:rsid w:val="009E7CB4"/>
    <w:rsid w:val="009E7DE0"/>
    <w:rsid w:val="009F00C4"/>
    <w:rsid w:val="009F087F"/>
    <w:rsid w:val="009F0A95"/>
    <w:rsid w:val="009F1BD1"/>
    <w:rsid w:val="009F251D"/>
    <w:rsid w:val="009F2C71"/>
    <w:rsid w:val="009F2ECB"/>
    <w:rsid w:val="009F3473"/>
    <w:rsid w:val="009F34B1"/>
    <w:rsid w:val="009F35FE"/>
    <w:rsid w:val="009F39F7"/>
    <w:rsid w:val="009F3B8C"/>
    <w:rsid w:val="009F4109"/>
    <w:rsid w:val="009F42E8"/>
    <w:rsid w:val="009F50AE"/>
    <w:rsid w:val="009F5414"/>
    <w:rsid w:val="009F57BA"/>
    <w:rsid w:val="009F5B0C"/>
    <w:rsid w:val="009F5E82"/>
    <w:rsid w:val="009F646B"/>
    <w:rsid w:val="009F67F0"/>
    <w:rsid w:val="009F6EC8"/>
    <w:rsid w:val="009F7687"/>
    <w:rsid w:val="009F7D22"/>
    <w:rsid w:val="00A0029E"/>
    <w:rsid w:val="00A003F1"/>
    <w:rsid w:val="00A00BDA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491"/>
    <w:rsid w:val="00A04A6A"/>
    <w:rsid w:val="00A04BC5"/>
    <w:rsid w:val="00A04BC9"/>
    <w:rsid w:val="00A05265"/>
    <w:rsid w:val="00A056A0"/>
    <w:rsid w:val="00A05DEF"/>
    <w:rsid w:val="00A06168"/>
    <w:rsid w:val="00A061AE"/>
    <w:rsid w:val="00A066D7"/>
    <w:rsid w:val="00A06A62"/>
    <w:rsid w:val="00A06C33"/>
    <w:rsid w:val="00A06CCE"/>
    <w:rsid w:val="00A06FDA"/>
    <w:rsid w:val="00A07046"/>
    <w:rsid w:val="00A07B65"/>
    <w:rsid w:val="00A07C1C"/>
    <w:rsid w:val="00A07E36"/>
    <w:rsid w:val="00A07F08"/>
    <w:rsid w:val="00A10676"/>
    <w:rsid w:val="00A11DB8"/>
    <w:rsid w:val="00A1301F"/>
    <w:rsid w:val="00A135BF"/>
    <w:rsid w:val="00A13B5A"/>
    <w:rsid w:val="00A13E9B"/>
    <w:rsid w:val="00A15721"/>
    <w:rsid w:val="00A15900"/>
    <w:rsid w:val="00A15F8C"/>
    <w:rsid w:val="00A17182"/>
    <w:rsid w:val="00A17798"/>
    <w:rsid w:val="00A2069A"/>
    <w:rsid w:val="00A21237"/>
    <w:rsid w:val="00A218E6"/>
    <w:rsid w:val="00A2255D"/>
    <w:rsid w:val="00A22888"/>
    <w:rsid w:val="00A22DFE"/>
    <w:rsid w:val="00A23031"/>
    <w:rsid w:val="00A233FF"/>
    <w:rsid w:val="00A23545"/>
    <w:rsid w:val="00A237D5"/>
    <w:rsid w:val="00A238A6"/>
    <w:rsid w:val="00A24057"/>
    <w:rsid w:val="00A24A59"/>
    <w:rsid w:val="00A2501A"/>
    <w:rsid w:val="00A259EE"/>
    <w:rsid w:val="00A25D9F"/>
    <w:rsid w:val="00A26A75"/>
    <w:rsid w:val="00A26C11"/>
    <w:rsid w:val="00A26F48"/>
    <w:rsid w:val="00A277D2"/>
    <w:rsid w:val="00A27A66"/>
    <w:rsid w:val="00A27B8E"/>
    <w:rsid w:val="00A27EAA"/>
    <w:rsid w:val="00A31096"/>
    <w:rsid w:val="00A310D2"/>
    <w:rsid w:val="00A31370"/>
    <w:rsid w:val="00A32053"/>
    <w:rsid w:val="00A32847"/>
    <w:rsid w:val="00A32BAB"/>
    <w:rsid w:val="00A32CB0"/>
    <w:rsid w:val="00A33071"/>
    <w:rsid w:val="00A3340F"/>
    <w:rsid w:val="00A33FC0"/>
    <w:rsid w:val="00A3461E"/>
    <w:rsid w:val="00A34811"/>
    <w:rsid w:val="00A3495B"/>
    <w:rsid w:val="00A34CCD"/>
    <w:rsid w:val="00A35B0D"/>
    <w:rsid w:val="00A35B31"/>
    <w:rsid w:val="00A35C28"/>
    <w:rsid w:val="00A35DB0"/>
    <w:rsid w:val="00A360AC"/>
    <w:rsid w:val="00A36560"/>
    <w:rsid w:val="00A366F6"/>
    <w:rsid w:val="00A36873"/>
    <w:rsid w:val="00A36A24"/>
    <w:rsid w:val="00A377E6"/>
    <w:rsid w:val="00A37B27"/>
    <w:rsid w:val="00A37E88"/>
    <w:rsid w:val="00A37ED9"/>
    <w:rsid w:val="00A404CD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48C8"/>
    <w:rsid w:val="00A44A56"/>
    <w:rsid w:val="00A452B1"/>
    <w:rsid w:val="00A4539D"/>
    <w:rsid w:val="00A455AE"/>
    <w:rsid w:val="00A4565B"/>
    <w:rsid w:val="00A45A92"/>
    <w:rsid w:val="00A45B66"/>
    <w:rsid w:val="00A45D76"/>
    <w:rsid w:val="00A45DC1"/>
    <w:rsid w:val="00A4615F"/>
    <w:rsid w:val="00A4668A"/>
    <w:rsid w:val="00A4705F"/>
    <w:rsid w:val="00A47C65"/>
    <w:rsid w:val="00A5015C"/>
    <w:rsid w:val="00A50709"/>
    <w:rsid w:val="00A50C79"/>
    <w:rsid w:val="00A51803"/>
    <w:rsid w:val="00A520BA"/>
    <w:rsid w:val="00A52751"/>
    <w:rsid w:val="00A52BD5"/>
    <w:rsid w:val="00A53818"/>
    <w:rsid w:val="00A53942"/>
    <w:rsid w:val="00A53EAF"/>
    <w:rsid w:val="00A54CBD"/>
    <w:rsid w:val="00A55450"/>
    <w:rsid w:val="00A55B92"/>
    <w:rsid w:val="00A56001"/>
    <w:rsid w:val="00A56038"/>
    <w:rsid w:val="00A5606F"/>
    <w:rsid w:val="00A56765"/>
    <w:rsid w:val="00A56A3C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3F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0435"/>
    <w:rsid w:val="00A70FD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1FF"/>
    <w:rsid w:val="00A807B9"/>
    <w:rsid w:val="00A80DC2"/>
    <w:rsid w:val="00A80DF2"/>
    <w:rsid w:val="00A81D5F"/>
    <w:rsid w:val="00A81FE9"/>
    <w:rsid w:val="00A824EA"/>
    <w:rsid w:val="00A82638"/>
    <w:rsid w:val="00A82DAA"/>
    <w:rsid w:val="00A831B5"/>
    <w:rsid w:val="00A83750"/>
    <w:rsid w:val="00A83E16"/>
    <w:rsid w:val="00A8455F"/>
    <w:rsid w:val="00A8553A"/>
    <w:rsid w:val="00A85659"/>
    <w:rsid w:val="00A8617A"/>
    <w:rsid w:val="00A86876"/>
    <w:rsid w:val="00A86896"/>
    <w:rsid w:val="00A86973"/>
    <w:rsid w:val="00A87BC2"/>
    <w:rsid w:val="00A90CF8"/>
    <w:rsid w:val="00A90E08"/>
    <w:rsid w:val="00A9142C"/>
    <w:rsid w:val="00A91552"/>
    <w:rsid w:val="00A9166E"/>
    <w:rsid w:val="00A91B96"/>
    <w:rsid w:val="00A91FC6"/>
    <w:rsid w:val="00A920DC"/>
    <w:rsid w:val="00A923CB"/>
    <w:rsid w:val="00A92440"/>
    <w:rsid w:val="00A924C2"/>
    <w:rsid w:val="00A92554"/>
    <w:rsid w:val="00A92689"/>
    <w:rsid w:val="00A92912"/>
    <w:rsid w:val="00A92CDE"/>
    <w:rsid w:val="00A931EA"/>
    <w:rsid w:val="00A932D1"/>
    <w:rsid w:val="00A93366"/>
    <w:rsid w:val="00A93645"/>
    <w:rsid w:val="00A938B2"/>
    <w:rsid w:val="00A93915"/>
    <w:rsid w:val="00A93958"/>
    <w:rsid w:val="00A9454D"/>
    <w:rsid w:val="00A94A8B"/>
    <w:rsid w:val="00A94C47"/>
    <w:rsid w:val="00A950CA"/>
    <w:rsid w:val="00A955A6"/>
    <w:rsid w:val="00A958B2"/>
    <w:rsid w:val="00A95D16"/>
    <w:rsid w:val="00A966EF"/>
    <w:rsid w:val="00A969E7"/>
    <w:rsid w:val="00A96A95"/>
    <w:rsid w:val="00A96C51"/>
    <w:rsid w:val="00A9766D"/>
    <w:rsid w:val="00A97DF6"/>
    <w:rsid w:val="00AA02B8"/>
    <w:rsid w:val="00AA05A1"/>
    <w:rsid w:val="00AA1108"/>
    <w:rsid w:val="00AA1316"/>
    <w:rsid w:val="00AA2081"/>
    <w:rsid w:val="00AA210B"/>
    <w:rsid w:val="00AA261B"/>
    <w:rsid w:val="00AA2AFF"/>
    <w:rsid w:val="00AA2B9E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84A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2D3"/>
    <w:rsid w:val="00AB58EC"/>
    <w:rsid w:val="00AB6FCB"/>
    <w:rsid w:val="00AB72F6"/>
    <w:rsid w:val="00AB7885"/>
    <w:rsid w:val="00AB7AB5"/>
    <w:rsid w:val="00AC01BC"/>
    <w:rsid w:val="00AC0ABD"/>
    <w:rsid w:val="00AC20F6"/>
    <w:rsid w:val="00AC2185"/>
    <w:rsid w:val="00AC26EA"/>
    <w:rsid w:val="00AC2846"/>
    <w:rsid w:val="00AC2958"/>
    <w:rsid w:val="00AC3032"/>
    <w:rsid w:val="00AC3063"/>
    <w:rsid w:val="00AC3833"/>
    <w:rsid w:val="00AC4035"/>
    <w:rsid w:val="00AC40C6"/>
    <w:rsid w:val="00AC42B6"/>
    <w:rsid w:val="00AC49C0"/>
    <w:rsid w:val="00AC4B3C"/>
    <w:rsid w:val="00AC6116"/>
    <w:rsid w:val="00AC684B"/>
    <w:rsid w:val="00AC7A44"/>
    <w:rsid w:val="00AC7F82"/>
    <w:rsid w:val="00AD00AA"/>
    <w:rsid w:val="00AD07A1"/>
    <w:rsid w:val="00AD1A9F"/>
    <w:rsid w:val="00AD2D12"/>
    <w:rsid w:val="00AD31CA"/>
    <w:rsid w:val="00AD3657"/>
    <w:rsid w:val="00AD38EC"/>
    <w:rsid w:val="00AD4182"/>
    <w:rsid w:val="00AD42B6"/>
    <w:rsid w:val="00AD47C6"/>
    <w:rsid w:val="00AD4957"/>
    <w:rsid w:val="00AD4EC2"/>
    <w:rsid w:val="00AD5030"/>
    <w:rsid w:val="00AD7284"/>
    <w:rsid w:val="00AD7806"/>
    <w:rsid w:val="00AD7B77"/>
    <w:rsid w:val="00AD7BF8"/>
    <w:rsid w:val="00AD7E26"/>
    <w:rsid w:val="00AE0140"/>
    <w:rsid w:val="00AE0154"/>
    <w:rsid w:val="00AE0486"/>
    <w:rsid w:val="00AE0733"/>
    <w:rsid w:val="00AE0ED2"/>
    <w:rsid w:val="00AE1B86"/>
    <w:rsid w:val="00AE1FF0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1E4"/>
    <w:rsid w:val="00AE6489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16E1"/>
    <w:rsid w:val="00AF24BE"/>
    <w:rsid w:val="00AF2EDF"/>
    <w:rsid w:val="00AF2F1F"/>
    <w:rsid w:val="00AF3434"/>
    <w:rsid w:val="00AF3D35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AF7C77"/>
    <w:rsid w:val="00B004CE"/>
    <w:rsid w:val="00B01876"/>
    <w:rsid w:val="00B01A2C"/>
    <w:rsid w:val="00B020AE"/>
    <w:rsid w:val="00B02353"/>
    <w:rsid w:val="00B032B6"/>
    <w:rsid w:val="00B03752"/>
    <w:rsid w:val="00B039F9"/>
    <w:rsid w:val="00B03EE6"/>
    <w:rsid w:val="00B04115"/>
    <w:rsid w:val="00B04FA6"/>
    <w:rsid w:val="00B05585"/>
    <w:rsid w:val="00B0645F"/>
    <w:rsid w:val="00B06838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4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645"/>
    <w:rsid w:val="00B15F75"/>
    <w:rsid w:val="00B15F7C"/>
    <w:rsid w:val="00B16807"/>
    <w:rsid w:val="00B16DCD"/>
    <w:rsid w:val="00B17B52"/>
    <w:rsid w:val="00B207A5"/>
    <w:rsid w:val="00B20EDB"/>
    <w:rsid w:val="00B2109B"/>
    <w:rsid w:val="00B21379"/>
    <w:rsid w:val="00B21D96"/>
    <w:rsid w:val="00B22647"/>
    <w:rsid w:val="00B22D14"/>
    <w:rsid w:val="00B22FEB"/>
    <w:rsid w:val="00B233F2"/>
    <w:rsid w:val="00B23854"/>
    <w:rsid w:val="00B23D05"/>
    <w:rsid w:val="00B2481C"/>
    <w:rsid w:val="00B2526B"/>
    <w:rsid w:val="00B25340"/>
    <w:rsid w:val="00B25503"/>
    <w:rsid w:val="00B25B98"/>
    <w:rsid w:val="00B26609"/>
    <w:rsid w:val="00B267EE"/>
    <w:rsid w:val="00B2700B"/>
    <w:rsid w:val="00B275E8"/>
    <w:rsid w:val="00B27926"/>
    <w:rsid w:val="00B27CE6"/>
    <w:rsid w:val="00B3054F"/>
    <w:rsid w:val="00B305D7"/>
    <w:rsid w:val="00B308EC"/>
    <w:rsid w:val="00B3095D"/>
    <w:rsid w:val="00B30ACD"/>
    <w:rsid w:val="00B31B90"/>
    <w:rsid w:val="00B31E0D"/>
    <w:rsid w:val="00B32152"/>
    <w:rsid w:val="00B321BC"/>
    <w:rsid w:val="00B32244"/>
    <w:rsid w:val="00B32C52"/>
    <w:rsid w:val="00B33517"/>
    <w:rsid w:val="00B3399D"/>
    <w:rsid w:val="00B33DEA"/>
    <w:rsid w:val="00B33EC9"/>
    <w:rsid w:val="00B3404C"/>
    <w:rsid w:val="00B343EC"/>
    <w:rsid w:val="00B34CA8"/>
    <w:rsid w:val="00B34D4E"/>
    <w:rsid w:val="00B35189"/>
    <w:rsid w:val="00B35343"/>
    <w:rsid w:val="00B361FF"/>
    <w:rsid w:val="00B36286"/>
    <w:rsid w:val="00B3630F"/>
    <w:rsid w:val="00B367A5"/>
    <w:rsid w:val="00B36889"/>
    <w:rsid w:val="00B36A6F"/>
    <w:rsid w:val="00B36F05"/>
    <w:rsid w:val="00B36FF7"/>
    <w:rsid w:val="00B37C2D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6A0"/>
    <w:rsid w:val="00B45CE4"/>
    <w:rsid w:val="00B45E11"/>
    <w:rsid w:val="00B45F70"/>
    <w:rsid w:val="00B45FDE"/>
    <w:rsid w:val="00B460A4"/>
    <w:rsid w:val="00B461E8"/>
    <w:rsid w:val="00B46535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176"/>
    <w:rsid w:val="00B52B5E"/>
    <w:rsid w:val="00B530DE"/>
    <w:rsid w:val="00B530F7"/>
    <w:rsid w:val="00B53D9F"/>
    <w:rsid w:val="00B53F5B"/>
    <w:rsid w:val="00B54A98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4B"/>
    <w:rsid w:val="00B608F2"/>
    <w:rsid w:val="00B6178C"/>
    <w:rsid w:val="00B617BC"/>
    <w:rsid w:val="00B61855"/>
    <w:rsid w:val="00B6189B"/>
    <w:rsid w:val="00B61C5B"/>
    <w:rsid w:val="00B61D63"/>
    <w:rsid w:val="00B62A24"/>
    <w:rsid w:val="00B6304E"/>
    <w:rsid w:val="00B63816"/>
    <w:rsid w:val="00B644CC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15BD"/>
    <w:rsid w:val="00B71A57"/>
    <w:rsid w:val="00B71F0C"/>
    <w:rsid w:val="00B72255"/>
    <w:rsid w:val="00B7299B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0A27"/>
    <w:rsid w:val="00B81BD7"/>
    <w:rsid w:val="00B81C96"/>
    <w:rsid w:val="00B81EAE"/>
    <w:rsid w:val="00B82201"/>
    <w:rsid w:val="00B836B7"/>
    <w:rsid w:val="00B83C07"/>
    <w:rsid w:val="00B83D7F"/>
    <w:rsid w:val="00B845D0"/>
    <w:rsid w:val="00B84611"/>
    <w:rsid w:val="00B84F89"/>
    <w:rsid w:val="00B85303"/>
    <w:rsid w:val="00B85FF1"/>
    <w:rsid w:val="00B8603F"/>
    <w:rsid w:val="00B86676"/>
    <w:rsid w:val="00B875EF"/>
    <w:rsid w:val="00B879F5"/>
    <w:rsid w:val="00B87DEA"/>
    <w:rsid w:val="00B92A01"/>
    <w:rsid w:val="00B9314A"/>
    <w:rsid w:val="00B93290"/>
    <w:rsid w:val="00B93ACF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97913"/>
    <w:rsid w:val="00B97D9C"/>
    <w:rsid w:val="00BA195A"/>
    <w:rsid w:val="00BA290D"/>
    <w:rsid w:val="00BA2CFF"/>
    <w:rsid w:val="00BA3181"/>
    <w:rsid w:val="00BA32D4"/>
    <w:rsid w:val="00BA3691"/>
    <w:rsid w:val="00BA3E27"/>
    <w:rsid w:val="00BA4200"/>
    <w:rsid w:val="00BA45A9"/>
    <w:rsid w:val="00BA4682"/>
    <w:rsid w:val="00BA4C68"/>
    <w:rsid w:val="00BA5356"/>
    <w:rsid w:val="00BA5CDE"/>
    <w:rsid w:val="00BA5F98"/>
    <w:rsid w:val="00BA7CC5"/>
    <w:rsid w:val="00BB0611"/>
    <w:rsid w:val="00BB0877"/>
    <w:rsid w:val="00BB0AF2"/>
    <w:rsid w:val="00BB13B1"/>
    <w:rsid w:val="00BB173E"/>
    <w:rsid w:val="00BB1B31"/>
    <w:rsid w:val="00BB2A8D"/>
    <w:rsid w:val="00BB3B50"/>
    <w:rsid w:val="00BB3D80"/>
    <w:rsid w:val="00BB3E3C"/>
    <w:rsid w:val="00BB4AFC"/>
    <w:rsid w:val="00BB4CAD"/>
    <w:rsid w:val="00BB4FAE"/>
    <w:rsid w:val="00BB5114"/>
    <w:rsid w:val="00BB51C4"/>
    <w:rsid w:val="00BB54DB"/>
    <w:rsid w:val="00BB59C3"/>
    <w:rsid w:val="00BB62E5"/>
    <w:rsid w:val="00BB685C"/>
    <w:rsid w:val="00BB692B"/>
    <w:rsid w:val="00BB78B4"/>
    <w:rsid w:val="00BC007A"/>
    <w:rsid w:val="00BC031C"/>
    <w:rsid w:val="00BC047A"/>
    <w:rsid w:val="00BC13DA"/>
    <w:rsid w:val="00BC1FDA"/>
    <w:rsid w:val="00BC228D"/>
    <w:rsid w:val="00BC2356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442"/>
    <w:rsid w:val="00BD0796"/>
    <w:rsid w:val="00BD0DA9"/>
    <w:rsid w:val="00BD1E55"/>
    <w:rsid w:val="00BD20C8"/>
    <w:rsid w:val="00BD36A6"/>
    <w:rsid w:val="00BD3A7B"/>
    <w:rsid w:val="00BD3B4C"/>
    <w:rsid w:val="00BD4290"/>
    <w:rsid w:val="00BD5364"/>
    <w:rsid w:val="00BD63B8"/>
    <w:rsid w:val="00BD6821"/>
    <w:rsid w:val="00BD6AA7"/>
    <w:rsid w:val="00BD6F4F"/>
    <w:rsid w:val="00BD7ECE"/>
    <w:rsid w:val="00BE00F5"/>
    <w:rsid w:val="00BE0161"/>
    <w:rsid w:val="00BE03D9"/>
    <w:rsid w:val="00BE0418"/>
    <w:rsid w:val="00BE0915"/>
    <w:rsid w:val="00BE0D94"/>
    <w:rsid w:val="00BE0FE4"/>
    <w:rsid w:val="00BE1A7E"/>
    <w:rsid w:val="00BE1FAE"/>
    <w:rsid w:val="00BE20F6"/>
    <w:rsid w:val="00BE22CE"/>
    <w:rsid w:val="00BE267C"/>
    <w:rsid w:val="00BE28AB"/>
    <w:rsid w:val="00BE2B59"/>
    <w:rsid w:val="00BE439B"/>
    <w:rsid w:val="00BE4731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6DC9"/>
    <w:rsid w:val="00BE7273"/>
    <w:rsid w:val="00BE76DF"/>
    <w:rsid w:val="00BE7CFE"/>
    <w:rsid w:val="00BE7D23"/>
    <w:rsid w:val="00BF0105"/>
    <w:rsid w:val="00BF0301"/>
    <w:rsid w:val="00BF0996"/>
    <w:rsid w:val="00BF0A9C"/>
    <w:rsid w:val="00BF0B60"/>
    <w:rsid w:val="00BF0B8E"/>
    <w:rsid w:val="00BF0FFC"/>
    <w:rsid w:val="00BF12A4"/>
    <w:rsid w:val="00BF1341"/>
    <w:rsid w:val="00BF1F10"/>
    <w:rsid w:val="00BF2404"/>
    <w:rsid w:val="00BF402C"/>
    <w:rsid w:val="00BF422D"/>
    <w:rsid w:val="00BF4723"/>
    <w:rsid w:val="00BF4781"/>
    <w:rsid w:val="00BF48F8"/>
    <w:rsid w:val="00BF4FA6"/>
    <w:rsid w:val="00BF5706"/>
    <w:rsid w:val="00BF580E"/>
    <w:rsid w:val="00BF5DA7"/>
    <w:rsid w:val="00BF5DEF"/>
    <w:rsid w:val="00BF665D"/>
    <w:rsid w:val="00BF6792"/>
    <w:rsid w:val="00BF6A76"/>
    <w:rsid w:val="00C006D8"/>
    <w:rsid w:val="00C0128A"/>
    <w:rsid w:val="00C01556"/>
    <w:rsid w:val="00C017AB"/>
    <w:rsid w:val="00C01F07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077A1"/>
    <w:rsid w:val="00C115DE"/>
    <w:rsid w:val="00C11716"/>
    <w:rsid w:val="00C1180F"/>
    <w:rsid w:val="00C11876"/>
    <w:rsid w:val="00C11BA5"/>
    <w:rsid w:val="00C12024"/>
    <w:rsid w:val="00C12BD1"/>
    <w:rsid w:val="00C12FFD"/>
    <w:rsid w:val="00C13627"/>
    <w:rsid w:val="00C13E74"/>
    <w:rsid w:val="00C1434C"/>
    <w:rsid w:val="00C14710"/>
    <w:rsid w:val="00C15203"/>
    <w:rsid w:val="00C1599D"/>
    <w:rsid w:val="00C15A71"/>
    <w:rsid w:val="00C15B27"/>
    <w:rsid w:val="00C16233"/>
    <w:rsid w:val="00C16447"/>
    <w:rsid w:val="00C1663C"/>
    <w:rsid w:val="00C17937"/>
    <w:rsid w:val="00C20073"/>
    <w:rsid w:val="00C202F2"/>
    <w:rsid w:val="00C203E3"/>
    <w:rsid w:val="00C21A07"/>
    <w:rsid w:val="00C223C9"/>
    <w:rsid w:val="00C22538"/>
    <w:rsid w:val="00C227DC"/>
    <w:rsid w:val="00C229A3"/>
    <w:rsid w:val="00C229FC"/>
    <w:rsid w:val="00C238E1"/>
    <w:rsid w:val="00C23D67"/>
    <w:rsid w:val="00C23EA0"/>
    <w:rsid w:val="00C240B6"/>
    <w:rsid w:val="00C2481E"/>
    <w:rsid w:val="00C24B3E"/>
    <w:rsid w:val="00C24B40"/>
    <w:rsid w:val="00C25629"/>
    <w:rsid w:val="00C25F20"/>
    <w:rsid w:val="00C264C4"/>
    <w:rsid w:val="00C26D14"/>
    <w:rsid w:val="00C26F6D"/>
    <w:rsid w:val="00C27B61"/>
    <w:rsid w:val="00C3049F"/>
    <w:rsid w:val="00C30B53"/>
    <w:rsid w:val="00C30B76"/>
    <w:rsid w:val="00C30FBA"/>
    <w:rsid w:val="00C3103E"/>
    <w:rsid w:val="00C31AB1"/>
    <w:rsid w:val="00C31E50"/>
    <w:rsid w:val="00C326BD"/>
    <w:rsid w:val="00C32A73"/>
    <w:rsid w:val="00C33770"/>
    <w:rsid w:val="00C33D34"/>
    <w:rsid w:val="00C346F6"/>
    <w:rsid w:val="00C35367"/>
    <w:rsid w:val="00C354F6"/>
    <w:rsid w:val="00C35B7D"/>
    <w:rsid w:val="00C3635D"/>
    <w:rsid w:val="00C36695"/>
    <w:rsid w:val="00C36F09"/>
    <w:rsid w:val="00C37450"/>
    <w:rsid w:val="00C3758C"/>
    <w:rsid w:val="00C401BE"/>
    <w:rsid w:val="00C4122B"/>
    <w:rsid w:val="00C41784"/>
    <w:rsid w:val="00C41C38"/>
    <w:rsid w:val="00C41D32"/>
    <w:rsid w:val="00C42683"/>
    <w:rsid w:val="00C42CDB"/>
    <w:rsid w:val="00C438B3"/>
    <w:rsid w:val="00C44267"/>
    <w:rsid w:val="00C44E1B"/>
    <w:rsid w:val="00C44F8A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0E42"/>
    <w:rsid w:val="00C51C03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ADF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507E"/>
    <w:rsid w:val="00C65148"/>
    <w:rsid w:val="00C66047"/>
    <w:rsid w:val="00C66136"/>
    <w:rsid w:val="00C66411"/>
    <w:rsid w:val="00C6653C"/>
    <w:rsid w:val="00C66953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1C8E"/>
    <w:rsid w:val="00C72A4D"/>
    <w:rsid w:val="00C73CE6"/>
    <w:rsid w:val="00C74162"/>
    <w:rsid w:val="00C74395"/>
    <w:rsid w:val="00C74E7A"/>
    <w:rsid w:val="00C75C36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63B"/>
    <w:rsid w:val="00C83FFB"/>
    <w:rsid w:val="00C84608"/>
    <w:rsid w:val="00C85490"/>
    <w:rsid w:val="00C862F5"/>
    <w:rsid w:val="00C8650E"/>
    <w:rsid w:val="00C8651E"/>
    <w:rsid w:val="00C873E7"/>
    <w:rsid w:val="00C87500"/>
    <w:rsid w:val="00C87594"/>
    <w:rsid w:val="00C877F1"/>
    <w:rsid w:val="00C9071A"/>
    <w:rsid w:val="00C90D79"/>
    <w:rsid w:val="00C90D82"/>
    <w:rsid w:val="00C91259"/>
    <w:rsid w:val="00C919DA"/>
    <w:rsid w:val="00C91A0E"/>
    <w:rsid w:val="00C91B50"/>
    <w:rsid w:val="00C91F96"/>
    <w:rsid w:val="00C92ABE"/>
    <w:rsid w:val="00C93397"/>
    <w:rsid w:val="00C9369E"/>
    <w:rsid w:val="00C939F9"/>
    <w:rsid w:val="00C93F08"/>
    <w:rsid w:val="00C93F7F"/>
    <w:rsid w:val="00C9427A"/>
    <w:rsid w:val="00C9441C"/>
    <w:rsid w:val="00C9471D"/>
    <w:rsid w:val="00C95480"/>
    <w:rsid w:val="00C95783"/>
    <w:rsid w:val="00C95C44"/>
    <w:rsid w:val="00C95C4E"/>
    <w:rsid w:val="00C9602F"/>
    <w:rsid w:val="00C9617F"/>
    <w:rsid w:val="00C96296"/>
    <w:rsid w:val="00C9713F"/>
    <w:rsid w:val="00C97DF3"/>
    <w:rsid w:val="00CA1298"/>
    <w:rsid w:val="00CA142A"/>
    <w:rsid w:val="00CA26C7"/>
    <w:rsid w:val="00CA2C2A"/>
    <w:rsid w:val="00CA314E"/>
    <w:rsid w:val="00CA3915"/>
    <w:rsid w:val="00CA39BB"/>
    <w:rsid w:val="00CA40BE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35"/>
    <w:rsid w:val="00CA77C1"/>
    <w:rsid w:val="00CA7BCE"/>
    <w:rsid w:val="00CB006C"/>
    <w:rsid w:val="00CB03D4"/>
    <w:rsid w:val="00CB178C"/>
    <w:rsid w:val="00CB221E"/>
    <w:rsid w:val="00CB2456"/>
    <w:rsid w:val="00CB33A2"/>
    <w:rsid w:val="00CB342A"/>
    <w:rsid w:val="00CB34F2"/>
    <w:rsid w:val="00CB385F"/>
    <w:rsid w:val="00CB3B66"/>
    <w:rsid w:val="00CB3C62"/>
    <w:rsid w:val="00CB4527"/>
    <w:rsid w:val="00CB47AF"/>
    <w:rsid w:val="00CB59A5"/>
    <w:rsid w:val="00CB5FCC"/>
    <w:rsid w:val="00CB6029"/>
    <w:rsid w:val="00CB7479"/>
    <w:rsid w:val="00CB768E"/>
    <w:rsid w:val="00CC018A"/>
    <w:rsid w:val="00CC0778"/>
    <w:rsid w:val="00CC089D"/>
    <w:rsid w:val="00CC15CB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8FF"/>
    <w:rsid w:val="00CC6E06"/>
    <w:rsid w:val="00CD0C56"/>
    <w:rsid w:val="00CD0DB9"/>
    <w:rsid w:val="00CD1A06"/>
    <w:rsid w:val="00CD1F85"/>
    <w:rsid w:val="00CD2620"/>
    <w:rsid w:val="00CD272A"/>
    <w:rsid w:val="00CD2946"/>
    <w:rsid w:val="00CD2984"/>
    <w:rsid w:val="00CD2BDB"/>
    <w:rsid w:val="00CD35E9"/>
    <w:rsid w:val="00CD376B"/>
    <w:rsid w:val="00CD5678"/>
    <w:rsid w:val="00CD5779"/>
    <w:rsid w:val="00CD5BF6"/>
    <w:rsid w:val="00CD5D23"/>
    <w:rsid w:val="00CD5F71"/>
    <w:rsid w:val="00CD6000"/>
    <w:rsid w:val="00CD6815"/>
    <w:rsid w:val="00CD6C7D"/>
    <w:rsid w:val="00CD77A5"/>
    <w:rsid w:val="00CD7A99"/>
    <w:rsid w:val="00CD7E4A"/>
    <w:rsid w:val="00CD7FB8"/>
    <w:rsid w:val="00CE03C7"/>
    <w:rsid w:val="00CE080E"/>
    <w:rsid w:val="00CE1ED7"/>
    <w:rsid w:val="00CE1FE2"/>
    <w:rsid w:val="00CE2360"/>
    <w:rsid w:val="00CE244D"/>
    <w:rsid w:val="00CE2636"/>
    <w:rsid w:val="00CE2E9D"/>
    <w:rsid w:val="00CE3281"/>
    <w:rsid w:val="00CE3709"/>
    <w:rsid w:val="00CE37AC"/>
    <w:rsid w:val="00CE39C2"/>
    <w:rsid w:val="00CE39C4"/>
    <w:rsid w:val="00CE43A1"/>
    <w:rsid w:val="00CE4749"/>
    <w:rsid w:val="00CE50F4"/>
    <w:rsid w:val="00CE56A7"/>
    <w:rsid w:val="00CE6E16"/>
    <w:rsid w:val="00CE7724"/>
    <w:rsid w:val="00CE7BB0"/>
    <w:rsid w:val="00CF055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5A0C"/>
    <w:rsid w:val="00CF645B"/>
    <w:rsid w:val="00CF74B3"/>
    <w:rsid w:val="00CF7765"/>
    <w:rsid w:val="00CF7860"/>
    <w:rsid w:val="00CF7B78"/>
    <w:rsid w:val="00D005A5"/>
    <w:rsid w:val="00D00FC9"/>
    <w:rsid w:val="00D01450"/>
    <w:rsid w:val="00D01CAA"/>
    <w:rsid w:val="00D01CF9"/>
    <w:rsid w:val="00D02B83"/>
    <w:rsid w:val="00D02E3D"/>
    <w:rsid w:val="00D03077"/>
    <w:rsid w:val="00D032EE"/>
    <w:rsid w:val="00D036D7"/>
    <w:rsid w:val="00D03EC5"/>
    <w:rsid w:val="00D04DA6"/>
    <w:rsid w:val="00D04F6F"/>
    <w:rsid w:val="00D051EB"/>
    <w:rsid w:val="00D05E46"/>
    <w:rsid w:val="00D0637D"/>
    <w:rsid w:val="00D0673D"/>
    <w:rsid w:val="00D06A35"/>
    <w:rsid w:val="00D07190"/>
    <w:rsid w:val="00D071EA"/>
    <w:rsid w:val="00D07369"/>
    <w:rsid w:val="00D07931"/>
    <w:rsid w:val="00D079E6"/>
    <w:rsid w:val="00D07A83"/>
    <w:rsid w:val="00D07E36"/>
    <w:rsid w:val="00D10288"/>
    <w:rsid w:val="00D104AB"/>
    <w:rsid w:val="00D1055D"/>
    <w:rsid w:val="00D10597"/>
    <w:rsid w:val="00D105F9"/>
    <w:rsid w:val="00D10C38"/>
    <w:rsid w:val="00D10FF3"/>
    <w:rsid w:val="00D110DD"/>
    <w:rsid w:val="00D1175D"/>
    <w:rsid w:val="00D11A3A"/>
    <w:rsid w:val="00D11CB8"/>
    <w:rsid w:val="00D12C68"/>
    <w:rsid w:val="00D12ED1"/>
    <w:rsid w:val="00D12FD9"/>
    <w:rsid w:val="00D1306E"/>
    <w:rsid w:val="00D1329B"/>
    <w:rsid w:val="00D140A6"/>
    <w:rsid w:val="00D14113"/>
    <w:rsid w:val="00D1458D"/>
    <w:rsid w:val="00D14883"/>
    <w:rsid w:val="00D14A10"/>
    <w:rsid w:val="00D14CE9"/>
    <w:rsid w:val="00D15D12"/>
    <w:rsid w:val="00D160A7"/>
    <w:rsid w:val="00D16768"/>
    <w:rsid w:val="00D16FA7"/>
    <w:rsid w:val="00D17F1C"/>
    <w:rsid w:val="00D20577"/>
    <w:rsid w:val="00D209FF"/>
    <w:rsid w:val="00D20B13"/>
    <w:rsid w:val="00D20D44"/>
    <w:rsid w:val="00D21553"/>
    <w:rsid w:val="00D21E12"/>
    <w:rsid w:val="00D2202A"/>
    <w:rsid w:val="00D22368"/>
    <w:rsid w:val="00D22713"/>
    <w:rsid w:val="00D22727"/>
    <w:rsid w:val="00D22DBA"/>
    <w:rsid w:val="00D23B2C"/>
    <w:rsid w:val="00D2401E"/>
    <w:rsid w:val="00D24450"/>
    <w:rsid w:val="00D24995"/>
    <w:rsid w:val="00D24A8E"/>
    <w:rsid w:val="00D25432"/>
    <w:rsid w:val="00D255A1"/>
    <w:rsid w:val="00D25A5C"/>
    <w:rsid w:val="00D25B91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876"/>
    <w:rsid w:val="00D32D8F"/>
    <w:rsid w:val="00D33DD0"/>
    <w:rsid w:val="00D33F76"/>
    <w:rsid w:val="00D347F0"/>
    <w:rsid w:val="00D34BA9"/>
    <w:rsid w:val="00D34C39"/>
    <w:rsid w:val="00D34DC7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4FA"/>
    <w:rsid w:val="00D407A3"/>
    <w:rsid w:val="00D407DE"/>
    <w:rsid w:val="00D40A25"/>
    <w:rsid w:val="00D40EB6"/>
    <w:rsid w:val="00D4171D"/>
    <w:rsid w:val="00D4214C"/>
    <w:rsid w:val="00D422B4"/>
    <w:rsid w:val="00D426AB"/>
    <w:rsid w:val="00D433B0"/>
    <w:rsid w:val="00D442A4"/>
    <w:rsid w:val="00D4438D"/>
    <w:rsid w:val="00D44F6A"/>
    <w:rsid w:val="00D4546F"/>
    <w:rsid w:val="00D45E61"/>
    <w:rsid w:val="00D4604B"/>
    <w:rsid w:val="00D46204"/>
    <w:rsid w:val="00D462E8"/>
    <w:rsid w:val="00D465FC"/>
    <w:rsid w:val="00D46C93"/>
    <w:rsid w:val="00D46CA5"/>
    <w:rsid w:val="00D47050"/>
    <w:rsid w:val="00D47668"/>
    <w:rsid w:val="00D47E78"/>
    <w:rsid w:val="00D47F04"/>
    <w:rsid w:val="00D50B33"/>
    <w:rsid w:val="00D515CF"/>
    <w:rsid w:val="00D51731"/>
    <w:rsid w:val="00D51A87"/>
    <w:rsid w:val="00D523D0"/>
    <w:rsid w:val="00D52535"/>
    <w:rsid w:val="00D531CA"/>
    <w:rsid w:val="00D5355F"/>
    <w:rsid w:val="00D535A7"/>
    <w:rsid w:val="00D53611"/>
    <w:rsid w:val="00D53994"/>
    <w:rsid w:val="00D53A8F"/>
    <w:rsid w:val="00D53F1C"/>
    <w:rsid w:val="00D54207"/>
    <w:rsid w:val="00D544AF"/>
    <w:rsid w:val="00D5466C"/>
    <w:rsid w:val="00D5586E"/>
    <w:rsid w:val="00D55BC2"/>
    <w:rsid w:val="00D560BA"/>
    <w:rsid w:val="00D564E8"/>
    <w:rsid w:val="00D57172"/>
    <w:rsid w:val="00D573F8"/>
    <w:rsid w:val="00D5744E"/>
    <w:rsid w:val="00D600AF"/>
    <w:rsid w:val="00D61B39"/>
    <w:rsid w:val="00D61E1A"/>
    <w:rsid w:val="00D623FF"/>
    <w:rsid w:val="00D624B9"/>
    <w:rsid w:val="00D6250F"/>
    <w:rsid w:val="00D626FB"/>
    <w:rsid w:val="00D62B27"/>
    <w:rsid w:val="00D62D6C"/>
    <w:rsid w:val="00D637D1"/>
    <w:rsid w:val="00D63CD9"/>
    <w:rsid w:val="00D64090"/>
    <w:rsid w:val="00D6480D"/>
    <w:rsid w:val="00D64BE7"/>
    <w:rsid w:val="00D654A0"/>
    <w:rsid w:val="00D6567B"/>
    <w:rsid w:val="00D65A32"/>
    <w:rsid w:val="00D6604D"/>
    <w:rsid w:val="00D66D06"/>
    <w:rsid w:val="00D676C3"/>
    <w:rsid w:val="00D67CFF"/>
    <w:rsid w:val="00D700D7"/>
    <w:rsid w:val="00D707A8"/>
    <w:rsid w:val="00D7127E"/>
    <w:rsid w:val="00D71EE3"/>
    <w:rsid w:val="00D7243E"/>
    <w:rsid w:val="00D726B7"/>
    <w:rsid w:val="00D726D5"/>
    <w:rsid w:val="00D72B81"/>
    <w:rsid w:val="00D74726"/>
    <w:rsid w:val="00D74927"/>
    <w:rsid w:val="00D75560"/>
    <w:rsid w:val="00D763C6"/>
    <w:rsid w:val="00D766F0"/>
    <w:rsid w:val="00D76B5D"/>
    <w:rsid w:val="00D76F22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3FA"/>
    <w:rsid w:val="00D82E22"/>
    <w:rsid w:val="00D83858"/>
    <w:rsid w:val="00D8432A"/>
    <w:rsid w:val="00D84AFD"/>
    <w:rsid w:val="00D84C80"/>
    <w:rsid w:val="00D84DC7"/>
    <w:rsid w:val="00D85759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2BB0"/>
    <w:rsid w:val="00D936F7"/>
    <w:rsid w:val="00D93766"/>
    <w:rsid w:val="00D94021"/>
    <w:rsid w:val="00D943D5"/>
    <w:rsid w:val="00D94DB1"/>
    <w:rsid w:val="00D95124"/>
    <w:rsid w:val="00D96051"/>
    <w:rsid w:val="00D967CE"/>
    <w:rsid w:val="00D96CC4"/>
    <w:rsid w:val="00D96F3F"/>
    <w:rsid w:val="00D97109"/>
    <w:rsid w:val="00D972AB"/>
    <w:rsid w:val="00D979E8"/>
    <w:rsid w:val="00D97AD4"/>
    <w:rsid w:val="00D97B57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4C27"/>
    <w:rsid w:val="00DA56AA"/>
    <w:rsid w:val="00DA5BFA"/>
    <w:rsid w:val="00DB005C"/>
    <w:rsid w:val="00DB0429"/>
    <w:rsid w:val="00DB096C"/>
    <w:rsid w:val="00DB2009"/>
    <w:rsid w:val="00DB2059"/>
    <w:rsid w:val="00DB2163"/>
    <w:rsid w:val="00DB218F"/>
    <w:rsid w:val="00DB24E2"/>
    <w:rsid w:val="00DB2A54"/>
    <w:rsid w:val="00DB30F0"/>
    <w:rsid w:val="00DB3A04"/>
    <w:rsid w:val="00DB3C6C"/>
    <w:rsid w:val="00DB46FB"/>
    <w:rsid w:val="00DB48C5"/>
    <w:rsid w:val="00DB537B"/>
    <w:rsid w:val="00DB6614"/>
    <w:rsid w:val="00DB6795"/>
    <w:rsid w:val="00DB681B"/>
    <w:rsid w:val="00DB6848"/>
    <w:rsid w:val="00DB6A4D"/>
    <w:rsid w:val="00DB6CB4"/>
    <w:rsid w:val="00DB72F3"/>
    <w:rsid w:val="00DB776E"/>
    <w:rsid w:val="00DB7D50"/>
    <w:rsid w:val="00DB7EB5"/>
    <w:rsid w:val="00DC1025"/>
    <w:rsid w:val="00DC16A4"/>
    <w:rsid w:val="00DC1911"/>
    <w:rsid w:val="00DC31E6"/>
    <w:rsid w:val="00DC3F53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295"/>
    <w:rsid w:val="00DD17C7"/>
    <w:rsid w:val="00DD206C"/>
    <w:rsid w:val="00DD28B8"/>
    <w:rsid w:val="00DD3A27"/>
    <w:rsid w:val="00DD4043"/>
    <w:rsid w:val="00DD443B"/>
    <w:rsid w:val="00DD476A"/>
    <w:rsid w:val="00DD47F9"/>
    <w:rsid w:val="00DD49C1"/>
    <w:rsid w:val="00DD59FE"/>
    <w:rsid w:val="00DD5B46"/>
    <w:rsid w:val="00DD5CE9"/>
    <w:rsid w:val="00DD5F4E"/>
    <w:rsid w:val="00DD658B"/>
    <w:rsid w:val="00DD6B27"/>
    <w:rsid w:val="00DD7276"/>
    <w:rsid w:val="00DD7497"/>
    <w:rsid w:val="00DD7CD7"/>
    <w:rsid w:val="00DE01AA"/>
    <w:rsid w:val="00DE07B3"/>
    <w:rsid w:val="00DE0CE1"/>
    <w:rsid w:val="00DE0D0C"/>
    <w:rsid w:val="00DE0FA9"/>
    <w:rsid w:val="00DE0FDD"/>
    <w:rsid w:val="00DE1378"/>
    <w:rsid w:val="00DE1B88"/>
    <w:rsid w:val="00DE1C7C"/>
    <w:rsid w:val="00DE2A7E"/>
    <w:rsid w:val="00DE2AFB"/>
    <w:rsid w:val="00DE2C0F"/>
    <w:rsid w:val="00DE2E46"/>
    <w:rsid w:val="00DE3222"/>
    <w:rsid w:val="00DE3258"/>
    <w:rsid w:val="00DE3968"/>
    <w:rsid w:val="00DE3A7D"/>
    <w:rsid w:val="00DE3B27"/>
    <w:rsid w:val="00DE3D5D"/>
    <w:rsid w:val="00DE46F7"/>
    <w:rsid w:val="00DE5CDF"/>
    <w:rsid w:val="00DE5F99"/>
    <w:rsid w:val="00DE7B83"/>
    <w:rsid w:val="00DE7C7C"/>
    <w:rsid w:val="00DF009D"/>
    <w:rsid w:val="00DF02CD"/>
    <w:rsid w:val="00DF0FDB"/>
    <w:rsid w:val="00DF2373"/>
    <w:rsid w:val="00DF24B8"/>
    <w:rsid w:val="00DF27AE"/>
    <w:rsid w:val="00DF2ADE"/>
    <w:rsid w:val="00DF2E89"/>
    <w:rsid w:val="00DF3395"/>
    <w:rsid w:val="00DF33F0"/>
    <w:rsid w:val="00DF3703"/>
    <w:rsid w:val="00DF4A08"/>
    <w:rsid w:val="00DF6604"/>
    <w:rsid w:val="00DF6891"/>
    <w:rsid w:val="00DF6DAD"/>
    <w:rsid w:val="00DF7481"/>
    <w:rsid w:val="00DF7938"/>
    <w:rsid w:val="00DF7997"/>
    <w:rsid w:val="00DF7BE9"/>
    <w:rsid w:val="00DF7FCA"/>
    <w:rsid w:val="00E0082D"/>
    <w:rsid w:val="00E00BA8"/>
    <w:rsid w:val="00E00C7C"/>
    <w:rsid w:val="00E019BF"/>
    <w:rsid w:val="00E01E17"/>
    <w:rsid w:val="00E02485"/>
    <w:rsid w:val="00E029EE"/>
    <w:rsid w:val="00E02A42"/>
    <w:rsid w:val="00E02CA1"/>
    <w:rsid w:val="00E02CD0"/>
    <w:rsid w:val="00E0302E"/>
    <w:rsid w:val="00E031D0"/>
    <w:rsid w:val="00E04222"/>
    <w:rsid w:val="00E042E2"/>
    <w:rsid w:val="00E04676"/>
    <w:rsid w:val="00E048EC"/>
    <w:rsid w:val="00E04A7D"/>
    <w:rsid w:val="00E04AE9"/>
    <w:rsid w:val="00E04F34"/>
    <w:rsid w:val="00E0513F"/>
    <w:rsid w:val="00E071E4"/>
    <w:rsid w:val="00E07461"/>
    <w:rsid w:val="00E07A07"/>
    <w:rsid w:val="00E10CA5"/>
    <w:rsid w:val="00E11416"/>
    <w:rsid w:val="00E1273A"/>
    <w:rsid w:val="00E12FE2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6D7"/>
    <w:rsid w:val="00E177A8"/>
    <w:rsid w:val="00E1786D"/>
    <w:rsid w:val="00E179B3"/>
    <w:rsid w:val="00E179D6"/>
    <w:rsid w:val="00E2046A"/>
    <w:rsid w:val="00E21624"/>
    <w:rsid w:val="00E2178E"/>
    <w:rsid w:val="00E21D57"/>
    <w:rsid w:val="00E224F2"/>
    <w:rsid w:val="00E22508"/>
    <w:rsid w:val="00E225D5"/>
    <w:rsid w:val="00E22A4A"/>
    <w:rsid w:val="00E234C1"/>
    <w:rsid w:val="00E23B42"/>
    <w:rsid w:val="00E23F3D"/>
    <w:rsid w:val="00E248B6"/>
    <w:rsid w:val="00E248F7"/>
    <w:rsid w:val="00E24C44"/>
    <w:rsid w:val="00E2509F"/>
    <w:rsid w:val="00E2526E"/>
    <w:rsid w:val="00E2536D"/>
    <w:rsid w:val="00E25968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0A60"/>
    <w:rsid w:val="00E31104"/>
    <w:rsid w:val="00E3147B"/>
    <w:rsid w:val="00E31745"/>
    <w:rsid w:val="00E31A60"/>
    <w:rsid w:val="00E31A8C"/>
    <w:rsid w:val="00E326F8"/>
    <w:rsid w:val="00E32933"/>
    <w:rsid w:val="00E32AEE"/>
    <w:rsid w:val="00E32E97"/>
    <w:rsid w:val="00E334A1"/>
    <w:rsid w:val="00E33506"/>
    <w:rsid w:val="00E33C72"/>
    <w:rsid w:val="00E34F9A"/>
    <w:rsid w:val="00E3603D"/>
    <w:rsid w:val="00E36442"/>
    <w:rsid w:val="00E36631"/>
    <w:rsid w:val="00E366C1"/>
    <w:rsid w:val="00E36BB7"/>
    <w:rsid w:val="00E36C98"/>
    <w:rsid w:val="00E370D1"/>
    <w:rsid w:val="00E379A0"/>
    <w:rsid w:val="00E37AB3"/>
    <w:rsid w:val="00E40881"/>
    <w:rsid w:val="00E4092A"/>
    <w:rsid w:val="00E40B66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B21"/>
    <w:rsid w:val="00E45EB5"/>
    <w:rsid w:val="00E46538"/>
    <w:rsid w:val="00E47662"/>
    <w:rsid w:val="00E47B1D"/>
    <w:rsid w:val="00E508BE"/>
    <w:rsid w:val="00E5133E"/>
    <w:rsid w:val="00E513D1"/>
    <w:rsid w:val="00E5194A"/>
    <w:rsid w:val="00E51A36"/>
    <w:rsid w:val="00E51BFE"/>
    <w:rsid w:val="00E51E4C"/>
    <w:rsid w:val="00E524C5"/>
    <w:rsid w:val="00E5264A"/>
    <w:rsid w:val="00E52B02"/>
    <w:rsid w:val="00E5305A"/>
    <w:rsid w:val="00E53483"/>
    <w:rsid w:val="00E53931"/>
    <w:rsid w:val="00E53F49"/>
    <w:rsid w:val="00E5500D"/>
    <w:rsid w:val="00E5505F"/>
    <w:rsid w:val="00E556D3"/>
    <w:rsid w:val="00E55F6C"/>
    <w:rsid w:val="00E5651C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91D"/>
    <w:rsid w:val="00E62B86"/>
    <w:rsid w:val="00E6397A"/>
    <w:rsid w:val="00E644F9"/>
    <w:rsid w:val="00E64D0D"/>
    <w:rsid w:val="00E651A6"/>
    <w:rsid w:val="00E65642"/>
    <w:rsid w:val="00E65ED2"/>
    <w:rsid w:val="00E6688E"/>
    <w:rsid w:val="00E6713C"/>
    <w:rsid w:val="00E67856"/>
    <w:rsid w:val="00E70742"/>
    <w:rsid w:val="00E70D3B"/>
    <w:rsid w:val="00E70DF6"/>
    <w:rsid w:val="00E71B01"/>
    <w:rsid w:val="00E7278B"/>
    <w:rsid w:val="00E73FB2"/>
    <w:rsid w:val="00E741A5"/>
    <w:rsid w:val="00E755A7"/>
    <w:rsid w:val="00E759BB"/>
    <w:rsid w:val="00E765AE"/>
    <w:rsid w:val="00E76C83"/>
    <w:rsid w:val="00E7768B"/>
    <w:rsid w:val="00E77EFC"/>
    <w:rsid w:val="00E80195"/>
    <w:rsid w:val="00E80C39"/>
    <w:rsid w:val="00E80E82"/>
    <w:rsid w:val="00E81142"/>
    <w:rsid w:val="00E81768"/>
    <w:rsid w:val="00E8251F"/>
    <w:rsid w:val="00E8269B"/>
    <w:rsid w:val="00E8299A"/>
    <w:rsid w:val="00E83149"/>
    <w:rsid w:val="00E83D55"/>
    <w:rsid w:val="00E84262"/>
    <w:rsid w:val="00E842D4"/>
    <w:rsid w:val="00E85AA0"/>
    <w:rsid w:val="00E85CC8"/>
    <w:rsid w:val="00E85E13"/>
    <w:rsid w:val="00E87A06"/>
    <w:rsid w:val="00E90288"/>
    <w:rsid w:val="00E907D8"/>
    <w:rsid w:val="00E90A56"/>
    <w:rsid w:val="00E90AB8"/>
    <w:rsid w:val="00E90B22"/>
    <w:rsid w:val="00E922CE"/>
    <w:rsid w:val="00E9236D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868"/>
    <w:rsid w:val="00E97B7A"/>
    <w:rsid w:val="00E97E7C"/>
    <w:rsid w:val="00EA01ED"/>
    <w:rsid w:val="00EA1FF2"/>
    <w:rsid w:val="00EA2795"/>
    <w:rsid w:val="00EA2A41"/>
    <w:rsid w:val="00EA5D46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DB"/>
    <w:rsid w:val="00EB4AF5"/>
    <w:rsid w:val="00EB4DB2"/>
    <w:rsid w:val="00EB4FF4"/>
    <w:rsid w:val="00EB5227"/>
    <w:rsid w:val="00EB5BA9"/>
    <w:rsid w:val="00EB62F4"/>
    <w:rsid w:val="00EB65AA"/>
    <w:rsid w:val="00EB6880"/>
    <w:rsid w:val="00EB6A67"/>
    <w:rsid w:val="00EB6A85"/>
    <w:rsid w:val="00EB6BEA"/>
    <w:rsid w:val="00EB6D0D"/>
    <w:rsid w:val="00EB7EDB"/>
    <w:rsid w:val="00EC0245"/>
    <w:rsid w:val="00EC05D4"/>
    <w:rsid w:val="00EC0A54"/>
    <w:rsid w:val="00EC108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3E"/>
    <w:rsid w:val="00EC24EC"/>
    <w:rsid w:val="00EC3FFF"/>
    <w:rsid w:val="00EC40F4"/>
    <w:rsid w:val="00EC4128"/>
    <w:rsid w:val="00EC46F2"/>
    <w:rsid w:val="00EC4DF7"/>
    <w:rsid w:val="00EC4F87"/>
    <w:rsid w:val="00EC68DD"/>
    <w:rsid w:val="00EC6DF0"/>
    <w:rsid w:val="00EC70C2"/>
    <w:rsid w:val="00EC763B"/>
    <w:rsid w:val="00ED1058"/>
    <w:rsid w:val="00ED1319"/>
    <w:rsid w:val="00ED1580"/>
    <w:rsid w:val="00ED20D2"/>
    <w:rsid w:val="00ED2614"/>
    <w:rsid w:val="00ED28A4"/>
    <w:rsid w:val="00ED2B9A"/>
    <w:rsid w:val="00ED2C4C"/>
    <w:rsid w:val="00ED3175"/>
    <w:rsid w:val="00ED3407"/>
    <w:rsid w:val="00ED340F"/>
    <w:rsid w:val="00ED3F74"/>
    <w:rsid w:val="00ED3F80"/>
    <w:rsid w:val="00ED415B"/>
    <w:rsid w:val="00ED47C3"/>
    <w:rsid w:val="00ED5835"/>
    <w:rsid w:val="00ED594B"/>
    <w:rsid w:val="00ED6784"/>
    <w:rsid w:val="00ED6833"/>
    <w:rsid w:val="00ED6F3A"/>
    <w:rsid w:val="00ED717B"/>
    <w:rsid w:val="00ED7DA9"/>
    <w:rsid w:val="00ED7EF6"/>
    <w:rsid w:val="00EE04B1"/>
    <w:rsid w:val="00EE04C0"/>
    <w:rsid w:val="00EE071D"/>
    <w:rsid w:val="00EE0AB9"/>
    <w:rsid w:val="00EE10E7"/>
    <w:rsid w:val="00EE1177"/>
    <w:rsid w:val="00EE136E"/>
    <w:rsid w:val="00EE168B"/>
    <w:rsid w:val="00EE1826"/>
    <w:rsid w:val="00EE1CA6"/>
    <w:rsid w:val="00EE20CD"/>
    <w:rsid w:val="00EE2191"/>
    <w:rsid w:val="00EE29E2"/>
    <w:rsid w:val="00EE3061"/>
    <w:rsid w:val="00EE3453"/>
    <w:rsid w:val="00EE3723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663"/>
    <w:rsid w:val="00EE6B2F"/>
    <w:rsid w:val="00EE7745"/>
    <w:rsid w:val="00EE78D6"/>
    <w:rsid w:val="00EE7AB2"/>
    <w:rsid w:val="00EE7DBA"/>
    <w:rsid w:val="00EE7E78"/>
    <w:rsid w:val="00EF01CA"/>
    <w:rsid w:val="00EF0469"/>
    <w:rsid w:val="00EF11B0"/>
    <w:rsid w:val="00EF1485"/>
    <w:rsid w:val="00EF14C8"/>
    <w:rsid w:val="00EF1CAF"/>
    <w:rsid w:val="00EF25BA"/>
    <w:rsid w:val="00EF288A"/>
    <w:rsid w:val="00EF36B6"/>
    <w:rsid w:val="00EF39D6"/>
    <w:rsid w:val="00EF3CB1"/>
    <w:rsid w:val="00EF473B"/>
    <w:rsid w:val="00EF47DA"/>
    <w:rsid w:val="00EF4879"/>
    <w:rsid w:val="00EF49C2"/>
    <w:rsid w:val="00EF5A69"/>
    <w:rsid w:val="00EF6348"/>
    <w:rsid w:val="00EF6865"/>
    <w:rsid w:val="00EF69F4"/>
    <w:rsid w:val="00EF6F4F"/>
    <w:rsid w:val="00EF7677"/>
    <w:rsid w:val="00F006DA"/>
    <w:rsid w:val="00F00A50"/>
    <w:rsid w:val="00F00AEA"/>
    <w:rsid w:val="00F00B53"/>
    <w:rsid w:val="00F00C86"/>
    <w:rsid w:val="00F010B8"/>
    <w:rsid w:val="00F011ED"/>
    <w:rsid w:val="00F01575"/>
    <w:rsid w:val="00F01CAD"/>
    <w:rsid w:val="00F02C7F"/>
    <w:rsid w:val="00F02E01"/>
    <w:rsid w:val="00F0303E"/>
    <w:rsid w:val="00F03D01"/>
    <w:rsid w:val="00F04802"/>
    <w:rsid w:val="00F048E6"/>
    <w:rsid w:val="00F0496E"/>
    <w:rsid w:val="00F04B85"/>
    <w:rsid w:val="00F04E3B"/>
    <w:rsid w:val="00F04E47"/>
    <w:rsid w:val="00F06197"/>
    <w:rsid w:val="00F073F7"/>
    <w:rsid w:val="00F076C7"/>
    <w:rsid w:val="00F07EBD"/>
    <w:rsid w:val="00F07F0D"/>
    <w:rsid w:val="00F07FC9"/>
    <w:rsid w:val="00F10ED0"/>
    <w:rsid w:val="00F119DE"/>
    <w:rsid w:val="00F12760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65F7"/>
    <w:rsid w:val="00F17435"/>
    <w:rsid w:val="00F17577"/>
    <w:rsid w:val="00F2042F"/>
    <w:rsid w:val="00F2055C"/>
    <w:rsid w:val="00F205C2"/>
    <w:rsid w:val="00F2079C"/>
    <w:rsid w:val="00F20A7F"/>
    <w:rsid w:val="00F20FDC"/>
    <w:rsid w:val="00F21015"/>
    <w:rsid w:val="00F21043"/>
    <w:rsid w:val="00F21940"/>
    <w:rsid w:val="00F22065"/>
    <w:rsid w:val="00F22765"/>
    <w:rsid w:val="00F22CCB"/>
    <w:rsid w:val="00F23C23"/>
    <w:rsid w:val="00F23DA9"/>
    <w:rsid w:val="00F248F4"/>
    <w:rsid w:val="00F24C7F"/>
    <w:rsid w:val="00F252A8"/>
    <w:rsid w:val="00F26296"/>
    <w:rsid w:val="00F262B3"/>
    <w:rsid w:val="00F264B8"/>
    <w:rsid w:val="00F269A3"/>
    <w:rsid w:val="00F26D2F"/>
    <w:rsid w:val="00F27EF2"/>
    <w:rsid w:val="00F3167A"/>
    <w:rsid w:val="00F31E4A"/>
    <w:rsid w:val="00F32902"/>
    <w:rsid w:val="00F3380E"/>
    <w:rsid w:val="00F33938"/>
    <w:rsid w:val="00F343CF"/>
    <w:rsid w:val="00F35D4C"/>
    <w:rsid w:val="00F3635B"/>
    <w:rsid w:val="00F36526"/>
    <w:rsid w:val="00F368E8"/>
    <w:rsid w:val="00F36B6E"/>
    <w:rsid w:val="00F36E19"/>
    <w:rsid w:val="00F37144"/>
    <w:rsid w:val="00F372CF"/>
    <w:rsid w:val="00F401A6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3BC2"/>
    <w:rsid w:val="00F4484F"/>
    <w:rsid w:val="00F44EC5"/>
    <w:rsid w:val="00F44F9B"/>
    <w:rsid w:val="00F4530E"/>
    <w:rsid w:val="00F45369"/>
    <w:rsid w:val="00F45E30"/>
    <w:rsid w:val="00F46714"/>
    <w:rsid w:val="00F46E11"/>
    <w:rsid w:val="00F46F7D"/>
    <w:rsid w:val="00F478B2"/>
    <w:rsid w:val="00F478D2"/>
    <w:rsid w:val="00F479BB"/>
    <w:rsid w:val="00F479F9"/>
    <w:rsid w:val="00F47BAF"/>
    <w:rsid w:val="00F47C93"/>
    <w:rsid w:val="00F47D71"/>
    <w:rsid w:val="00F50A31"/>
    <w:rsid w:val="00F51126"/>
    <w:rsid w:val="00F51A2C"/>
    <w:rsid w:val="00F52543"/>
    <w:rsid w:val="00F5272A"/>
    <w:rsid w:val="00F53ED1"/>
    <w:rsid w:val="00F5462D"/>
    <w:rsid w:val="00F54712"/>
    <w:rsid w:val="00F54930"/>
    <w:rsid w:val="00F5589D"/>
    <w:rsid w:val="00F563AD"/>
    <w:rsid w:val="00F56C49"/>
    <w:rsid w:val="00F57449"/>
    <w:rsid w:val="00F606B8"/>
    <w:rsid w:val="00F608F4"/>
    <w:rsid w:val="00F60973"/>
    <w:rsid w:val="00F609BF"/>
    <w:rsid w:val="00F60F09"/>
    <w:rsid w:val="00F61785"/>
    <w:rsid w:val="00F61D6F"/>
    <w:rsid w:val="00F61F52"/>
    <w:rsid w:val="00F62098"/>
    <w:rsid w:val="00F620E6"/>
    <w:rsid w:val="00F6210B"/>
    <w:rsid w:val="00F625A1"/>
    <w:rsid w:val="00F6316C"/>
    <w:rsid w:val="00F6339F"/>
    <w:rsid w:val="00F642EC"/>
    <w:rsid w:val="00F64D6F"/>
    <w:rsid w:val="00F65014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2A62"/>
    <w:rsid w:val="00F733E8"/>
    <w:rsid w:val="00F7434E"/>
    <w:rsid w:val="00F75793"/>
    <w:rsid w:val="00F75CDD"/>
    <w:rsid w:val="00F768B8"/>
    <w:rsid w:val="00F76AA3"/>
    <w:rsid w:val="00F771FD"/>
    <w:rsid w:val="00F804C4"/>
    <w:rsid w:val="00F8077F"/>
    <w:rsid w:val="00F807A2"/>
    <w:rsid w:val="00F8085C"/>
    <w:rsid w:val="00F8106F"/>
    <w:rsid w:val="00F81ADE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87811"/>
    <w:rsid w:val="00F902D3"/>
    <w:rsid w:val="00F9072C"/>
    <w:rsid w:val="00F90E79"/>
    <w:rsid w:val="00F910D7"/>
    <w:rsid w:val="00F91ACB"/>
    <w:rsid w:val="00F9259C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80C"/>
    <w:rsid w:val="00F97D49"/>
    <w:rsid w:val="00FA0484"/>
    <w:rsid w:val="00FA0488"/>
    <w:rsid w:val="00FA0774"/>
    <w:rsid w:val="00FA08F6"/>
    <w:rsid w:val="00FA0AED"/>
    <w:rsid w:val="00FA10E6"/>
    <w:rsid w:val="00FA15B2"/>
    <w:rsid w:val="00FA1F95"/>
    <w:rsid w:val="00FA2ADE"/>
    <w:rsid w:val="00FA2CAD"/>
    <w:rsid w:val="00FA2FDB"/>
    <w:rsid w:val="00FA3284"/>
    <w:rsid w:val="00FA332C"/>
    <w:rsid w:val="00FA378E"/>
    <w:rsid w:val="00FA3794"/>
    <w:rsid w:val="00FA38CD"/>
    <w:rsid w:val="00FA3B14"/>
    <w:rsid w:val="00FA3B80"/>
    <w:rsid w:val="00FA4587"/>
    <w:rsid w:val="00FA45D9"/>
    <w:rsid w:val="00FA4932"/>
    <w:rsid w:val="00FA4ED1"/>
    <w:rsid w:val="00FA572E"/>
    <w:rsid w:val="00FA578D"/>
    <w:rsid w:val="00FA6A05"/>
    <w:rsid w:val="00FA6D7C"/>
    <w:rsid w:val="00FA6FA9"/>
    <w:rsid w:val="00FA7F46"/>
    <w:rsid w:val="00FB050B"/>
    <w:rsid w:val="00FB07B3"/>
    <w:rsid w:val="00FB07E5"/>
    <w:rsid w:val="00FB18F8"/>
    <w:rsid w:val="00FB1A74"/>
    <w:rsid w:val="00FB2E84"/>
    <w:rsid w:val="00FB355A"/>
    <w:rsid w:val="00FB36B3"/>
    <w:rsid w:val="00FB518E"/>
    <w:rsid w:val="00FB5E32"/>
    <w:rsid w:val="00FB5E4B"/>
    <w:rsid w:val="00FB5F11"/>
    <w:rsid w:val="00FB6490"/>
    <w:rsid w:val="00FB6B34"/>
    <w:rsid w:val="00FB7B6E"/>
    <w:rsid w:val="00FB7B78"/>
    <w:rsid w:val="00FC017F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272F"/>
    <w:rsid w:val="00FC353C"/>
    <w:rsid w:val="00FC3CD6"/>
    <w:rsid w:val="00FC447F"/>
    <w:rsid w:val="00FC485D"/>
    <w:rsid w:val="00FC4A4F"/>
    <w:rsid w:val="00FC5189"/>
    <w:rsid w:val="00FC56E8"/>
    <w:rsid w:val="00FC5BB7"/>
    <w:rsid w:val="00FC61EE"/>
    <w:rsid w:val="00FC653A"/>
    <w:rsid w:val="00FC7262"/>
    <w:rsid w:val="00FC757C"/>
    <w:rsid w:val="00FD0296"/>
    <w:rsid w:val="00FD04C2"/>
    <w:rsid w:val="00FD0648"/>
    <w:rsid w:val="00FD0D39"/>
    <w:rsid w:val="00FD0FF5"/>
    <w:rsid w:val="00FD1089"/>
    <w:rsid w:val="00FD12EA"/>
    <w:rsid w:val="00FD1684"/>
    <w:rsid w:val="00FD16CF"/>
    <w:rsid w:val="00FD17BE"/>
    <w:rsid w:val="00FD1D92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160"/>
    <w:rsid w:val="00FD74C5"/>
    <w:rsid w:val="00FD753B"/>
    <w:rsid w:val="00FD76ED"/>
    <w:rsid w:val="00FD7BF1"/>
    <w:rsid w:val="00FD7C79"/>
    <w:rsid w:val="00FD7DD4"/>
    <w:rsid w:val="00FE052C"/>
    <w:rsid w:val="00FE10C0"/>
    <w:rsid w:val="00FE11AE"/>
    <w:rsid w:val="00FE1D41"/>
    <w:rsid w:val="00FE26D1"/>
    <w:rsid w:val="00FE2B2B"/>
    <w:rsid w:val="00FE2F6D"/>
    <w:rsid w:val="00FE312F"/>
    <w:rsid w:val="00FE33FE"/>
    <w:rsid w:val="00FE362B"/>
    <w:rsid w:val="00FE4450"/>
    <w:rsid w:val="00FE456B"/>
    <w:rsid w:val="00FE456D"/>
    <w:rsid w:val="00FE4606"/>
    <w:rsid w:val="00FE5A4B"/>
    <w:rsid w:val="00FE6FB9"/>
    <w:rsid w:val="00FF0013"/>
    <w:rsid w:val="00FF013D"/>
    <w:rsid w:val="00FF05F5"/>
    <w:rsid w:val="00FF0716"/>
    <w:rsid w:val="00FF08AC"/>
    <w:rsid w:val="00FF09B4"/>
    <w:rsid w:val="00FF11C0"/>
    <w:rsid w:val="00FF1900"/>
    <w:rsid w:val="00FF20DC"/>
    <w:rsid w:val="00FF2294"/>
    <w:rsid w:val="00FF27FA"/>
    <w:rsid w:val="00FF29A3"/>
    <w:rsid w:val="00FF347D"/>
    <w:rsid w:val="00FF3584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2F1D25"/>
    <w:rsid w:val="05F217CD"/>
    <w:rsid w:val="06573963"/>
    <w:rsid w:val="066C12B7"/>
    <w:rsid w:val="068657F9"/>
    <w:rsid w:val="06EB0A61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A25A34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24655D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67D55AE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D678E1"/>
    <w:rsid w:val="1EFB4FE5"/>
    <w:rsid w:val="1F04075A"/>
    <w:rsid w:val="20946013"/>
    <w:rsid w:val="20AF662A"/>
    <w:rsid w:val="20C37D59"/>
    <w:rsid w:val="20DA48EE"/>
    <w:rsid w:val="212F5F3E"/>
    <w:rsid w:val="216B64B9"/>
    <w:rsid w:val="218D7607"/>
    <w:rsid w:val="21F9509E"/>
    <w:rsid w:val="22421CCB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5B763E6"/>
    <w:rsid w:val="26552A96"/>
    <w:rsid w:val="26C7540D"/>
    <w:rsid w:val="27A55439"/>
    <w:rsid w:val="27DD2E8A"/>
    <w:rsid w:val="27EC538D"/>
    <w:rsid w:val="280A02DE"/>
    <w:rsid w:val="281C37F0"/>
    <w:rsid w:val="281E7A62"/>
    <w:rsid w:val="28812380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EB3105D"/>
    <w:rsid w:val="2F1B045F"/>
    <w:rsid w:val="2F2037BF"/>
    <w:rsid w:val="2F59675A"/>
    <w:rsid w:val="302F7813"/>
    <w:rsid w:val="30D97129"/>
    <w:rsid w:val="310854EE"/>
    <w:rsid w:val="315277C2"/>
    <w:rsid w:val="315A1997"/>
    <w:rsid w:val="31B1462B"/>
    <w:rsid w:val="31CD1952"/>
    <w:rsid w:val="320A0D7E"/>
    <w:rsid w:val="336C4FD7"/>
    <w:rsid w:val="337F3B06"/>
    <w:rsid w:val="338F15B3"/>
    <w:rsid w:val="33CC2106"/>
    <w:rsid w:val="346454F6"/>
    <w:rsid w:val="34E46864"/>
    <w:rsid w:val="35235501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9F46C7B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6C2BB8"/>
    <w:rsid w:val="3D9722ED"/>
    <w:rsid w:val="3E2B0E64"/>
    <w:rsid w:val="3E583A55"/>
    <w:rsid w:val="3EBA045A"/>
    <w:rsid w:val="3F4E355E"/>
    <w:rsid w:val="3F5E36E7"/>
    <w:rsid w:val="3FB84D76"/>
    <w:rsid w:val="40012246"/>
    <w:rsid w:val="40487D38"/>
    <w:rsid w:val="40707630"/>
    <w:rsid w:val="41083B3B"/>
    <w:rsid w:val="4115294C"/>
    <w:rsid w:val="41801E46"/>
    <w:rsid w:val="418E62FD"/>
    <w:rsid w:val="421D7707"/>
    <w:rsid w:val="430A4323"/>
    <w:rsid w:val="433155F6"/>
    <w:rsid w:val="43460CA3"/>
    <w:rsid w:val="43645A2B"/>
    <w:rsid w:val="438F38E9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802144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4E65EF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06D6318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541431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0AE9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3166EB"/>
    <w:rsid w:val="645A4856"/>
    <w:rsid w:val="64D15015"/>
    <w:rsid w:val="64F06056"/>
    <w:rsid w:val="65173F59"/>
    <w:rsid w:val="6569548B"/>
    <w:rsid w:val="65787AAD"/>
    <w:rsid w:val="65FA7DB5"/>
    <w:rsid w:val="66522CFF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23BF0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5DA6B4D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86B0DBF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qFormat="1"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semiHidden="0" w:name="FollowedHyperlink"/>
    <w:lsdException w:qFormat="1" w:unhideWhenUsed="0" w:uiPriority="0" w:semiHidden="0" w:name="Strong"/>
    <w:lsdException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qFormat="1"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0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1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3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4"/>
    <w:semiHidden/>
    <w:unhideWhenUsed/>
    <w:qFormat/>
    <w:uiPriority w:val="99"/>
  </w:style>
  <w:style w:type="paragraph" w:styleId="8">
    <w:name w:val="Body Text Indent"/>
    <w:basedOn w:val="1"/>
    <w:link w:val="90"/>
    <w:semiHidden/>
    <w:unhideWhenUsed/>
    <w:qFormat/>
    <w:uiPriority w:val="99"/>
    <w:pPr>
      <w:spacing w:after="120"/>
      <w:ind w:left="420" w:leftChars="200"/>
    </w:pPr>
  </w:style>
  <w:style w:type="paragraph" w:styleId="9">
    <w:name w:val="footer"/>
    <w:basedOn w:val="1"/>
    <w:link w:val="7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7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semiHidden/>
    <w:unhideWhenUsed/>
    <w:uiPriority w:val="39"/>
  </w:style>
  <w:style w:type="paragraph" w:styleId="12">
    <w:name w:val="footnote text"/>
    <w:basedOn w:val="1"/>
    <w:link w:val="39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3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4">
    <w:name w:val="Normal (Web)"/>
    <w:basedOn w:val="1"/>
    <w:unhideWhenUsed/>
    <w:qFormat/>
    <w:uiPriority w:val="99"/>
    <w:rPr>
      <w:sz w:val="24"/>
      <w:szCs w:val="24"/>
    </w:rPr>
  </w:style>
  <w:style w:type="paragraph" w:styleId="15">
    <w:name w:val="annotation subject"/>
    <w:basedOn w:val="1"/>
    <w:next w:val="1"/>
    <w:link w:val="38"/>
    <w:semiHidden/>
    <w:unhideWhenUsed/>
    <w:qFormat/>
    <w:uiPriority w:val="99"/>
    <w:rPr>
      <w:b/>
      <w:bCs/>
    </w:rPr>
  </w:style>
  <w:style w:type="paragraph" w:styleId="16">
    <w:name w:val="Body Text First Indent 2"/>
    <w:basedOn w:val="8"/>
    <w:link w:val="91"/>
    <w:semiHidden/>
    <w:unhideWhenUsed/>
    <w:qFormat/>
    <w:uiPriority w:val="99"/>
    <w:pPr>
      <w:ind w:firstLine="420" w:firstLineChars="200"/>
    </w:pPr>
  </w:style>
  <w:style w:type="table" w:styleId="18">
    <w:name w:val="Table Grid"/>
    <w:basedOn w:val="1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9">
    <w:name w:val="Light Shading Accent 3"/>
    <w:basedOn w:val="17"/>
    <w:qFormat/>
    <w:uiPriority w:val="60"/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21">
    <w:name w:val="Strong"/>
    <w:basedOn w:val="20"/>
    <w:qFormat/>
    <w:uiPriority w:val="0"/>
    <w:rPr>
      <w:b/>
      <w:bCs/>
    </w:rPr>
  </w:style>
  <w:style w:type="character" w:styleId="22">
    <w:name w:val="HTML Typewriter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Hyperlink"/>
    <w:basedOn w:val="24"/>
    <w:unhideWhenUsed/>
    <w:qFormat/>
    <w:uiPriority w:val="99"/>
    <w:rPr>
      <w:color w:val="0563C1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24">
    <w:name w:val="文档正文样式 字符"/>
    <w:basedOn w:val="20"/>
    <w:link w:val="25"/>
    <w:qFormat/>
    <w:uiPriority w:val="0"/>
    <w:rPr>
      <w:kern w:val="2"/>
      <w:sz w:val="21"/>
      <w:szCs w:val="22"/>
    </w:rPr>
  </w:style>
  <w:style w:type="paragraph" w:customStyle="1" w:styleId="25">
    <w:name w:val="文档正文样式"/>
    <w:link w:val="24"/>
    <w:qFormat/>
    <w:uiPriority w:val="0"/>
    <w:pPr>
      <w:spacing w:line="360" w:lineRule="auto"/>
      <w:ind w:firstLine="4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styleId="26">
    <w:name w:val="HTML Code"/>
    <w:basedOn w:val="20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7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0"/>
    <w:semiHidden/>
    <w:unhideWhenUsed/>
    <w:qFormat/>
    <w:uiPriority w:val="99"/>
    <w:rPr>
      <w:vertAlign w:val="superscript"/>
    </w:rPr>
  </w:style>
  <w:style w:type="character" w:customStyle="1" w:styleId="29">
    <w:name w:val="标题 1 字符"/>
    <w:link w:val="2"/>
    <w:qFormat/>
    <w:uiPriority w:val="9"/>
    <w:rPr>
      <w:b/>
      <w:kern w:val="44"/>
      <w:sz w:val="44"/>
      <w:szCs w:val="22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kern w:val="2"/>
      <w:sz w:val="32"/>
      <w:szCs w:val="22"/>
    </w:rPr>
  </w:style>
  <w:style w:type="character" w:customStyle="1" w:styleId="31">
    <w:name w:val="标题 3 字符"/>
    <w:link w:val="4"/>
    <w:qFormat/>
    <w:uiPriority w:val="9"/>
    <w:rPr>
      <w:b/>
      <w:kern w:val="2"/>
      <w:sz w:val="32"/>
      <w:szCs w:val="22"/>
    </w:rPr>
  </w:style>
  <w:style w:type="character" w:customStyle="1" w:styleId="32">
    <w:name w:val="标题 4 字符"/>
    <w:basedOn w:val="20"/>
    <w:link w:val="5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3">
    <w:name w:val="标题 5 字符"/>
    <w:basedOn w:val="20"/>
    <w:link w:val="6"/>
    <w:semiHidden/>
    <w:qFormat/>
    <w:uiPriority w:val="9"/>
    <w:rPr>
      <w:b/>
      <w:bCs/>
      <w:kern w:val="2"/>
      <w:sz w:val="28"/>
      <w:szCs w:val="28"/>
    </w:rPr>
  </w:style>
  <w:style w:type="character" w:customStyle="1" w:styleId="34">
    <w:name w:val="批注文字 字符"/>
    <w:basedOn w:val="20"/>
    <w:link w:val="7"/>
    <w:semiHidden/>
    <w:qFormat/>
    <w:uiPriority w:val="99"/>
    <w:rPr>
      <w:kern w:val="2"/>
      <w:sz w:val="21"/>
      <w:szCs w:val="22"/>
    </w:rPr>
  </w:style>
  <w:style w:type="paragraph" w:customStyle="1" w:styleId="35">
    <w:name w:val="表头-表结构"/>
    <w:link w:val="36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表头-表结构 字符"/>
    <w:basedOn w:val="20"/>
    <w:link w:val="35"/>
    <w:qFormat/>
    <w:uiPriority w:val="0"/>
    <w:rPr>
      <w:kern w:val="2"/>
      <w:sz w:val="21"/>
      <w:szCs w:val="22"/>
    </w:rPr>
  </w:style>
  <w:style w:type="character" w:customStyle="1" w:styleId="37">
    <w:name w:val="未处理的提及1"/>
    <w:basedOn w:val="2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8">
    <w:name w:val="批注主题 字符"/>
    <w:basedOn w:val="20"/>
    <w:link w:val="15"/>
    <w:semiHidden/>
    <w:qFormat/>
    <w:uiPriority w:val="99"/>
    <w:rPr>
      <w:b/>
      <w:bCs/>
      <w:kern w:val="2"/>
      <w:sz w:val="21"/>
      <w:szCs w:val="22"/>
    </w:rPr>
  </w:style>
  <w:style w:type="character" w:customStyle="1" w:styleId="39">
    <w:name w:val="脚注文本 字符"/>
    <w:basedOn w:val="20"/>
    <w:link w:val="12"/>
    <w:semiHidden/>
    <w:qFormat/>
    <w:uiPriority w:val="99"/>
    <w:rPr>
      <w:kern w:val="2"/>
      <w:sz w:val="18"/>
      <w:szCs w:val="18"/>
    </w:rPr>
  </w:style>
  <w:style w:type="paragraph" w:customStyle="1" w:styleId="40">
    <w:name w:val="文档主标题"/>
    <w:link w:val="42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41">
    <w:name w:val="次标题"/>
    <w:link w:val="44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42">
    <w:name w:val="文档主标题 字符"/>
    <w:basedOn w:val="20"/>
    <w:link w:val="40"/>
    <w:qFormat/>
    <w:uiPriority w:val="0"/>
    <w:rPr>
      <w:kern w:val="2"/>
      <w:sz w:val="44"/>
      <w:szCs w:val="44"/>
    </w:rPr>
  </w:style>
  <w:style w:type="paragraph" w:customStyle="1" w:styleId="43">
    <w:name w:val="版本号"/>
    <w:basedOn w:val="1"/>
    <w:link w:val="48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44">
    <w:name w:val="次标题 字符"/>
    <w:basedOn w:val="20"/>
    <w:link w:val="41"/>
    <w:qFormat/>
    <w:uiPriority w:val="0"/>
    <w:rPr>
      <w:kern w:val="2"/>
      <w:sz w:val="24"/>
      <w:szCs w:val="24"/>
    </w:rPr>
  </w:style>
  <w:style w:type="paragraph" w:customStyle="1" w:styleId="45">
    <w:name w:val="一级标题"/>
    <w:next w:val="46"/>
    <w:link w:val="49"/>
    <w:qFormat/>
    <w:uiPriority w:val="0"/>
    <w:pPr>
      <w:numPr>
        <w:ilvl w:val="0"/>
        <w:numId w:val="1"/>
      </w:numPr>
      <w:spacing w:line="576" w:lineRule="auto"/>
      <w:ind w:left="482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6">
    <w:name w:val="二级标题"/>
    <w:next w:val="47"/>
    <w:link w:val="50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7">
    <w:name w:val="三级标题"/>
    <w:next w:val="25"/>
    <w:link w:val="52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8">
    <w:name w:val="版本号 字符"/>
    <w:basedOn w:val="20"/>
    <w:link w:val="43"/>
    <w:qFormat/>
    <w:uiPriority w:val="0"/>
    <w:rPr>
      <w:rFonts w:eastAsia="微软雅黑" w:cs="微软雅黑"/>
      <w:sz w:val="24"/>
      <w:szCs w:val="24"/>
    </w:rPr>
  </w:style>
  <w:style w:type="character" w:customStyle="1" w:styleId="49">
    <w:name w:val="一级标题 字符"/>
    <w:basedOn w:val="29"/>
    <w:link w:val="45"/>
    <w:qFormat/>
    <w:uiPriority w:val="0"/>
    <w:rPr>
      <w:kern w:val="44"/>
      <w:sz w:val="30"/>
      <w:szCs w:val="30"/>
    </w:rPr>
  </w:style>
  <w:style w:type="character" w:customStyle="1" w:styleId="50">
    <w:name w:val="二级标题 字符"/>
    <w:basedOn w:val="30"/>
    <w:link w:val="46"/>
    <w:qFormat/>
    <w:uiPriority w:val="0"/>
    <w:rPr>
      <w:rFonts w:ascii="Arial" w:hAnsi="Arial" w:eastAsia="黑体"/>
      <w:kern w:val="2"/>
      <w:sz w:val="28"/>
      <w:szCs w:val="28"/>
    </w:rPr>
  </w:style>
  <w:style w:type="paragraph" w:customStyle="1" w:styleId="51">
    <w:name w:val="四级标题"/>
    <w:next w:val="25"/>
    <w:link w:val="54"/>
    <w:qFormat/>
    <w:uiPriority w:val="0"/>
    <w:pPr>
      <w:keepNext/>
      <w:keepLines/>
      <w:numPr>
        <w:ilvl w:val="3"/>
        <w:numId w:val="1"/>
      </w:numPr>
      <w:spacing w:line="360" w:lineRule="auto"/>
      <w:ind w:left="0" w:right="100" w:rightChars="100" w:firstLine="340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2">
    <w:name w:val="三级标题 字符"/>
    <w:basedOn w:val="31"/>
    <w:link w:val="47"/>
    <w:qFormat/>
    <w:uiPriority w:val="0"/>
    <w:rPr>
      <w:kern w:val="2"/>
      <w:sz w:val="28"/>
      <w:szCs w:val="28"/>
    </w:rPr>
  </w:style>
  <w:style w:type="paragraph" w:customStyle="1" w:styleId="53">
    <w:name w:val="半括号标题（五级）"/>
    <w:next w:val="25"/>
    <w:link w:val="55"/>
    <w:qFormat/>
    <w:uiPriority w:val="0"/>
    <w:pPr>
      <w:numPr>
        <w:ilvl w:val="4"/>
        <w:numId w:val="1"/>
      </w:numPr>
      <w:spacing w:line="360" w:lineRule="auto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54">
    <w:name w:val="四级标题 字符"/>
    <w:basedOn w:val="20"/>
    <w:link w:val="51"/>
    <w:qFormat/>
    <w:uiPriority w:val="0"/>
    <w:rPr>
      <w:b/>
      <w:kern w:val="2"/>
      <w:sz w:val="24"/>
      <w:szCs w:val="22"/>
    </w:rPr>
  </w:style>
  <w:style w:type="character" w:customStyle="1" w:styleId="55">
    <w:name w:val="半括号标题（五级） 字符"/>
    <w:basedOn w:val="20"/>
    <w:link w:val="53"/>
    <w:qFormat/>
    <w:uiPriority w:val="0"/>
    <w:rPr>
      <w:b/>
      <w:bCs/>
      <w:kern w:val="2"/>
      <w:sz w:val="21"/>
      <w:szCs w:val="22"/>
    </w:rPr>
  </w:style>
  <w:style w:type="paragraph" w:customStyle="1" w:styleId="56">
    <w:name w:val="参数列表样式"/>
    <w:link w:val="58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图片样式"/>
    <w:next w:val="25"/>
    <w:link w:val="60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8">
    <w:name w:val="参数列表样式 字符"/>
    <w:basedOn w:val="20"/>
    <w:link w:val="56"/>
    <w:qFormat/>
    <w:uiPriority w:val="0"/>
    <w:rPr>
      <w:kern w:val="2"/>
      <w:sz w:val="21"/>
      <w:szCs w:val="22"/>
    </w:rPr>
  </w:style>
  <w:style w:type="paragraph" w:customStyle="1" w:styleId="59">
    <w:name w:val="PPT 样式"/>
    <w:link w:val="62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60">
    <w:name w:val="图片样式 字符"/>
    <w:basedOn w:val="20"/>
    <w:link w:val="57"/>
    <w:qFormat/>
    <w:uiPriority w:val="0"/>
    <w:rPr>
      <w:kern w:val="2"/>
      <w:sz w:val="21"/>
      <w:szCs w:val="22"/>
    </w:rPr>
  </w:style>
  <w:style w:type="paragraph" w:customStyle="1" w:styleId="61">
    <w:name w:val="集群规划等表格样式"/>
    <w:link w:val="64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PPT 样式 字符"/>
    <w:basedOn w:val="20"/>
    <w:link w:val="59"/>
    <w:qFormat/>
    <w:uiPriority w:val="0"/>
    <w:rPr>
      <w:rFonts w:ascii="宋体" w:hAnsi="宋体" w:cs="宋体"/>
      <w:color w:val="000000"/>
      <w:sz w:val="21"/>
      <w:szCs w:val="21"/>
    </w:rPr>
  </w:style>
  <w:style w:type="paragraph" w:customStyle="1" w:styleId="63">
    <w:name w:val="对象样式"/>
    <w:link w:val="66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4">
    <w:name w:val="集群规划等表格样式 字符"/>
    <w:basedOn w:val="20"/>
    <w:link w:val="61"/>
    <w:qFormat/>
    <w:uiPriority w:val="0"/>
    <w:rPr>
      <w:color w:val="000000" w:themeColor="text1"/>
      <w:kern w:val="2"/>
      <w:sz w:val="21"/>
      <w:szCs w:val="22"/>
      <w14:textFill>
        <w14:solidFill>
          <w14:schemeClr w14:val="tx1"/>
        </w14:solidFill>
      </w14:textFill>
    </w:rPr>
  </w:style>
  <w:style w:type="paragraph" w:customStyle="1" w:styleId="65">
    <w:name w:val="代码样式"/>
    <w:link w:val="67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nsolas" w:hAnsi="Consolas" w:eastAsia="宋体" w:cs="Arial"/>
      <w:color w:val="548235" w:themeColor="accent6" w:themeShade="BF"/>
      <w:kern w:val="2"/>
      <w:sz w:val="15"/>
      <w:szCs w:val="21"/>
      <w:lang w:val="en-US" w:eastAsia="zh-CN" w:bidi="ar-SA"/>
    </w:rPr>
  </w:style>
  <w:style w:type="character" w:customStyle="1" w:styleId="66">
    <w:name w:val="对象样式 字符"/>
    <w:basedOn w:val="20"/>
    <w:link w:val="63"/>
    <w:qFormat/>
    <w:uiPriority w:val="0"/>
    <w:rPr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67">
    <w:name w:val="代码样式 字符"/>
    <w:basedOn w:val="20"/>
    <w:link w:val="65"/>
    <w:qFormat/>
    <w:uiPriority w:val="0"/>
    <w:rPr>
      <w:rFonts w:ascii="Consolas" w:hAnsi="Consolas" w:cs="Arial"/>
      <w:color w:val="548235" w:themeColor="accent6" w:themeShade="BF"/>
      <w:kern w:val="2"/>
      <w:sz w:val="15"/>
      <w:szCs w:val="21"/>
      <w:shd w:val="clear" w:color="auto" w:fill="E0E0E0"/>
    </w:rPr>
  </w:style>
  <w:style w:type="table" w:customStyle="1" w:styleId="68">
    <w:name w:val="无格式表格 12"/>
    <w:basedOn w:val="17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9">
    <w:name w:val="无格式表格 11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70">
    <w:name w:val="页眉 字符"/>
    <w:basedOn w:val="20"/>
    <w:link w:val="10"/>
    <w:qFormat/>
    <w:uiPriority w:val="99"/>
    <w:rPr>
      <w:kern w:val="2"/>
      <w:sz w:val="18"/>
      <w:szCs w:val="18"/>
    </w:rPr>
  </w:style>
  <w:style w:type="character" w:customStyle="1" w:styleId="71">
    <w:name w:val="页脚 字符"/>
    <w:basedOn w:val="20"/>
    <w:link w:val="9"/>
    <w:qFormat/>
    <w:uiPriority w:val="99"/>
    <w:rPr>
      <w:kern w:val="2"/>
      <w:sz w:val="18"/>
      <w:szCs w:val="18"/>
    </w:rPr>
  </w:style>
  <w:style w:type="paragraph" w:customStyle="1" w:styleId="72">
    <w:name w:val="圆括号标题（六级标题）"/>
    <w:next w:val="25"/>
    <w:link w:val="73"/>
    <w:qFormat/>
    <w:uiPriority w:val="0"/>
    <w:pPr>
      <w:numPr>
        <w:ilvl w:val="5"/>
        <w:numId w:val="1"/>
      </w:numPr>
      <w:spacing w:line="360" w:lineRule="auto"/>
      <w:ind w:left="288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73">
    <w:name w:val="圆括号标题（六级标题） 字符"/>
    <w:basedOn w:val="24"/>
    <w:link w:val="72"/>
    <w:qFormat/>
    <w:uiPriority w:val="0"/>
    <w:rPr>
      <w:kern w:val="2"/>
      <w:sz w:val="21"/>
      <w:szCs w:val="22"/>
    </w:rPr>
  </w:style>
  <w:style w:type="paragraph" w:customStyle="1" w:styleId="74">
    <w:name w:val="参数列表一级子列表样式"/>
    <w:basedOn w:val="56"/>
    <w:link w:val="75"/>
    <w:qFormat/>
    <w:uiPriority w:val="0"/>
    <w:pPr>
      <w:ind w:left="420"/>
    </w:pPr>
  </w:style>
  <w:style w:type="character" w:customStyle="1" w:styleId="75">
    <w:name w:val="参数列表一级子列表样式 字符"/>
    <w:basedOn w:val="58"/>
    <w:link w:val="74"/>
    <w:qFormat/>
    <w:uiPriority w:val="0"/>
    <w:rPr>
      <w:kern w:val="2"/>
      <w:sz w:val="21"/>
      <w:szCs w:val="22"/>
    </w:rPr>
  </w:style>
  <w:style w:type="character" w:customStyle="1" w:styleId="76">
    <w:name w:val="文档通用加粗"/>
    <w:qFormat/>
    <w:uiPriority w:val="1"/>
    <w:rPr>
      <w:b/>
    </w:rPr>
  </w:style>
  <w:style w:type="paragraph" w:customStyle="1" w:styleId="77">
    <w:name w:val="页眉样式"/>
    <w:link w:val="78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8">
    <w:name w:val="页眉样式 字符"/>
    <w:basedOn w:val="20"/>
    <w:link w:val="77"/>
    <w:qFormat/>
    <w:uiPriority w:val="0"/>
    <w:rPr>
      <w:rFonts w:ascii="华文细黑" w:hAnsi="华文细黑" w:eastAsia="华文细黑"/>
      <w:b/>
      <w:color w:val="006600"/>
      <w:kern w:val="2"/>
      <w:sz w:val="24"/>
      <w:szCs w:val="24"/>
    </w:rPr>
  </w:style>
  <w:style w:type="paragraph" w:customStyle="1" w:styleId="79">
    <w:name w:val="页脚样式"/>
    <w:link w:val="80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80">
    <w:name w:val="页脚样式 字符"/>
    <w:basedOn w:val="20"/>
    <w:link w:val="79"/>
    <w:qFormat/>
    <w:uiPriority w:val="0"/>
    <w:rPr>
      <w:rFonts w:ascii="Verdana" w:hAnsi="Verdana"/>
      <w:color w:val="00B050"/>
      <w:kern w:val="2"/>
      <w:sz w:val="21"/>
      <w:szCs w:val="21"/>
    </w:rPr>
  </w:style>
  <w:style w:type="character" w:customStyle="1" w:styleId="81">
    <w:name w:val="文档通用上标"/>
    <w:basedOn w:val="20"/>
    <w:qFormat/>
    <w:uiPriority w:val="1"/>
    <w:rPr>
      <w:vertAlign w:val="superscript"/>
    </w:rPr>
  </w:style>
  <w:style w:type="character" w:customStyle="1" w:styleId="82">
    <w:name w:val="文档通用下标"/>
    <w:basedOn w:val="20"/>
    <w:qFormat/>
    <w:uiPriority w:val="1"/>
    <w:rPr>
      <w:vertAlign w:val="subscript"/>
    </w:rPr>
  </w:style>
  <w:style w:type="character" w:customStyle="1" w:styleId="83">
    <w:name w:val="文档通用红色"/>
    <w:basedOn w:val="20"/>
    <w:qFormat/>
    <w:uiPriority w:val="1"/>
    <w:rPr>
      <w:color w:val="FF0000"/>
    </w:rPr>
  </w:style>
  <w:style w:type="character" w:customStyle="1" w:styleId="84">
    <w:name w:val="文档通用红色加粗"/>
    <w:qFormat/>
    <w:uiPriority w:val="1"/>
    <w:rPr>
      <w:b/>
      <w:color w:val="FF0000"/>
    </w:rPr>
  </w:style>
  <w:style w:type="paragraph" w:customStyle="1" w:styleId="85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86">
    <w:name w:val="acbfdd8b-e11b-4d36-88ff-6049b138f862"/>
    <w:basedOn w:val="1"/>
    <w:link w:val="87"/>
    <w:qFormat/>
    <w:uiPriority w:val="0"/>
    <w:pPr>
      <w:adjustRightInd w:val="0"/>
      <w:spacing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87">
    <w:name w:val="acbfdd8b-e11b-4d36-88ff-6049b138f862 字符"/>
    <w:basedOn w:val="52"/>
    <w:link w:val="86"/>
    <w:qFormat/>
    <w:uiPriority w:val="0"/>
    <w:rPr>
      <w:rFonts w:ascii="微软雅黑" w:hAnsi="微软雅黑" w:eastAsia="微软雅黑"/>
      <w:b w:val="0"/>
      <w:color w:val="000000"/>
      <w:kern w:val="2"/>
      <w:sz w:val="22"/>
      <w:szCs w:val="22"/>
    </w:rPr>
  </w:style>
  <w:style w:type="paragraph" w:customStyle="1" w:styleId="88">
    <w:name w:val="be358f00-9758-446e-aec5-cde8345aeef3"/>
    <w:basedOn w:val="16"/>
    <w:link w:val="89"/>
    <w:qFormat/>
    <w:uiPriority w:val="0"/>
    <w:pPr>
      <w:adjustRightInd w:val="0"/>
      <w:spacing w:after="0" w:line="288" w:lineRule="auto"/>
      <w:ind w:left="0" w:firstLine="440"/>
    </w:pPr>
    <w:rPr>
      <w:rFonts w:ascii="微软雅黑" w:hAnsi="微软雅黑" w:eastAsia="微软雅黑"/>
      <w:color w:val="000000"/>
      <w:sz w:val="22"/>
    </w:rPr>
  </w:style>
  <w:style w:type="character" w:customStyle="1" w:styleId="89">
    <w:name w:val="be358f00-9758-446e-aec5-cde8345aeef3 字符"/>
    <w:basedOn w:val="87"/>
    <w:link w:val="88"/>
    <w:qFormat/>
    <w:uiPriority w:val="0"/>
    <w:rPr>
      <w:rFonts w:ascii="微软雅黑" w:hAnsi="微软雅黑" w:eastAsia="微软雅黑"/>
      <w:color w:val="000000"/>
      <w:kern w:val="2"/>
      <w:sz w:val="22"/>
      <w:szCs w:val="22"/>
    </w:rPr>
  </w:style>
  <w:style w:type="character" w:customStyle="1" w:styleId="90">
    <w:name w:val="正文文本缩进 字符"/>
    <w:basedOn w:val="20"/>
    <w:link w:val="8"/>
    <w:semiHidden/>
    <w:qFormat/>
    <w:uiPriority w:val="99"/>
    <w:rPr>
      <w:kern w:val="2"/>
      <w:sz w:val="21"/>
      <w:szCs w:val="22"/>
    </w:rPr>
  </w:style>
  <w:style w:type="character" w:customStyle="1" w:styleId="91">
    <w:name w:val="正文文本首行缩进 2 字符"/>
    <w:basedOn w:val="90"/>
    <w:link w:val="16"/>
    <w:semiHidden/>
    <w:qFormat/>
    <w:uiPriority w:val="99"/>
    <w:rPr>
      <w:kern w:val="2"/>
      <w:sz w:val="21"/>
      <w:szCs w:val="22"/>
    </w:rPr>
  </w:style>
  <w:style w:type="character" w:customStyle="1" w:styleId="92">
    <w:name w:val="md-plain"/>
    <w:basedOn w:val="20"/>
    <w:qFormat/>
    <w:uiPriority w:val="0"/>
  </w:style>
  <w:style w:type="paragraph" w:customStyle="1" w:styleId="93">
    <w:name w:val="md-end-block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4">
    <w:name w:val="无格式表格 13"/>
    <w:basedOn w:val="17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95">
    <w:name w:val="Grid Table 4 Accent 3"/>
    <w:basedOn w:val="17"/>
    <w:qFormat/>
    <w:uiPriority w:val="49"/>
    <w:tblPr>
      <w:tblBorders>
        <w:top w:val="single" w:color="C8C8C8" w:themeColor="accent3" w:themeTint="99" w:sz="4" w:space="0"/>
        <w:left w:val="single" w:color="C8C8C8" w:themeColor="accent3" w:themeTint="99" w:sz="4" w:space="0"/>
        <w:bottom w:val="single" w:color="C8C8C8" w:themeColor="accent3" w:themeTint="99" w:sz="4" w:space="0"/>
        <w:right w:val="single" w:color="C8C8C8" w:themeColor="accent3" w:themeTint="99" w:sz="4" w:space="0"/>
        <w:insideH w:val="single" w:color="C8C8C8" w:themeColor="accent3" w:themeTint="99" w:sz="4" w:space="0"/>
        <w:insideV w:val="single" w:color="C8C8C8" w:themeColor="accent3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CECEC" w:themeFill="accent3" w:themeFillTint="33"/>
      </w:tcPr>
    </w:tblStylePr>
    <w:tblStylePr w:type="band1Horz">
      <w:tcPr>
        <w:shd w:val="clear" w:color="auto" w:fill="ECECEC" w:themeFill="accent3" w:themeFillTint="33"/>
      </w:tcPr>
    </w:tblStylePr>
  </w:style>
  <w:style w:type="character" w:customStyle="1" w:styleId="96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7">
    <w:name w:val="marklang-paragraph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table" w:customStyle="1" w:styleId="98">
    <w:name w:val="Grid Table 4 Accent 5"/>
    <w:basedOn w:val="17"/>
    <w:qFormat/>
    <w:uiPriority w:val="49"/>
    <w:tblPr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5" w:themeFillTint="33"/>
      </w:tcPr>
    </w:tblStylePr>
    <w:tblStylePr w:type="band1Horz">
      <w:tcPr>
        <w:shd w:val="clear" w:color="auto" w:fill="DEEAF6" w:themeFill="accent5" w:themeFillTint="33"/>
      </w:tcPr>
    </w:tblStylePr>
  </w:style>
  <w:style w:type="table" w:customStyle="1" w:styleId="99">
    <w:name w:val="Grid Table 5 Dark Accent 1"/>
    <w:basedOn w:val="17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cPr>
        <w:shd w:val="clear" w:color="auto" w:fill="B4C6E7" w:themeFill="accent1" w:themeFillTint="66"/>
      </w:tcPr>
    </w:tblStylePr>
    <w:tblStylePr w:type="band1Horz">
      <w:tcPr>
        <w:shd w:val="clear" w:color="auto" w:fill="B4C6E7" w:themeFill="accent1" w:themeFillTint="66"/>
      </w:tcPr>
    </w:tblStylePr>
  </w:style>
  <w:style w:type="table" w:customStyle="1" w:styleId="100">
    <w:name w:val="Grid Table 4 Accent 1"/>
    <w:basedOn w:val="17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101">
    <w:name w:val="text_wpxe7"/>
    <w:basedOn w:val="20"/>
    <w:qFormat/>
    <w:uiPriority w:val="0"/>
  </w:style>
  <w:style w:type="character" w:customStyle="1" w:styleId="102">
    <w:name w:val="supwrap_w1brg"/>
    <w:basedOn w:val="2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iin\Documents\&#33258;&#23450;&#20041;%20Office%20&#27169;&#26495;\&#25991;&#26723;&#27169;&#26495;-231213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文档模板-231213.dotx</Template>
  <Pages>190</Pages>
  <Words>7648</Words>
  <Characters>10778</Characters>
  <Lines>462</Lines>
  <Paragraphs>130</Paragraphs>
  <TotalTime>1</TotalTime>
  <ScaleCrop>false</ScaleCrop>
  <LinksUpToDate>false</LinksUpToDate>
  <CharactersWithSpaces>11875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2025-07-14T03:27:00Z</dcterms:created>
  <dc:creator>王昊</dc:creator>
  <cp:lastModifiedBy>岸边露伴</cp:lastModifiedBy>
  <cp:lastPrinted>2014-02-13T02:31:00Z</cp:lastPrinted>
  <dcterms:modified xsi:type="dcterms:W3CDTF">2026-08-10T00:22:55Z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eyJoZGlkIjoiZWMyNTFjOTVhNzZjZGIzNDE2ZGZhZGIwZDIwODQxMzciLCJ1c2VySWQiOiI3MjU3OTg0MzcifQ==</vt:lpwstr>
  </property>
  <property fmtid="{D5CDD505-2E9C-101B-9397-08002B2CF9AE}" pid="4" name="ICV">
    <vt:lpwstr>D3807403E2DE45FDA91A7932D3B2A8EA_13</vt:lpwstr>
  </property>
</Properties>
</file>